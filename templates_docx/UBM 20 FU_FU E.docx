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E4F6" w14:textId="77777777" w:rsidR="00874F40" w:rsidRPr="00421776" w:rsidRDefault="00874F40" w:rsidP="00874F40">
      <w:pPr>
        <w:rPr>
          <w:rFonts w:cs="Arial"/>
        </w:rPr>
      </w:pPr>
    </w:p>
    <w:p w14:paraId="2E988630" w14:textId="77777777" w:rsidR="00874F40" w:rsidRDefault="00874F40" w:rsidP="00874F40">
      <w:pPr>
        <w:rPr>
          <w:rFonts w:cs="Arial"/>
        </w:rPr>
      </w:pPr>
    </w:p>
    <w:p w14:paraId="2C60AA98" w14:textId="77777777" w:rsidR="00874F40" w:rsidRPr="00421776" w:rsidRDefault="00874F40" w:rsidP="00874F40">
      <w:pPr>
        <w:rPr>
          <w:rFonts w:cs="Arial"/>
        </w:rPr>
      </w:pPr>
    </w:p>
    <w:p w14:paraId="137D43D1" w14:textId="77777777" w:rsidR="00874F40" w:rsidRPr="00421776" w:rsidRDefault="00874F40" w:rsidP="00874F40">
      <w:pPr>
        <w:rPr>
          <w:rFonts w:cs="Arial"/>
        </w:rPr>
      </w:pP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4325"/>
        <w:gridCol w:w="692"/>
        <w:gridCol w:w="1845"/>
        <w:gridCol w:w="240"/>
        <w:gridCol w:w="2537"/>
      </w:tblGrid>
      <w:tr w:rsidR="00874F40" w:rsidRPr="00E25D2E" w14:paraId="01EE6614" w14:textId="77777777" w:rsidTr="00C82ECE">
        <w:tc>
          <w:tcPr>
            <w:tcW w:w="4325" w:type="dxa"/>
            <w:vMerge w:val="restart"/>
          </w:tcPr>
          <w:p w14:paraId="479F5E0D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692" w:type="dxa"/>
            <w:vMerge w:val="restart"/>
          </w:tcPr>
          <w:p w14:paraId="47E7EA3F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4622" w:type="dxa"/>
            <w:gridSpan w:val="3"/>
          </w:tcPr>
          <w:p w14:paraId="27123E57" w14:textId="77777777" w:rsidR="00874F40" w:rsidRPr="00E25D2E" w:rsidRDefault="00874F40" w:rsidP="00C82ECE">
            <w:pPr>
              <w:rPr>
                <w:rFonts w:cs="Arial"/>
              </w:rPr>
            </w:pPr>
            <w:r w:rsidRPr="00E25D2E">
              <w:rPr>
                <w:rFonts w:cs="Arial"/>
                <w:b/>
                <w:lang w:val="en-GB"/>
              </w:rPr>
              <w:t>Quotation</w:t>
            </w:r>
          </w:p>
        </w:tc>
      </w:tr>
      <w:tr w:rsidR="00874F40" w:rsidRPr="00E25D2E" w14:paraId="03E05BAE" w14:textId="77777777" w:rsidTr="00C82ECE">
        <w:tc>
          <w:tcPr>
            <w:tcW w:w="4325" w:type="dxa"/>
            <w:vMerge/>
          </w:tcPr>
          <w:p w14:paraId="31CEB1E8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692" w:type="dxa"/>
            <w:vMerge/>
          </w:tcPr>
          <w:p w14:paraId="618BE44D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1845" w:type="dxa"/>
          </w:tcPr>
          <w:p w14:paraId="4EC258B4" w14:textId="77777777" w:rsidR="00874F40" w:rsidRPr="00E25D2E" w:rsidRDefault="00874F40" w:rsidP="00C82ECE">
            <w:pPr>
              <w:rPr>
                <w:rFonts w:cs="Arial"/>
              </w:rPr>
            </w:pPr>
            <w:r w:rsidRPr="00E25D2E">
              <w:rPr>
                <w:rFonts w:cs="Arial"/>
                <w:lang w:val="en-GB"/>
              </w:rPr>
              <w:t>Quotation No.</w:t>
            </w:r>
          </w:p>
        </w:tc>
        <w:tc>
          <w:tcPr>
            <w:tcW w:w="240" w:type="dxa"/>
          </w:tcPr>
          <w:p w14:paraId="10D1DF77" w14:textId="77777777" w:rsidR="00874F40" w:rsidRPr="00E25D2E" w:rsidRDefault="00874F40" w:rsidP="00C82ECE">
            <w:pPr>
              <w:jc w:val="center"/>
              <w:rPr>
                <w:rFonts w:cs="Arial"/>
              </w:rPr>
            </w:pPr>
            <w:r w:rsidRPr="00E25D2E">
              <w:rPr>
                <w:rFonts w:cs="Arial"/>
              </w:rPr>
              <w:t>:</w:t>
            </w:r>
          </w:p>
        </w:tc>
        <w:tc>
          <w:tcPr>
            <w:tcW w:w="2537" w:type="dxa"/>
          </w:tcPr>
          <w:p w14:paraId="5E768530" w14:textId="77777777" w:rsidR="00874F40" w:rsidRPr="00E25D2E" w:rsidRDefault="00874F40" w:rsidP="00C82ECE">
            <w:pPr>
              <w:rPr>
                <w:rFonts w:cs="Arial"/>
              </w:rPr>
            </w:pPr>
          </w:p>
        </w:tc>
      </w:tr>
      <w:tr w:rsidR="00874F40" w:rsidRPr="00E25D2E" w14:paraId="03F599D1" w14:textId="77777777" w:rsidTr="00C82ECE">
        <w:tc>
          <w:tcPr>
            <w:tcW w:w="4325" w:type="dxa"/>
            <w:vMerge/>
          </w:tcPr>
          <w:p w14:paraId="5129E280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692" w:type="dxa"/>
            <w:vMerge/>
          </w:tcPr>
          <w:p w14:paraId="4EE31C7E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1845" w:type="dxa"/>
          </w:tcPr>
          <w:p w14:paraId="79C8FF5D" w14:textId="77777777" w:rsidR="00874F40" w:rsidRPr="00E25D2E" w:rsidRDefault="00874F40" w:rsidP="00C82ECE">
            <w:pPr>
              <w:rPr>
                <w:rFonts w:cs="Arial"/>
              </w:rPr>
            </w:pPr>
            <w:r w:rsidRPr="00E25D2E">
              <w:rPr>
                <w:rFonts w:cs="Arial"/>
                <w:lang w:val="en-GB"/>
              </w:rPr>
              <w:t>Our Reference</w:t>
            </w:r>
          </w:p>
        </w:tc>
        <w:tc>
          <w:tcPr>
            <w:tcW w:w="240" w:type="dxa"/>
          </w:tcPr>
          <w:p w14:paraId="2EF97AB6" w14:textId="77777777" w:rsidR="00874F40" w:rsidRPr="00E25D2E" w:rsidRDefault="00874F40" w:rsidP="00C82ECE">
            <w:pPr>
              <w:jc w:val="center"/>
              <w:rPr>
                <w:rFonts w:cs="Arial"/>
              </w:rPr>
            </w:pPr>
            <w:r w:rsidRPr="00E25D2E">
              <w:rPr>
                <w:rFonts w:cs="Arial"/>
              </w:rPr>
              <w:t>:</w:t>
            </w:r>
          </w:p>
        </w:tc>
        <w:tc>
          <w:tcPr>
            <w:tcW w:w="2537" w:type="dxa"/>
          </w:tcPr>
          <w:p w14:paraId="33E56F8F" w14:textId="77777777" w:rsidR="00874F40" w:rsidRPr="00E25D2E" w:rsidRDefault="00874F40" w:rsidP="00C82ECE">
            <w:pPr>
              <w:rPr>
                <w:rFonts w:cs="Arial"/>
              </w:rPr>
            </w:pPr>
          </w:p>
        </w:tc>
      </w:tr>
      <w:tr w:rsidR="00874F40" w:rsidRPr="00E25D2E" w14:paraId="58B60C77" w14:textId="77777777" w:rsidTr="00C82ECE">
        <w:tc>
          <w:tcPr>
            <w:tcW w:w="4325" w:type="dxa"/>
            <w:vMerge/>
          </w:tcPr>
          <w:p w14:paraId="001AAABD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692" w:type="dxa"/>
            <w:vMerge/>
          </w:tcPr>
          <w:p w14:paraId="1A14D6E6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1845" w:type="dxa"/>
          </w:tcPr>
          <w:p w14:paraId="2C84FEEA" w14:textId="77777777" w:rsidR="00874F40" w:rsidRPr="00E25D2E" w:rsidRDefault="00874F40" w:rsidP="00C82ECE">
            <w:pPr>
              <w:rPr>
                <w:rFonts w:cs="Arial"/>
              </w:rPr>
            </w:pPr>
            <w:r w:rsidRPr="00E25D2E">
              <w:rPr>
                <w:rFonts w:cs="Arial"/>
                <w:lang w:val="en-GB"/>
              </w:rPr>
              <w:t>Date</w:t>
            </w:r>
          </w:p>
        </w:tc>
        <w:tc>
          <w:tcPr>
            <w:tcW w:w="240" w:type="dxa"/>
          </w:tcPr>
          <w:p w14:paraId="05341230" w14:textId="77777777" w:rsidR="00874F40" w:rsidRPr="00E25D2E" w:rsidRDefault="00874F40" w:rsidP="00C82ECE">
            <w:pPr>
              <w:jc w:val="center"/>
              <w:rPr>
                <w:rFonts w:cs="Arial"/>
              </w:rPr>
            </w:pPr>
            <w:r w:rsidRPr="00E25D2E">
              <w:rPr>
                <w:rFonts w:cs="Arial"/>
              </w:rPr>
              <w:t>:</w:t>
            </w:r>
          </w:p>
        </w:tc>
        <w:tc>
          <w:tcPr>
            <w:tcW w:w="2537" w:type="dxa"/>
          </w:tcPr>
          <w:p w14:paraId="39AA6373" w14:textId="77777777" w:rsidR="00874F40" w:rsidRPr="00E25D2E" w:rsidRDefault="00874F40" w:rsidP="00C82ECE">
            <w:pPr>
              <w:rPr>
                <w:rFonts w:cs="Arial"/>
              </w:rPr>
            </w:pPr>
          </w:p>
        </w:tc>
      </w:tr>
      <w:tr w:rsidR="00874F40" w:rsidRPr="00E25D2E" w14:paraId="3FC7235E" w14:textId="77777777" w:rsidTr="00C82ECE">
        <w:tc>
          <w:tcPr>
            <w:tcW w:w="4325" w:type="dxa"/>
            <w:vMerge/>
          </w:tcPr>
          <w:p w14:paraId="5B091B54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692" w:type="dxa"/>
            <w:vMerge/>
          </w:tcPr>
          <w:p w14:paraId="076A4727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1845" w:type="dxa"/>
          </w:tcPr>
          <w:p w14:paraId="13384A49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240" w:type="dxa"/>
          </w:tcPr>
          <w:p w14:paraId="71867EF3" w14:textId="77777777" w:rsidR="00874F40" w:rsidRPr="00E25D2E" w:rsidRDefault="00874F40" w:rsidP="00C82ECE">
            <w:pPr>
              <w:jc w:val="center"/>
              <w:rPr>
                <w:rFonts w:cs="Arial"/>
              </w:rPr>
            </w:pPr>
          </w:p>
        </w:tc>
        <w:tc>
          <w:tcPr>
            <w:tcW w:w="2537" w:type="dxa"/>
          </w:tcPr>
          <w:p w14:paraId="4FC12577" w14:textId="77777777" w:rsidR="00874F40" w:rsidRPr="00E25D2E" w:rsidRDefault="00874F40" w:rsidP="00C82ECE">
            <w:pPr>
              <w:rPr>
                <w:rFonts w:cs="Arial"/>
              </w:rPr>
            </w:pPr>
          </w:p>
        </w:tc>
      </w:tr>
      <w:tr w:rsidR="00874F40" w:rsidRPr="00E25D2E" w14:paraId="5941B0AB" w14:textId="77777777" w:rsidTr="00C82ECE">
        <w:tc>
          <w:tcPr>
            <w:tcW w:w="4325" w:type="dxa"/>
            <w:vMerge/>
          </w:tcPr>
          <w:p w14:paraId="55A49E85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692" w:type="dxa"/>
            <w:vMerge/>
          </w:tcPr>
          <w:p w14:paraId="27623833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1845" w:type="dxa"/>
          </w:tcPr>
          <w:p w14:paraId="7E12B4DF" w14:textId="77777777" w:rsidR="00874F40" w:rsidRPr="00E25D2E" w:rsidRDefault="00874F40" w:rsidP="00C82ECE">
            <w:pPr>
              <w:rPr>
                <w:rFonts w:cs="Arial"/>
              </w:rPr>
            </w:pPr>
          </w:p>
        </w:tc>
        <w:tc>
          <w:tcPr>
            <w:tcW w:w="240" w:type="dxa"/>
          </w:tcPr>
          <w:p w14:paraId="2EB1BFA1" w14:textId="77777777" w:rsidR="00874F40" w:rsidRPr="00E25D2E" w:rsidRDefault="00874F40" w:rsidP="00C82ECE">
            <w:pPr>
              <w:jc w:val="center"/>
              <w:rPr>
                <w:rFonts w:cs="Arial"/>
              </w:rPr>
            </w:pPr>
          </w:p>
        </w:tc>
        <w:tc>
          <w:tcPr>
            <w:tcW w:w="2537" w:type="dxa"/>
          </w:tcPr>
          <w:p w14:paraId="74115DA0" w14:textId="77777777" w:rsidR="00874F40" w:rsidRPr="00E25D2E" w:rsidRDefault="00874F40" w:rsidP="00C82ECE">
            <w:pPr>
              <w:rPr>
                <w:rFonts w:cs="Arial"/>
              </w:rPr>
            </w:pPr>
          </w:p>
        </w:tc>
      </w:tr>
    </w:tbl>
    <w:p w14:paraId="48237F8A" w14:textId="77777777" w:rsidR="00874F40" w:rsidRDefault="00874F40" w:rsidP="00874F40"/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1997"/>
        <w:gridCol w:w="7642"/>
      </w:tblGrid>
      <w:tr w:rsidR="00874F40" w:rsidRPr="00E25D2E" w14:paraId="7D42B7CC" w14:textId="77777777" w:rsidTr="00C82ECE">
        <w:tc>
          <w:tcPr>
            <w:tcW w:w="1997" w:type="dxa"/>
          </w:tcPr>
          <w:p w14:paraId="14E0AECC" w14:textId="77777777" w:rsidR="00874F40" w:rsidRPr="00E25D2E" w:rsidRDefault="00874F40" w:rsidP="00C82ECE">
            <w:pPr>
              <w:rPr>
                <w:rFonts w:cs="Arial"/>
                <w:lang w:val="en-GB"/>
              </w:rPr>
            </w:pPr>
            <w:r w:rsidRPr="00E25D2E">
              <w:rPr>
                <w:rFonts w:cs="Arial"/>
                <w:lang w:val="en-GB"/>
              </w:rPr>
              <w:t>Your reference:</w:t>
            </w:r>
          </w:p>
        </w:tc>
        <w:tc>
          <w:tcPr>
            <w:tcW w:w="7642" w:type="dxa"/>
          </w:tcPr>
          <w:p w14:paraId="0A9E7D89" w14:textId="77777777" w:rsidR="00874F40" w:rsidRPr="00E25D2E" w:rsidRDefault="00874F40" w:rsidP="00C82ECE">
            <w:pPr>
              <w:rPr>
                <w:rFonts w:cs="Arial"/>
                <w:lang w:val="en-GB"/>
              </w:rPr>
            </w:pPr>
          </w:p>
        </w:tc>
      </w:tr>
    </w:tbl>
    <w:p w14:paraId="039214CF" w14:textId="77777777" w:rsidR="00874F40" w:rsidRPr="00421776" w:rsidRDefault="00874F40" w:rsidP="00874F40">
      <w:pPr>
        <w:rPr>
          <w:rFonts w:cs="Arial"/>
          <w:lang w:val="en-GB"/>
        </w:rPr>
      </w:pPr>
    </w:p>
    <w:p w14:paraId="1634FAE1" w14:textId="77777777" w:rsidR="00874F40" w:rsidRPr="00421776" w:rsidRDefault="00874F40" w:rsidP="00874F40">
      <w:pPr>
        <w:tabs>
          <w:tab w:val="left" w:pos="6300"/>
        </w:tabs>
        <w:rPr>
          <w:rFonts w:cs="Arial"/>
          <w:lang w:val="en-GB"/>
        </w:rPr>
      </w:pPr>
    </w:p>
    <w:p w14:paraId="09894DA1" w14:textId="77777777" w:rsidR="00874F40" w:rsidRPr="00421776" w:rsidRDefault="00874F40" w:rsidP="00874F40">
      <w:pPr>
        <w:tabs>
          <w:tab w:val="left" w:pos="6300"/>
        </w:tabs>
        <w:rPr>
          <w:rFonts w:cs="Arial"/>
          <w:lang w:val="en-GB"/>
        </w:rPr>
      </w:pPr>
      <w:r w:rsidRPr="00421776">
        <w:rPr>
          <w:rFonts w:cs="Arial"/>
          <w:lang w:val="en-GB"/>
        </w:rPr>
        <w:t>Dear Sirs</w:t>
      </w:r>
    </w:p>
    <w:p w14:paraId="7373BC54" w14:textId="77777777" w:rsidR="00874F40" w:rsidRPr="00421776" w:rsidRDefault="00874F40" w:rsidP="00874F40">
      <w:pPr>
        <w:tabs>
          <w:tab w:val="left" w:pos="6300"/>
        </w:tabs>
        <w:rPr>
          <w:rFonts w:cs="Arial"/>
          <w:lang w:val="en-GB"/>
        </w:rPr>
      </w:pPr>
    </w:p>
    <w:p w14:paraId="3A0CCE1D" w14:textId="77777777" w:rsidR="00874F40" w:rsidRPr="00421776" w:rsidRDefault="00874F40" w:rsidP="00874F40">
      <w:pPr>
        <w:tabs>
          <w:tab w:val="left" w:pos="6300"/>
        </w:tabs>
        <w:rPr>
          <w:rFonts w:cs="Arial"/>
          <w:lang w:val="en-GB"/>
        </w:rPr>
      </w:pPr>
      <w:r w:rsidRPr="00421776">
        <w:rPr>
          <w:rFonts w:cs="Arial"/>
          <w:lang w:val="en-GB"/>
        </w:rPr>
        <w:t>We thank you very much for your inquiry and are pleased to offer as follows:</w:t>
      </w:r>
    </w:p>
    <w:p w14:paraId="184C0215" w14:textId="77777777" w:rsidR="00874F40" w:rsidRDefault="00874F40" w:rsidP="00874F40">
      <w:pPr>
        <w:rPr>
          <w:rFonts w:cs="Arial"/>
          <w:lang w:val="en-GB"/>
        </w:rPr>
      </w:pPr>
    </w:p>
    <w:p w14:paraId="36F8A769" w14:textId="77777777" w:rsidR="00874F40" w:rsidRPr="00421776" w:rsidRDefault="00874F40" w:rsidP="00874F40">
      <w:pPr>
        <w:rPr>
          <w:rFonts w:cs="Arial"/>
          <w:lang w:val="en-GB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2750"/>
        <w:gridCol w:w="6889"/>
      </w:tblGrid>
      <w:tr w:rsidR="00874F40" w:rsidRPr="00CC600E" w14:paraId="1CFF1A14" w14:textId="77777777" w:rsidTr="00C82ECE">
        <w:trPr>
          <w:trHeight w:val="680"/>
        </w:trPr>
        <w:tc>
          <w:tcPr>
            <w:tcW w:w="2750" w:type="dxa"/>
            <w:vAlign w:val="center"/>
          </w:tcPr>
          <w:p w14:paraId="7C3B416E" w14:textId="77777777" w:rsidR="00874F40" w:rsidRPr="00CC600E" w:rsidRDefault="00874F40" w:rsidP="00C82ECE">
            <w:pPr>
              <w:spacing w:before="120"/>
              <w:jc w:val="right"/>
              <w:rPr>
                <w:rFonts w:cs="Arial"/>
                <w:color w:val="336699"/>
                <w:sz w:val="20"/>
                <w:lang w:val="en-GB"/>
              </w:rPr>
            </w:pPr>
            <w:r w:rsidRPr="00CC600E">
              <w:rPr>
                <w:rFonts w:cs="Arial"/>
                <w:b/>
                <w:color w:val="336699"/>
                <w:sz w:val="36"/>
                <w:lang w:val="en-GB"/>
              </w:rPr>
              <w:t xml:space="preserve">1 </w:t>
            </w:r>
          </w:p>
        </w:tc>
        <w:tc>
          <w:tcPr>
            <w:tcW w:w="6889" w:type="dxa"/>
            <w:vAlign w:val="center"/>
          </w:tcPr>
          <w:p w14:paraId="084A1472" w14:textId="77777777" w:rsidR="00874F40" w:rsidRPr="00CC600E" w:rsidRDefault="00874F40" w:rsidP="008E6FBA">
            <w:pPr>
              <w:spacing w:before="120"/>
              <w:rPr>
                <w:rFonts w:cs="Arial"/>
                <w:b/>
                <w:color w:val="336699"/>
                <w:sz w:val="36"/>
              </w:rPr>
            </w:pPr>
            <w:r w:rsidRPr="00CC600E">
              <w:rPr>
                <w:rFonts w:cs="Arial"/>
                <w:b/>
                <w:color w:val="336699"/>
                <w:sz w:val="36"/>
              </w:rPr>
              <w:t>DYNO</w:t>
            </w:r>
            <w:r w:rsidRPr="00CC600E">
              <w:rPr>
                <w:rFonts w:cs="Arial"/>
                <w:bCs/>
                <w:color w:val="336699"/>
                <w:sz w:val="36"/>
                <w:szCs w:val="36"/>
                <w:vertAlign w:val="superscript"/>
                <w:lang w:val="en-GB"/>
              </w:rPr>
              <w:sym w:font="Symbol" w:char="F0E2"/>
            </w:r>
            <w:r w:rsidRPr="00CC600E">
              <w:rPr>
                <w:rFonts w:cs="Arial"/>
                <w:b/>
                <w:color w:val="336699"/>
                <w:sz w:val="36"/>
              </w:rPr>
              <w:t xml:space="preserve">-MILL </w:t>
            </w:r>
            <w:r w:rsidR="008E6FBA">
              <w:rPr>
                <w:rFonts w:cs="Arial"/>
                <w:b/>
                <w:color w:val="336699"/>
                <w:sz w:val="36"/>
              </w:rPr>
              <w:t>UBM 20</w:t>
            </w:r>
          </w:p>
        </w:tc>
      </w:tr>
      <w:tr w:rsidR="00874F40" w:rsidRPr="002F4C4B" w14:paraId="3D9DBFBE" w14:textId="77777777" w:rsidTr="00C82ECE">
        <w:tc>
          <w:tcPr>
            <w:tcW w:w="9639" w:type="dxa"/>
            <w:gridSpan w:val="2"/>
          </w:tcPr>
          <w:p w14:paraId="019841BE" w14:textId="77777777" w:rsidR="00874F40" w:rsidRPr="00802E30" w:rsidRDefault="00874F40" w:rsidP="00C82ECE">
            <w:pPr>
              <w:jc w:val="center"/>
              <w:rPr>
                <w:rFonts w:cs="Arial"/>
                <w:color w:val="336699"/>
              </w:rPr>
            </w:pPr>
          </w:p>
          <w:p w14:paraId="491ECCA5" w14:textId="77777777" w:rsidR="00874F40" w:rsidRPr="002F4C4B" w:rsidRDefault="00874F40" w:rsidP="00071B41">
            <w:pPr>
              <w:jc w:val="center"/>
              <w:rPr>
                <w:rFonts w:cs="Arial"/>
                <w:color w:val="336699"/>
                <w:lang w:val="en-GB"/>
              </w:rPr>
            </w:pPr>
          </w:p>
        </w:tc>
      </w:tr>
      <w:tr w:rsidR="00874F40" w:rsidRPr="00421776" w14:paraId="025A8D70" w14:textId="77777777" w:rsidTr="00C82ECE">
        <w:tc>
          <w:tcPr>
            <w:tcW w:w="2750" w:type="dxa"/>
          </w:tcPr>
          <w:p w14:paraId="67D1AD3E" w14:textId="77777777" w:rsidR="00874F40" w:rsidRPr="002F4C4B" w:rsidRDefault="00874F40" w:rsidP="00C82ECE">
            <w:pPr>
              <w:jc w:val="center"/>
              <w:rPr>
                <w:rFonts w:cs="Arial"/>
                <w:color w:val="336699"/>
                <w:sz w:val="20"/>
                <w:lang w:val="en-GB"/>
              </w:rPr>
            </w:pPr>
          </w:p>
        </w:tc>
        <w:tc>
          <w:tcPr>
            <w:tcW w:w="6889" w:type="dxa"/>
          </w:tcPr>
          <w:p w14:paraId="71F01FD4" w14:textId="77777777" w:rsidR="00DD2AB3" w:rsidRDefault="00874F40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r>
              <w:rPr>
                <w:rFonts w:cs="Arial"/>
                <w:bCs w:val="0"/>
                <w:lang w:val="en-GB"/>
              </w:rPr>
              <w:fldChar w:fldCharType="begin"/>
            </w:r>
            <w:r>
              <w:rPr>
                <w:rFonts w:cs="Arial"/>
                <w:bCs w:val="0"/>
                <w:lang w:val="en-GB"/>
              </w:rPr>
              <w:instrText xml:space="preserve"> TOC \o "1-1" \n \h \z \u </w:instrText>
            </w:r>
            <w:r>
              <w:rPr>
                <w:rFonts w:cs="Arial"/>
                <w:bCs w:val="0"/>
                <w:lang w:val="en-GB"/>
              </w:rPr>
              <w:fldChar w:fldCharType="separate"/>
            </w:r>
            <w:hyperlink w:anchor="_Toc497896673" w:history="1">
              <w:r w:rsidR="00DD2AB3" w:rsidRPr="000977F3">
                <w:rPr>
                  <w:rStyle w:val="Hyperlink"/>
                  <w:rFonts w:cs="Arial"/>
                  <w:noProof/>
                  <w:lang w:val="en-GB"/>
                </w:rPr>
                <w:t>1 – Principal Characteristics</w:t>
              </w:r>
            </w:hyperlink>
          </w:p>
          <w:p w14:paraId="2401EEF8" w14:textId="77777777" w:rsidR="00DD2AB3" w:rsidRDefault="00DD2AB3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97896674" w:history="1">
              <w:r w:rsidRPr="000977F3">
                <w:rPr>
                  <w:rStyle w:val="Hyperlink"/>
                  <w:rFonts w:cs="Arial"/>
                  <w:noProof/>
                </w:rPr>
                <w:t xml:space="preserve">2 </w:t>
              </w:r>
              <w:r w:rsidRPr="000977F3">
                <w:rPr>
                  <w:rStyle w:val="Hyperlink"/>
                  <w:rFonts w:cs="Arial"/>
                  <w:noProof/>
                  <w:lang w:val="en-GB"/>
                </w:rPr>
                <w:t>– General Technical Data</w:t>
              </w:r>
            </w:hyperlink>
          </w:p>
          <w:p w14:paraId="793969BF" w14:textId="77777777" w:rsidR="00DD2AB3" w:rsidRDefault="00DD2AB3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97896675" w:history="1">
              <w:r w:rsidRPr="000977F3">
                <w:rPr>
                  <w:rStyle w:val="Hyperlink"/>
                  <w:rFonts w:cs="Arial"/>
                  <w:noProof/>
                  <w:lang w:val="en-GB"/>
                </w:rPr>
                <w:t>3 – Machine Execution</w:t>
              </w:r>
            </w:hyperlink>
          </w:p>
          <w:p w14:paraId="2A9AB36F" w14:textId="77777777" w:rsidR="00DD2AB3" w:rsidRDefault="00DD2AB3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97896676" w:history="1">
              <w:r w:rsidRPr="000977F3">
                <w:rPr>
                  <w:rStyle w:val="Hyperlink"/>
                  <w:rFonts w:cs="Arial"/>
                  <w:noProof/>
                  <w:lang w:val="en-GB"/>
                </w:rPr>
                <w:t>4 – Product Pump FZ 1300</w:t>
              </w:r>
            </w:hyperlink>
          </w:p>
          <w:p w14:paraId="0BE2644C" w14:textId="77777777" w:rsidR="00DD2AB3" w:rsidRDefault="00DD2AB3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97896677" w:history="1">
              <w:r w:rsidRPr="000977F3">
                <w:rPr>
                  <w:rStyle w:val="Hyperlink"/>
                  <w:rFonts w:cs="Arial"/>
                  <w:noProof/>
                  <w:lang w:val="en-GB"/>
                </w:rPr>
                <w:t>5 – Motor Starter Cabinet MSC-FC/FC</w:t>
              </w:r>
            </w:hyperlink>
          </w:p>
          <w:p w14:paraId="072E6937" w14:textId="77777777" w:rsidR="00DD2AB3" w:rsidRDefault="00DD2AB3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97896678" w:history="1">
              <w:r w:rsidRPr="000977F3">
                <w:rPr>
                  <w:rStyle w:val="Hyperlink"/>
                  <w:rFonts w:cs="Arial"/>
                  <w:noProof/>
                  <w:lang w:val="en-GB"/>
                </w:rPr>
                <w:t>6 – Price Summary</w:t>
              </w:r>
            </w:hyperlink>
          </w:p>
          <w:p w14:paraId="1A871FE6" w14:textId="77777777" w:rsidR="00DD2AB3" w:rsidRDefault="00DD2AB3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97896679" w:history="1">
              <w:r w:rsidRPr="000977F3">
                <w:rPr>
                  <w:rStyle w:val="Hyperlink"/>
                  <w:rFonts w:cs="Arial"/>
                  <w:noProof/>
                  <w:lang w:val="en-GB"/>
                </w:rPr>
                <w:t>7 – Options and Accessories</w:t>
              </w:r>
            </w:hyperlink>
          </w:p>
          <w:p w14:paraId="4CDF87E1" w14:textId="77777777" w:rsidR="00DD2AB3" w:rsidRDefault="00DD2AB3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2"/>
                <w:lang w:eastAsia="de-CH"/>
              </w:rPr>
            </w:pPr>
            <w:hyperlink w:anchor="_Toc497896680" w:history="1">
              <w:r w:rsidRPr="000977F3">
                <w:rPr>
                  <w:rStyle w:val="Hyperlink"/>
                  <w:rFonts w:cs="Arial"/>
                  <w:noProof/>
                  <w:lang w:val="en-GB"/>
                </w:rPr>
                <w:t>8 – Terms of Delivery</w:t>
              </w:r>
            </w:hyperlink>
          </w:p>
          <w:p w14:paraId="366CADF6" w14:textId="77777777" w:rsidR="00874F40" w:rsidRPr="00BB2055" w:rsidRDefault="00874F40" w:rsidP="00C82ECE">
            <w:pPr>
              <w:rPr>
                <w:rFonts w:cs="Arial"/>
                <w:color w:val="336699"/>
                <w:lang w:val="en-GB"/>
              </w:rPr>
            </w:pPr>
            <w:r>
              <w:rPr>
                <w:rFonts w:cs="Arial"/>
                <w:bCs/>
                <w:color w:val="336699"/>
                <w:lang w:val="en-GB"/>
              </w:rPr>
              <w:fldChar w:fldCharType="end"/>
            </w:r>
          </w:p>
        </w:tc>
      </w:tr>
      <w:tr w:rsidR="00874F40" w:rsidRPr="00421776" w14:paraId="3BC49989" w14:textId="77777777" w:rsidTr="00C82ECE">
        <w:tc>
          <w:tcPr>
            <w:tcW w:w="9639" w:type="dxa"/>
            <w:gridSpan w:val="2"/>
          </w:tcPr>
          <w:p w14:paraId="66F0B7B5" w14:textId="77777777" w:rsidR="00874F40" w:rsidRPr="00421776" w:rsidRDefault="00874F40" w:rsidP="00C82ECE">
            <w:pPr>
              <w:ind w:left="720"/>
              <w:rPr>
                <w:rFonts w:cs="Arial"/>
                <w:color w:val="336699"/>
                <w:lang w:val="en-GB"/>
              </w:rPr>
            </w:pPr>
          </w:p>
        </w:tc>
      </w:tr>
      <w:tr w:rsidR="00874F40" w:rsidRPr="00124AB2" w14:paraId="4DE3A457" w14:textId="77777777" w:rsidTr="00C82ECE">
        <w:tc>
          <w:tcPr>
            <w:tcW w:w="9639" w:type="dxa"/>
            <w:gridSpan w:val="2"/>
          </w:tcPr>
          <w:p w14:paraId="0042F424" w14:textId="77777777" w:rsidR="00874F40" w:rsidRPr="00421776" w:rsidRDefault="002C4CDF" w:rsidP="00C82ECE">
            <w:pPr>
              <w:ind w:left="720"/>
              <w:jc w:val="center"/>
              <w:rPr>
                <w:rFonts w:cs="Arial"/>
                <w:lang w:val="en-GB"/>
              </w:rPr>
            </w:pPr>
            <w:r>
              <w:rPr>
                <w:noProof/>
                <w:lang w:eastAsia="de-CH"/>
              </w:rPr>
              <w:drawing>
                <wp:inline distT="0" distB="0" distL="0" distR="0" wp14:anchorId="487B5FA0" wp14:editId="40105744">
                  <wp:extent cx="2743200" cy="2757170"/>
                  <wp:effectExtent l="0" t="0" r="0" b="5080"/>
                  <wp:docPr id="5" name="Grafik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5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CB49D" w14:textId="77777777" w:rsidR="00874F40" w:rsidRPr="00DD07CE" w:rsidRDefault="00874F40" w:rsidP="00C82ECE">
            <w:pPr>
              <w:ind w:left="720"/>
              <w:rPr>
                <w:rFonts w:cs="Arial"/>
                <w:sz w:val="16"/>
                <w:szCs w:val="16"/>
                <w:lang w:val="en-GB"/>
              </w:rPr>
            </w:pPr>
          </w:p>
          <w:p w14:paraId="4DC9B2F8" w14:textId="77777777" w:rsidR="00874F40" w:rsidRPr="00802E30" w:rsidRDefault="00874F40" w:rsidP="00C82ECE">
            <w:pPr>
              <w:ind w:left="720"/>
              <w:jc w:val="center"/>
              <w:rPr>
                <w:rFonts w:cs="Arial"/>
                <w:sz w:val="10"/>
                <w:szCs w:val="10"/>
                <w:lang w:val="en-GB"/>
              </w:rPr>
            </w:pPr>
            <w:r w:rsidRPr="00421776">
              <w:rPr>
                <w:rFonts w:cs="Arial"/>
                <w:sz w:val="10"/>
                <w:szCs w:val="10"/>
                <w:lang w:val="en-GB"/>
              </w:rPr>
              <w:t>(Picture does not conform exactly to the quotation)</w:t>
            </w:r>
          </w:p>
        </w:tc>
      </w:tr>
    </w:tbl>
    <w:p w14:paraId="31248C0D" w14:textId="77777777" w:rsidR="00874F40" w:rsidRPr="00421776" w:rsidRDefault="00874F40" w:rsidP="00874F40">
      <w:pPr>
        <w:rPr>
          <w:rFonts w:cs="Arial"/>
          <w:lang w:val="en-GB"/>
        </w:rPr>
      </w:pPr>
      <w:r w:rsidRPr="00421776">
        <w:rPr>
          <w:rFonts w:cs="Arial"/>
          <w:lang w:val="en-GB"/>
        </w:rPr>
        <w:br w:type="page"/>
      </w: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874F40" w:rsidRPr="00421776" w14:paraId="25573F51" w14:textId="77777777" w:rsidTr="00C82ECE">
        <w:tc>
          <w:tcPr>
            <w:tcW w:w="9709" w:type="dxa"/>
          </w:tcPr>
          <w:p w14:paraId="621D9E85" w14:textId="77777777" w:rsidR="00874F40" w:rsidRPr="00421776" w:rsidRDefault="00874F40" w:rsidP="00C82ECE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lastRenderedPageBreak/>
              <w:br w:type="page"/>
            </w:r>
            <w:bookmarkStart w:id="0" w:name="_Toc520540944"/>
            <w:bookmarkStart w:id="1" w:name="_Toc28058214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br w:type="page"/>
            </w:r>
            <w:bookmarkStart w:id="2" w:name="_Toc91486649"/>
            <w:bookmarkStart w:id="3" w:name="_Toc497896673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1 – Principal Characteristics</w:t>
            </w:r>
            <w:bookmarkEnd w:id="2"/>
            <w:bookmarkEnd w:id="3"/>
          </w:p>
        </w:tc>
      </w:tr>
      <w:bookmarkEnd w:id="0"/>
      <w:bookmarkEnd w:id="1"/>
    </w:tbl>
    <w:p w14:paraId="1F24C897" w14:textId="77777777" w:rsidR="00874F40" w:rsidRPr="00421776" w:rsidRDefault="00874F40" w:rsidP="00874F40">
      <w:pPr>
        <w:ind w:right="-1"/>
        <w:jc w:val="both"/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874F40" w:rsidRPr="00421776" w14:paraId="0B2C20D2" w14:textId="77777777" w:rsidTr="00C82ECE">
        <w:tc>
          <w:tcPr>
            <w:tcW w:w="9639" w:type="dxa"/>
          </w:tcPr>
          <w:p w14:paraId="61300B3E" w14:textId="77777777" w:rsidR="00874F40" w:rsidRPr="00421776" w:rsidRDefault="00874F40" w:rsidP="00C82ECE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jc w:val="both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Working principle</w:t>
            </w:r>
          </w:p>
        </w:tc>
      </w:tr>
      <w:tr w:rsidR="00874F40" w:rsidRPr="00124AB2" w14:paraId="3FA0E99C" w14:textId="77777777" w:rsidTr="00C82ECE">
        <w:tc>
          <w:tcPr>
            <w:tcW w:w="9639" w:type="dxa"/>
          </w:tcPr>
          <w:p w14:paraId="36F3BCDB" w14:textId="77777777" w:rsidR="00874F40" w:rsidRPr="007A4C56" w:rsidRDefault="00874F40" w:rsidP="007A4C56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Agitator Bead Mill using</w:t>
            </w:r>
            <w:r w:rsidR="008E6FBA" w:rsidRPr="00DA7B79">
              <w:rPr>
                <w:rFonts w:cs="Arial"/>
                <w:lang w:val="en-GB"/>
              </w:rPr>
              <w:t xml:space="preserve"> the </w:t>
            </w:r>
            <w:r w:rsidR="007A4C56">
              <w:rPr>
                <w:rFonts w:cs="Arial"/>
                <w:lang w:val="en-GB"/>
              </w:rPr>
              <w:t xml:space="preserve">patented </w:t>
            </w:r>
            <w:r w:rsidRPr="00DA7B79">
              <w:rPr>
                <w:rFonts w:cs="Arial"/>
                <w:lang w:val="en-GB"/>
              </w:rPr>
              <w:t>DYNO</w:t>
            </w:r>
            <w:r w:rsidRPr="00DA7B79"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DA7B79">
              <w:rPr>
                <w:rFonts w:cs="Arial"/>
                <w:lang w:val="en-GB"/>
              </w:rPr>
              <w:t>-</w:t>
            </w:r>
            <w:r w:rsidR="008E6FBA" w:rsidRPr="00DA7B79">
              <w:rPr>
                <w:rFonts w:cs="Arial"/>
                <w:lang w:val="en-GB"/>
              </w:rPr>
              <w:t xml:space="preserve">DISC BC </w:t>
            </w:r>
            <w:r w:rsidR="009A61E6">
              <w:rPr>
                <w:rFonts w:cs="Arial"/>
                <w:lang w:val="en-GB"/>
              </w:rPr>
              <w:t xml:space="preserve">agitator discs </w:t>
            </w:r>
          </w:p>
        </w:tc>
      </w:tr>
      <w:tr w:rsidR="007A4C56" w:rsidRPr="00124AB2" w14:paraId="725AFE13" w14:textId="77777777" w:rsidTr="00C82ECE">
        <w:tc>
          <w:tcPr>
            <w:tcW w:w="9639" w:type="dxa"/>
          </w:tcPr>
          <w:p w14:paraId="1B2EED86" w14:textId="77777777" w:rsidR="007A4C56" w:rsidRPr="00DA7B79" w:rsidRDefault="007A4C56" w:rsidP="00E3713C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The DYNO</w:t>
            </w:r>
            <w:r w:rsidRPr="00DA7B79"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DA7B79">
              <w:rPr>
                <w:rFonts w:cs="Arial"/>
                <w:lang w:val="en-GB"/>
              </w:rPr>
              <w:t>-DISC BC accelerate the grinding media along a well-defined path to build effective grinding circuits</w:t>
            </w:r>
          </w:p>
        </w:tc>
      </w:tr>
      <w:tr w:rsidR="00874F40" w:rsidRPr="00E3713C" w14:paraId="426D8714" w14:textId="77777777" w:rsidTr="00C82ECE">
        <w:tc>
          <w:tcPr>
            <w:tcW w:w="9639" w:type="dxa"/>
          </w:tcPr>
          <w:p w14:paraId="27D21B49" w14:textId="77777777" w:rsidR="00874F40" w:rsidRPr="00DA7B79" w:rsidRDefault="00D54970" w:rsidP="000704AA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WAB g</w:t>
            </w:r>
            <w:r w:rsidR="00874F40" w:rsidRPr="00DA7B79">
              <w:rPr>
                <w:rFonts w:cs="Arial"/>
                <w:lang w:val="en-GB"/>
              </w:rPr>
              <w:t>rinding media separation by means of the combination of the DYNO</w:t>
            </w:r>
            <w:r w:rsidR="00874F40" w:rsidRPr="00DA7B79">
              <w:rPr>
                <w:rFonts w:cs="Arial"/>
                <w:vertAlign w:val="superscript"/>
                <w:lang w:val="en-GB"/>
              </w:rPr>
              <w:sym w:font="Symbol" w:char="F0E2"/>
            </w:r>
            <w:r w:rsidR="00874F40" w:rsidRPr="00DA7B79">
              <w:rPr>
                <w:rFonts w:cs="Arial"/>
                <w:lang w:val="en-GB"/>
              </w:rPr>
              <w:t>-</w:t>
            </w:r>
            <w:r w:rsidR="002E45BA" w:rsidRPr="00DA7B79">
              <w:rPr>
                <w:rFonts w:cs="Arial"/>
                <w:lang w:val="en-GB"/>
              </w:rPr>
              <w:t>ROTOR BS (</w:t>
            </w:r>
            <w:r w:rsidR="002E45BA" w:rsidRPr="00DA7B79">
              <w:rPr>
                <w:rFonts w:cs="Arial"/>
                <w:b/>
                <w:lang w:val="en-GB"/>
              </w:rPr>
              <w:t>B</w:t>
            </w:r>
            <w:r w:rsidR="002E45BA" w:rsidRPr="00DA7B79">
              <w:rPr>
                <w:rFonts w:cs="Arial"/>
                <w:lang w:val="en-GB"/>
              </w:rPr>
              <w:t xml:space="preserve">ead </w:t>
            </w:r>
            <w:r w:rsidR="002E45BA" w:rsidRPr="00DA7B79">
              <w:rPr>
                <w:rFonts w:cs="Arial"/>
                <w:b/>
                <w:lang w:val="en-GB"/>
              </w:rPr>
              <w:t>S</w:t>
            </w:r>
            <w:r w:rsidR="002E45BA" w:rsidRPr="00DA7B79">
              <w:rPr>
                <w:rFonts w:cs="Arial"/>
                <w:lang w:val="en-GB"/>
              </w:rPr>
              <w:t>eparation)</w:t>
            </w:r>
            <w:r w:rsidR="00874F40" w:rsidRPr="00DA7B79">
              <w:rPr>
                <w:rFonts w:cs="Arial"/>
                <w:lang w:val="en-GB"/>
              </w:rPr>
              <w:t xml:space="preserve"> and </w:t>
            </w:r>
            <w:r w:rsidRPr="00DA7B79">
              <w:rPr>
                <w:rFonts w:cs="Arial"/>
                <w:lang w:val="en-GB"/>
              </w:rPr>
              <w:t>large</w:t>
            </w:r>
            <w:r w:rsidR="00874F40" w:rsidRPr="00DA7B79">
              <w:rPr>
                <w:rFonts w:cs="Arial"/>
                <w:lang w:val="en-GB"/>
              </w:rPr>
              <w:t xml:space="preserve"> </w:t>
            </w:r>
            <w:r w:rsidR="002E45BA" w:rsidRPr="00DA7B79">
              <w:rPr>
                <w:rFonts w:cs="Arial"/>
                <w:lang w:val="en-GB"/>
              </w:rPr>
              <w:t xml:space="preserve">WAB </w:t>
            </w:r>
            <w:r w:rsidR="00E3713C">
              <w:rPr>
                <w:rFonts w:cs="Arial"/>
                <w:lang w:val="en-GB"/>
              </w:rPr>
              <w:t>separation system UNIVERSAL</w:t>
            </w:r>
            <w:r w:rsidRPr="00DA7B79">
              <w:rPr>
                <w:rFonts w:cs="Arial"/>
                <w:lang w:val="en-GB"/>
              </w:rPr>
              <w:t>. P</w:t>
            </w:r>
            <w:r w:rsidR="00874F40" w:rsidRPr="00DA7B79">
              <w:rPr>
                <w:rFonts w:cs="Arial"/>
                <w:lang w:val="en-GB"/>
              </w:rPr>
              <w:t>ermits the use of grinding beads from 0.</w:t>
            </w:r>
            <w:r w:rsidR="000704AA">
              <w:rPr>
                <w:rFonts w:cs="Arial"/>
                <w:lang w:val="en-GB"/>
              </w:rPr>
              <w:t>2</w:t>
            </w:r>
            <w:r w:rsidR="00874F40" w:rsidRPr="00DA7B79">
              <w:rPr>
                <w:rFonts w:cs="Arial"/>
                <w:lang w:val="en-GB"/>
              </w:rPr>
              <w:t xml:space="preserve"> mm </w:t>
            </w:r>
            <w:r w:rsidRPr="00DA7B79">
              <w:rPr>
                <w:rFonts w:cs="Arial"/>
                <w:lang w:val="en-GB"/>
              </w:rPr>
              <w:t>–</w:t>
            </w:r>
            <w:r w:rsidR="00874F40" w:rsidRPr="00DA7B79">
              <w:rPr>
                <w:rFonts w:cs="Arial"/>
                <w:lang w:val="en-GB"/>
              </w:rPr>
              <w:t xml:space="preserve"> </w:t>
            </w:r>
            <w:r w:rsidRPr="00DA7B79">
              <w:rPr>
                <w:rFonts w:cs="Arial"/>
                <w:lang w:val="en-GB"/>
              </w:rPr>
              <w:t xml:space="preserve">2.5 </w:t>
            </w:r>
            <w:r w:rsidR="00874F40" w:rsidRPr="00DA7B79">
              <w:rPr>
                <w:rFonts w:cs="Arial"/>
                <w:lang w:val="en-GB"/>
              </w:rPr>
              <w:t>mm</w:t>
            </w:r>
          </w:p>
        </w:tc>
      </w:tr>
      <w:tr w:rsidR="00874F40" w:rsidRPr="00124AB2" w14:paraId="04A1F4CA" w14:textId="77777777" w:rsidTr="00C82ECE">
        <w:tc>
          <w:tcPr>
            <w:tcW w:w="9639" w:type="dxa"/>
          </w:tcPr>
          <w:p w14:paraId="7EE3CFA5" w14:textId="77777777" w:rsidR="00874F40" w:rsidRPr="00DA7B79" w:rsidRDefault="00C82ECE" w:rsidP="00D54970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 xml:space="preserve">Excellent cooling properties </w:t>
            </w:r>
            <w:r w:rsidR="00874F40" w:rsidRPr="00DA7B79">
              <w:rPr>
                <w:rFonts w:cs="Arial"/>
                <w:lang w:val="en-GB"/>
              </w:rPr>
              <w:t xml:space="preserve">permit the processing of </w:t>
            </w:r>
            <w:r w:rsidRPr="00DA7B79">
              <w:rPr>
                <w:rFonts w:cs="Arial"/>
                <w:lang w:val="en-GB"/>
              </w:rPr>
              <w:t xml:space="preserve">also </w:t>
            </w:r>
            <w:r w:rsidR="00874F40" w:rsidRPr="00DA7B79">
              <w:rPr>
                <w:rFonts w:cs="Arial"/>
                <w:lang w:val="en-GB"/>
              </w:rPr>
              <w:t>heat-sensitive products</w:t>
            </w:r>
            <w:r w:rsidRPr="00DA7B79">
              <w:rPr>
                <w:rFonts w:cs="Arial"/>
                <w:lang w:val="en-GB"/>
              </w:rPr>
              <w:t xml:space="preserve"> </w:t>
            </w:r>
          </w:p>
        </w:tc>
      </w:tr>
      <w:tr w:rsidR="00D54970" w:rsidRPr="00D54970" w14:paraId="1CB820A5" w14:textId="77777777" w:rsidTr="00C82ECE">
        <w:tc>
          <w:tcPr>
            <w:tcW w:w="9639" w:type="dxa"/>
          </w:tcPr>
          <w:p w14:paraId="5438A8FF" w14:textId="77777777" w:rsidR="00D54970" w:rsidRPr="00DA7B79" w:rsidRDefault="00D54970" w:rsidP="00C82ECE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High product throughputs</w:t>
            </w:r>
          </w:p>
        </w:tc>
      </w:tr>
      <w:tr w:rsidR="00874F40" w:rsidRPr="00124AB2" w14:paraId="6572ECBE" w14:textId="77777777" w:rsidTr="00C82ECE">
        <w:tc>
          <w:tcPr>
            <w:tcW w:w="9639" w:type="dxa"/>
          </w:tcPr>
          <w:p w14:paraId="5EC923E5" w14:textId="77777777" w:rsidR="00874F40" w:rsidRPr="00DA7B79" w:rsidRDefault="00874F40" w:rsidP="00C82ECE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Lowe</w:t>
            </w:r>
            <w:r w:rsidR="00C82ECE" w:rsidRPr="00DA7B79">
              <w:rPr>
                <w:rFonts w:cs="Arial"/>
                <w:lang w:val="en-GB"/>
              </w:rPr>
              <w:t>r</w:t>
            </w:r>
            <w:r w:rsidRPr="00DA7B79">
              <w:rPr>
                <w:rFonts w:cs="Arial"/>
                <w:lang w:val="en-GB"/>
              </w:rPr>
              <w:t xml:space="preserve"> power consumption due to highly efficient energy input (low carbon footprint)</w:t>
            </w:r>
          </w:p>
        </w:tc>
      </w:tr>
      <w:tr w:rsidR="00874F40" w:rsidRPr="00124AB2" w14:paraId="33351385" w14:textId="77777777" w:rsidTr="00C82ECE">
        <w:tc>
          <w:tcPr>
            <w:tcW w:w="9639" w:type="dxa"/>
          </w:tcPr>
          <w:p w14:paraId="04F12C17" w14:textId="77777777" w:rsidR="00874F40" w:rsidRPr="00DA7B79" w:rsidRDefault="00874F40" w:rsidP="00C82ECE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</w:p>
        </w:tc>
      </w:tr>
      <w:tr w:rsidR="00874F40" w:rsidRPr="00421776" w14:paraId="64E85CFE" w14:textId="77777777" w:rsidTr="00C82ECE">
        <w:tc>
          <w:tcPr>
            <w:tcW w:w="9639" w:type="dxa"/>
          </w:tcPr>
          <w:p w14:paraId="163AB2C1" w14:textId="77777777" w:rsidR="00874F40" w:rsidRPr="00DA7B79" w:rsidRDefault="00C82ECE" w:rsidP="00C82ECE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  <w:r w:rsidRPr="00DA7B79">
              <w:rPr>
                <w:rFonts w:cs="Arial"/>
                <w:b/>
                <w:bCs/>
                <w:lang w:val="en-GB"/>
              </w:rPr>
              <w:t>High</w:t>
            </w:r>
            <w:r w:rsidR="00874F40" w:rsidRPr="00DA7B79">
              <w:rPr>
                <w:rFonts w:cs="Arial"/>
                <w:b/>
                <w:bCs/>
                <w:lang w:val="en-GB"/>
              </w:rPr>
              <w:t xml:space="preserve"> Process Flexibility</w:t>
            </w:r>
          </w:p>
        </w:tc>
      </w:tr>
      <w:tr w:rsidR="00874F40" w:rsidRPr="00421776" w14:paraId="4604B9E3" w14:textId="77777777" w:rsidTr="00C82ECE">
        <w:tc>
          <w:tcPr>
            <w:tcW w:w="9639" w:type="dxa"/>
          </w:tcPr>
          <w:p w14:paraId="41447608" w14:textId="77777777" w:rsidR="00874F40" w:rsidRPr="00DA7B79" w:rsidRDefault="00874F40" w:rsidP="00C82ECE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Suitable for dispersion and wet grinding of low to high viscosity products</w:t>
            </w:r>
          </w:p>
          <w:p w14:paraId="7A70F11C" w14:textId="77777777" w:rsidR="00874F40" w:rsidRPr="00DA7B79" w:rsidRDefault="00874F40" w:rsidP="00C82ECE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Wide range of energy input allows dispersing/grinding of a broad range of products at its optimum parameters</w:t>
            </w:r>
          </w:p>
          <w:p w14:paraId="59DEC811" w14:textId="77777777" w:rsidR="00C82ECE" w:rsidRPr="00DA7B79" w:rsidRDefault="00C82ECE" w:rsidP="00C82ECE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Quick and easy definition of stable processing parameters</w:t>
            </w:r>
          </w:p>
          <w:p w14:paraId="52AE089F" w14:textId="77777777" w:rsidR="00874F40" w:rsidRPr="00DA7B79" w:rsidRDefault="00874F40" w:rsidP="00C82ECE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Suitable for both, passage- and circulation processes</w:t>
            </w:r>
          </w:p>
          <w:p w14:paraId="798D8A6F" w14:textId="77777777" w:rsidR="00874F40" w:rsidRPr="00DA7B79" w:rsidRDefault="00C82ECE" w:rsidP="00C82ECE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High</w:t>
            </w:r>
            <w:r w:rsidR="00874F40" w:rsidRPr="00DA7B79">
              <w:rPr>
                <w:rFonts w:cs="Arial"/>
                <w:lang w:val="en-GB"/>
              </w:rPr>
              <w:t xml:space="preserve"> batch size flexibility</w:t>
            </w:r>
          </w:p>
        </w:tc>
      </w:tr>
      <w:tr w:rsidR="00874F40" w:rsidRPr="00421776" w14:paraId="6D57A944" w14:textId="77777777" w:rsidTr="00C82ECE">
        <w:tc>
          <w:tcPr>
            <w:tcW w:w="9639" w:type="dxa"/>
          </w:tcPr>
          <w:p w14:paraId="3E5C1328" w14:textId="77777777" w:rsidR="00874F40" w:rsidRPr="00421776" w:rsidRDefault="00874F40" w:rsidP="00C82ECE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</w:p>
        </w:tc>
      </w:tr>
      <w:tr w:rsidR="00874F40" w:rsidRPr="00421776" w14:paraId="07BFEBCC" w14:textId="77777777" w:rsidTr="00C82ECE">
        <w:tc>
          <w:tcPr>
            <w:tcW w:w="9639" w:type="dxa"/>
          </w:tcPr>
          <w:p w14:paraId="57057755" w14:textId="77777777" w:rsidR="00874F40" w:rsidRPr="00421776" w:rsidRDefault="00874F40" w:rsidP="00C82ECE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 xml:space="preserve">Design </w:t>
            </w:r>
          </w:p>
        </w:tc>
      </w:tr>
      <w:tr w:rsidR="00874F40" w:rsidRPr="00124AB2" w14:paraId="0145004C" w14:textId="77777777" w:rsidTr="00C82ECE">
        <w:tc>
          <w:tcPr>
            <w:tcW w:w="9639" w:type="dxa"/>
          </w:tcPr>
          <w:p w14:paraId="68C5A482" w14:textId="77777777" w:rsidR="00874F40" w:rsidRPr="00421776" w:rsidRDefault="00874F40" w:rsidP="00C82ECE">
            <w:pPr>
              <w:pStyle w:val="Kopfzeile"/>
              <w:numPr>
                <w:ilvl w:val="0"/>
                <w:numId w:val="5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Designed to ensure optimal ergonomics &amp; user-friendly handling</w:t>
            </w:r>
          </w:p>
        </w:tc>
      </w:tr>
      <w:tr w:rsidR="00874F40" w:rsidRPr="00124AB2" w14:paraId="76F45253" w14:textId="77777777" w:rsidTr="00C82ECE">
        <w:tc>
          <w:tcPr>
            <w:tcW w:w="9639" w:type="dxa"/>
          </w:tcPr>
          <w:p w14:paraId="4F291AC2" w14:textId="77777777" w:rsidR="00874F40" w:rsidRPr="00421776" w:rsidRDefault="00874F40" w:rsidP="00C82ECE">
            <w:pPr>
              <w:pStyle w:val="Kopfzeile"/>
              <w:numPr>
                <w:ilvl w:val="0"/>
                <w:numId w:val="5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Reduced noise emission by mill motor placed inside the machine housing</w:t>
            </w:r>
          </w:p>
        </w:tc>
      </w:tr>
      <w:tr w:rsidR="00874F40" w:rsidRPr="00124AB2" w14:paraId="2E790541" w14:textId="77777777" w:rsidTr="00C82ECE">
        <w:tc>
          <w:tcPr>
            <w:tcW w:w="9639" w:type="dxa"/>
          </w:tcPr>
          <w:p w14:paraId="16073B42" w14:textId="77777777" w:rsidR="00874F40" w:rsidRPr="00421776" w:rsidRDefault="00874F40" w:rsidP="00C82ECE">
            <w:pPr>
              <w:pStyle w:val="Kopfzeile"/>
              <w:numPr>
                <w:ilvl w:val="0"/>
                <w:numId w:val="5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Easy operation &amp; adjustment of operation parameters</w:t>
            </w:r>
          </w:p>
        </w:tc>
      </w:tr>
      <w:tr w:rsidR="00C82ECE" w:rsidRPr="00421776" w14:paraId="5CC3A3B3" w14:textId="77777777" w:rsidTr="00C82ECE">
        <w:tc>
          <w:tcPr>
            <w:tcW w:w="9639" w:type="dxa"/>
          </w:tcPr>
          <w:p w14:paraId="73CB63E1" w14:textId="77777777" w:rsidR="00C82ECE" w:rsidRPr="00421776" w:rsidRDefault="00C82ECE" w:rsidP="00C82ECE">
            <w:pPr>
              <w:pStyle w:val="Kopfzeile"/>
              <w:numPr>
                <w:ilvl w:val="0"/>
                <w:numId w:val="5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Built-in safety features</w:t>
            </w:r>
          </w:p>
        </w:tc>
      </w:tr>
      <w:tr w:rsidR="00C82ECE" w:rsidRPr="00124AB2" w14:paraId="4130A95E" w14:textId="77777777" w:rsidTr="00C82ECE">
        <w:tc>
          <w:tcPr>
            <w:tcW w:w="9639" w:type="dxa"/>
          </w:tcPr>
          <w:p w14:paraId="586BF8B2" w14:textId="184280FB" w:rsidR="00874F40" w:rsidRPr="00DA7B79" w:rsidRDefault="00C82ECE" w:rsidP="00C82ECE">
            <w:pPr>
              <w:pStyle w:val="Kopfzeile"/>
              <w:numPr>
                <w:ilvl w:val="0"/>
                <w:numId w:val="5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"/>
              </w:rPr>
              <w:t>Robust beads collecting chan</w:t>
            </w:r>
            <w:r w:rsidR="00064B9F">
              <w:rPr>
                <w:rFonts w:cs="Arial"/>
                <w:lang w:val="en"/>
              </w:rPr>
              <w:t>n</w:t>
            </w:r>
            <w:r w:rsidRPr="00DA7B79">
              <w:rPr>
                <w:rFonts w:cs="Arial"/>
                <w:lang w:val="en"/>
              </w:rPr>
              <w:t xml:space="preserve">el integrated </w:t>
            </w:r>
            <w:proofErr w:type="gramStart"/>
            <w:r w:rsidRPr="00DA7B79">
              <w:rPr>
                <w:rFonts w:cs="Arial"/>
                <w:lang w:val="en"/>
              </w:rPr>
              <w:t>in</w:t>
            </w:r>
            <w:proofErr w:type="gramEnd"/>
            <w:r w:rsidRPr="00DA7B79">
              <w:rPr>
                <w:rFonts w:cs="Arial"/>
                <w:lang w:val="en"/>
              </w:rPr>
              <w:t xml:space="preserve"> the machine housing </w:t>
            </w:r>
          </w:p>
        </w:tc>
      </w:tr>
      <w:tr w:rsidR="00874F40" w:rsidRPr="00124AB2" w14:paraId="2727374F" w14:textId="77777777" w:rsidTr="00C82ECE">
        <w:tc>
          <w:tcPr>
            <w:tcW w:w="9639" w:type="dxa"/>
          </w:tcPr>
          <w:p w14:paraId="02DE59C9" w14:textId="77777777" w:rsidR="00874F40" w:rsidRPr="00DA7B79" w:rsidRDefault="00874F40" w:rsidP="00C82ECE">
            <w:pPr>
              <w:pStyle w:val="Kopf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</w:p>
        </w:tc>
      </w:tr>
      <w:tr w:rsidR="00874F40" w:rsidRPr="00421776" w14:paraId="5285B085" w14:textId="77777777" w:rsidTr="00C82ECE">
        <w:tc>
          <w:tcPr>
            <w:tcW w:w="9639" w:type="dxa"/>
          </w:tcPr>
          <w:p w14:paraId="26818986" w14:textId="77777777" w:rsidR="00874F40" w:rsidRPr="00DA7B79" w:rsidRDefault="00874F40" w:rsidP="00C82ECE">
            <w:pPr>
              <w:pStyle w:val="Kopf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  <w:r w:rsidRPr="00DA7B79">
              <w:rPr>
                <w:rFonts w:cs="Arial"/>
                <w:b/>
                <w:bCs/>
                <w:lang w:val="en-GB"/>
              </w:rPr>
              <w:t>Cleaning &amp; Maintenance</w:t>
            </w:r>
          </w:p>
        </w:tc>
      </w:tr>
      <w:tr w:rsidR="00874F40" w:rsidRPr="008E6FBA" w14:paraId="249225AD" w14:textId="77777777" w:rsidTr="00B303EF">
        <w:tc>
          <w:tcPr>
            <w:tcW w:w="9639" w:type="dxa"/>
          </w:tcPr>
          <w:p w14:paraId="6DD1CC29" w14:textId="77777777" w:rsidR="00874F40" w:rsidRPr="00DA7B79" w:rsidRDefault="00C82ECE" w:rsidP="00C82ECE">
            <w:pPr>
              <w:pStyle w:val="Kopfzeile"/>
              <w:numPr>
                <w:ilvl w:val="0"/>
                <w:numId w:val="7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Short cleaning times</w:t>
            </w:r>
          </w:p>
        </w:tc>
      </w:tr>
      <w:tr w:rsidR="00874F40" w:rsidRPr="008E6FBA" w14:paraId="6CB79A63" w14:textId="77777777" w:rsidTr="00C82ECE">
        <w:tc>
          <w:tcPr>
            <w:tcW w:w="9639" w:type="dxa"/>
          </w:tcPr>
          <w:p w14:paraId="15BC1D2A" w14:textId="77777777" w:rsidR="00874F40" w:rsidRPr="00DA7B79" w:rsidRDefault="00A36B7A" w:rsidP="00A36B7A">
            <w:pPr>
              <w:pStyle w:val="Kopfzeile"/>
              <w:numPr>
                <w:ilvl w:val="0"/>
                <w:numId w:val="7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Faster product turnarounds</w:t>
            </w:r>
          </w:p>
        </w:tc>
      </w:tr>
      <w:tr w:rsidR="00874F40" w:rsidRPr="00124AB2" w14:paraId="64E4EA55" w14:textId="77777777" w:rsidTr="00C82ECE">
        <w:tc>
          <w:tcPr>
            <w:tcW w:w="9639" w:type="dxa"/>
          </w:tcPr>
          <w:p w14:paraId="5AAAC8C4" w14:textId="77777777" w:rsidR="00874F40" w:rsidRPr="00DA7B79" w:rsidRDefault="00874F40" w:rsidP="00D54970">
            <w:pPr>
              <w:pStyle w:val="Kopfzeile"/>
              <w:numPr>
                <w:ilvl w:val="0"/>
                <w:numId w:val="9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 xml:space="preserve">Fast exchange of the screen without the need to open the grinding </w:t>
            </w:r>
            <w:r w:rsidR="00D54970" w:rsidRPr="00DA7B79">
              <w:rPr>
                <w:rFonts w:cs="Arial"/>
                <w:lang w:val="en-GB"/>
              </w:rPr>
              <w:t>chamber</w:t>
            </w:r>
          </w:p>
        </w:tc>
      </w:tr>
      <w:tr w:rsidR="00874F40" w:rsidRPr="00124AB2" w14:paraId="0FFEA7F5" w14:textId="77777777" w:rsidTr="00C82ECE">
        <w:tc>
          <w:tcPr>
            <w:tcW w:w="9639" w:type="dxa"/>
          </w:tcPr>
          <w:p w14:paraId="3CFEA4A2" w14:textId="77777777" w:rsidR="00874F40" w:rsidRPr="00DA7B79" w:rsidRDefault="00A36B7A" w:rsidP="009C4089">
            <w:pPr>
              <w:pStyle w:val="Fuzeile"/>
              <w:numPr>
                <w:ilvl w:val="0"/>
                <w:numId w:val="4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 xml:space="preserve">Wear-resistant design </w:t>
            </w:r>
            <w:r w:rsidR="009C4089" w:rsidRPr="00DA7B79">
              <w:rPr>
                <w:rFonts w:cs="Arial"/>
                <w:lang w:val="en-GB"/>
              </w:rPr>
              <w:t xml:space="preserve">reducing service costs </w:t>
            </w:r>
          </w:p>
        </w:tc>
      </w:tr>
      <w:tr w:rsidR="00D54970" w:rsidRPr="00124AB2" w14:paraId="7A83C76E" w14:textId="77777777" w:rsidTr="00C82ECE">
        <w:tc>
          <w:tcPr>
            <w:tcW w:w="9639" w:type="dxa"/>
          </w:tcPr>
          <w:p w14:paraId="377E11F5" w14:textId="77777777" w:rsidR="00D54970" w:rsidRPr="00DA7B79" w:rsidRDefault="00D54970" w:rsidP="00C82ECE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 xml:space="preserve">Easy </w:t>
            </w:r>
            <w:r w:rsidR="009C4089" w:rsidRPr="00DA7B79">
              <w:rPr>
                <w:rFonts w:cs="Arial"/>
                <w:lang w:val="en-GB"/>
              </w:rPr>
              <w:t>accessibility to machine parts</w:t>
            </w:r>
          </w:p>
        </w:tc>
      </w:tr>
      <w:tr w:rsidR="00874F40" w:rsidRPr="00124AB2" w14:paraId="49CA059F" w14:textId="77777777" w:rsidTr="00C82ECE">
        <w:tc>
          <w:tcPr>
            <w:tcW w:w="9639" w:type="dxa"/>
          </w:tcPr>
          <w:p w14:paraId="2C86C897" w14:textId="77777777" w:rsidR="00874F40" w:rsidRPr="00421776" w:rsidRDefault="00874F40" w:rsidP="00C33C5B">
            <w:pPr>
              <w:pStyle w:val="Fuzeile"/>
              <w:numPr>
                <w:ilvl w:val="0"/>
                <w:numId w:val="6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</w:t>
            </w:r>
            <w:r w:rsidRPr="00421776">
              <w:rPr>
                <w:rFonts w:cs="Arial"/>
                <w:lang w:val="en-GB"/>
              </w:rPr>
              <w:t xml:space="preserve">ouble </w:t>
            </w:r>
            <w:r>
              <w:rPr>
                <w:rFonts w:cs="Arial"/>
                <w:lang w:val="en-GB"/>
              </w:rPr>
              <w:t>m</w:t>
            </w:r>
            <w:r w:rsidRPr="00421776">
              <w:rPr>
                <w:rFonts w:cs="Arial"/>
                <w:lang w:val="en-GB"/>
              </w:rPr>
              <w:t xml:space="preserve">echanical </w:t>
            </w:r>
            <w:r>
              <w:rPr>
                <w:rFonts w:cs="Arial"/>
                <w:lang w:val="en-GB"/>
              </w:rPr>
              <w:t>s</w:t>
            </w:r>
            <w:r w:rsidRPr="00421776">
              <w:rPr>
                <w:rFonts w:cs="Arial"/>
                <w:lang w:val="en-GB"/>
              </w:rPr>
              <w:t>eal</w:t>
            </w:r>
            <w:r>
              <w:rPr>
                <w:rFonts w:cs="Arial"/>
                <w:lang w:val="en-GB"/>
              </w:rPr>
              <w:t xml:space="preserve"> from WAB </w:t>
            </w:r>
            <w:r w:rsidRPr="00421776">
              <w:rPr>
                <w:rFonts w:cs="Arial"/>
                <w:lang w:val="en-GB"/>
              </w:rPr>
              <w:t xml:space="preserve">for long life </w:t>
            </w:r>
          </w:p>
        </w:tc>
      </w:tr>
    </w:tbl>
    <w:p w14:paraId="66468A83" w14:textId="77777777" w:rsidR="00874F40" w:rsidRPr="00421776" w:rsidRDefault="00874F40" w:rsidP="00874F40">
      <w:pPr>
        <w:ind w:right="-1"/>
        <w:jc w:val="both"/>
        <w:rPr>
          <w:rFonts w:cs="Arial"/>
          <w:lang w:val="en-GB"/>
        </w:rPr>
      </w:pPr>
      <w:r w:rsidRPr="00421776">
        <w:rPr>
          <w:rFonts w:cs="Arial"/>
          <w:lang w:val="en-GB"/>
        </w:rPr>
        <w:br w:type="page"/>
      </w: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874F40" w:rsidRPr="00421776" w14:paraId="23476A68" w14:textId="77777777" w:rsidTr="00C82ECE">
        <w:tc>
          <w:tcPr>
            <w:tcW w:w="9610" w:type="dxa"/>
          </w:tcPr>
          <w:p w14:paraId="3B3CB70E" w14:textId="77777777" w:rsidR="00874F40" w:rsidRPr="00421776" w:rsidRDefault="00874F40" w:rsidP="00C82ECE">
            <w:pPr>
              <w:pStyle w:val="berschrift1"/>
              <w:rPr>
                <w:rFonts w:cs="Arial"/>
                <w:i w:val="0"/>
                <w:smallCaps/>
                <w:color w:val="336699"/>
                <w:spacing w:val="30"/>
                <w:szCs w:val="24"/>
                <w:lang w:val="en-GB"/>
              </w:rPr>
            </w:pPr>
            <w:bookmarkStart w:id="4" w:name="_Toc28058215"/>
            <w:bookmarkStart w:id="5" w:name="_Toc91486650"/>
            <w:bookmarkStart w:id="6" w:name="_Toc497896674"/>
            <w:r w:rsidRPr="00421776">
              <w:rPr>
                <w:rFonts w:cs="Arial"/>
                <w:i w:val="0"/>
                <w:color w:val="336699"/>
                <w:szCs w:val="24"/>
              </w:rPr>
              <w:lastRenderedPageBreak/>
              <w:t xml:space="preserve">2 </w:t>
            </w:r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– General Technical Data</w:t>
            </w:r>
            <w:bookmarkEnd w:id="4"/>
            <w:bookmarkEnd w:id="5"/>
            <w:bookmarkEnd w:id="6"/>
          </w:p>
        </w:tc>
      </w:tr>
    </w:tbl>
    <w:p w14:paraId="05C9D4DA" w14:textId="77777777" w:rsidR="00874F40" w:rsidRPr="00421776" w:rsidRDefault="00874F40" w:rsidP="00874F40">
      <w:pPr>
        <w:ind w:right="-1"/>
        <w:jc w:val="both"/>
        <w:rPr>
          <w:rFonts w:cs="Arial"/>
          <w:lang w:val="fr-FR"/>
        </w:rPr>
      </w:pPr>
    </w:p>
    <w:p w14:paraId="2AF76419" w14:textId="77777777" w:rsidR="00500546" w:rsidRDefault="00500546" w:rsidP="00500546">
      <w:pPr>
        <w:spacing w:after="120"/>
        <w:rPr>
          <w:rFonts w:cs="Arial"/>
          <w:b/>
          <w:bCs/>
        </w:rPr>
      </w:pPr>
      <w:r>
        <w:rPr>
          <w:rFonts w:cs="Arial"/>
          <w:b/>
          <w:bCs/>
        </w:rPr>
        <w:t xml:space="preserve">Conformity </w:t>
      </w:r>
    </w:p>
    <w:tbl>
      <w:tblPr>
        <w:tblW w:w="0" w:type="dxa"/>
        <w:tblInd w:w="-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8"/>
        <w:gridCol w:w="4818"/>
      </w:tblGrid>
      <w:tr w:rsidR="00500546" w:rsidRPr="00124AB2" w14:paraId="14867CD1" w14:textId="77777777" w:rsidTr="00500546">
        <w:tc>
          <w:tcPr>
            <w:tcW w:w="4818" w:type="dxa"/>
            <w:hideMark/>
          </w:tcPr>
          <w:p w14:paraId="6FC7CFB2" w14:textId="77777777" w:rsidR="00500546" w:rsidRDefault="00500546">
            <w:pPr>
              <w:tabs>
                <w:tab w:val="left" w:pos="1276"/>
              </w:tabs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EC Declaration of Conformity:</w:t>
            </w:r>
          </w:p>
        </w:tc>
        <w:tc>
          <w:tcPr>
            <w:tcW w:w="4818" w:type="dxa"/>
            <w:hideMark/>
          </w:tcPr>
          <w:p w14:paraId="5F77DDD7" w14:textId="77777777" w:rsidR="00500546" w:rsidRDefault="0050054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covered by the Directive 2006/42/EC on machinery, Annex II A, and the ATEX directive 2014/34/EU, Annex VIII</w:t>
            </w:r>
          </w:p>
        </w:tc>
      </w:tr>
      <w:tr w:rsidR="00500546" w:rsidRPr="00124AB2" w14:paraId="540DADFA" w14:textId="77777777" w:rsidTr="00500546">
        <w:tc>
          <w:tcPr>
            <w:tcW w:w="4818" w:type="dxa"/>
            <w:hideMark/>
          </w:tcPr>
          <w:p w14:paraId="066F0D22" w14:textId="77777777" w:rsidR="00500546" w:rsidRDefault="00500546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Explosion protection of the machine:</w:t>
            </w:r>
          </w:p>
        </w:tc>
        <w:tc>
          <w:tcPr>
            <w:tcW w:w="4818" w:type="dxa"/>
            <w:hideMark/>
          </w:tcPr>
          <w:p w14:paraId="6D579575" w14:textId="77777777" w:rsidR="00500546" w:rsidRDefault="00500546">
            <w:pPr>
              <w:tabs>
                <w:tab w:val="left" w:pos="1276"/>
              </w:tabs>
              <w:spacing w:before="60" w:after="60"/>
              <w:rPr>
                <w:rFonts w:cs="Arial"/>
                <w:lang w:val="fr-CH"/>
              </w:rPr>
            </w:pPr>
            <w:r>
              <w:rPr>
                <w:rFonts w:cs="Arial"/>
                <w:noProof/>
                <w:lang w:eastAsia="de-CH"/>
              </w:rPr>
              <w:drawing>
                <wp:inline distT="0" distB="0" distL="0" distR="0" wp14:anchorId="4DF092E2" wp14:editId="213FD75F">
                  <wp:extent cx="182880" cy="116840"/>
                  <wp:effectExtent l="0" t="0" r="7620" b="0"/>
                  <wp:docPr id="9" name="Grafik 9" descr="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0" descr="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lang w:val="fr-CH"/>
              </w:rPr>
              <w:t xml:space="preserve">  </w:t>
            </w:r>
            <w:r>
              <w:rPr>
                <w:rFonts w:cs="Arial"/>
                <w:noProof/>
                <w:lang w:eastAsia="de-CH"/>
              </w:rPr>
              <w:drawing>
                <wp:inline distT="0" distB="0" distL="0" distR="0" wp14:anchorId="2936273D" wp14:editId="1D8C0CD4">
                  <wp:extent cx="146050" cy="124460"/>
                  <wp:effectExtent l="0" t="0" r="6350" b="8890"/>
                  <wp:docPr id="7" name="Grafik 7" descr="01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8" descr="01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lang w:val="fr-CH"/>
              </w:rPr>
              <w:t xml:space="preserve"> II 2 G </w:t>
            </w:r>
            <w:proofErr w:type="gramStart"/>
            <w:r>
              <w:rPr>
                <w:rFonts w:cs="Arial"/>
                <w:lang w:val="fr-CH"/>
              </w:rPr>
              <w:t>Ex h</w:t>
            </w:r>
            <w:proofErr w:type="gramEnd"/>
            <w:r>
              <w:rPr>
                <w:rFonts w:cs="Arial"/>
                <w:lang w:val="fr-CH"/>
              </w:rPr>
              <w:t xml:space="preserve"> IIB T3 Gb</w:t>
            </w:r>
          </w:p>
        </w:tc>
      </w:tr>
      <w:tr w:rsidR="00500546" w14:paraId="3F33CFB1" w14:textId="77777777" w:rsidTr="00500546">
        <w:tc>
          <w:tcPr>
            <w:tcW w:w="4818" w:type="dxa"/>
            <w:hideMark/>
          </w:tcPr>
          <w:p w14:paraId="2BD82F0E" w14:textId="77777777" w:rsidR="00500546" w:rsidRDefault="00500546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Protection:</w:t>
            </w:r>
          </w:p>
        </w:tc>
        <w:tc>
          <w:tcPr>
            <w:tcW w:w="4818" w:type="dxa"/>
            <w:hideMark/>
          </w:tcPr>
          <w:p w14:paraId="1F9200C2" w14:textId="77777777" w:rsidR="00500546" w:rsidRDefault="00500546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IP 55 (acc. IEC 60529)</w:t>
            </w:r>
          </w:p>
        </w:tc>
      </w:tr>
    </w:tbl>
    <w:p w14:paraId="41B3A280" w14:textId="77777777" w:rsidR="00630532" w:rsidRDefault="00630532" w:rsidP="00630532">
      <w:pPr>
        <w:rPr>
          <w:rFonts w:cs="Arial"/>
        </w:rPr>
      </w:pPr>
    </w:p>
    <w:p w14:paraId="49B373BA" w14:textId="77777777" w:rsidR="00874F40" w:rsidRPr="00421776" w:rsidRDefault="00874F40" w:rsidP="00874F40">
      <w:pPr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Electrical specifications</w:t>
      </w:r>
    </w:p>
    <w:tbl>
      <w:tblPr>
        <w:tblW w:w="9639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874F40" w:rsidRPr="00421776" w14:paraId="31053128" w14:textId="77777777" w:rsidTr="00C82ECE">
        <w:tc>
          <w:tcPr>
            <w:tcW w:w="4820" w:type="dxa"/>
          </w:tcPr>
          <w:p w14:paraId="046B74E0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Operating voltage:</w:t>
            </w:r>
          </w:p>
        </w:tc>
        <w:tc>
          <w:tcPr>
            <w:tcW w:w="4820" w:type="dxa"/>
          </w:tcPr>
          <w:p w14:paraId="296F61BC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400 V</w:t>
            </w:r>
            <w:r>
              <w:rPr>
                <w:rFonts w:cs="Arial"/>
                <w:lang w:val="en-GB"/>
              </w:rPr>
              <w:t>,</w:t>
            </w:r>
            <w:r w:rsidRPr="00421776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>50 Hz (3 p</w:t>
            </w:r>
            <w:r w:rsidRPr="00421776">
              <w:rPr>
                <w:rFonts w:cs="Arial"/>
                <w:lang w:val="en-GB"/>
              </w:rPr>
              <w:t>hases)</w:t>
            </w:r>
          </w:p>
        </w:tc>
      </w:tr>
      <w:tr w:rsidR="00874F40" w:rsidRPr="00421776" w14:paraId="4A08B29F" w14:textId="77777777" w:rsidTr="00C82ECE">
        <w:tc>
          <w:tcPr>
            <w:tcW w:w="4820" w:type="dxa"/>
          </w:tcPr>
          <w:p w14:paraId="2F3B866D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Control voltage:</w:t>
            </w:r>
          </w:p>
        </w:tc>
        <w:tc>
          <w:tcPr>
            <w:tcW w:w="4820" w:type="dxa"/>
          </w:tcPr>
          <w:p w14:paraId="19A0D499" w14:textId="174C8782" w:rsidR="00874F40" w:rsidRPr="00421776" w:rsidRDefault="00410836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24 VDC</w:t>
            </w:r>
          </w:p>
        </w:tc>
      </w:tr>
    </w:tbl>
    <w:p w14:paraId="417416DD" w14:textId="77777777" w:rsidR="00874F40" w:rsidRPr="00421776" w:rsidRDefault="00874F40" w:rsidP="00874F40">
      <w:pPr>
        <w:rPr>
          <w:rFonts w:cs="Arial"/>
        </w:rPr>
      </w:pPr>
    </w:p>
    <w:p w14:paraId="1D9DE199" w14:textId="77777777" w:rsidR="00874F40" w:rsidRPr="00421776" w:rsidRDefault="00874F40" w:rsidP="00874F40">
      <w:pPr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Grinding unit</w:t>
      </w:r>
    </w:p>
    <w:tbl>
      <w:tblPr>
        <w:tblW w:w="9639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A36B7A" w:rsidRPr="00A36B7A" w14:paraId="273E32AB" w14:textId="77777777" w:rsidTr="00C82ECE">
        <w:tc>
          <w:tcPr>
            <w:tcW w:w="4820" w:type="dxa"/>
          </w:tcPr>
          <w:p w14:paraId="4CE45EBB" w14:textId="77777777" w:rsidR="00A36B7A" w:rsidRPr="00DA7B79" w:rsidRDefault="00A36B7A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Grinding cylinder volume:</w:t>
            </w:r>
          </w:p>
        </w:tc>
        <w:tc>
          <w:tcPr>
            <w:tcW w:w="4819" w:type="dxa"/>
          </w:tcPr>
          <w:p w14:paraId="701315F4" w14:textId="77777777" w:rsidR="00A36B7A" w:rsidRPr="00DA7B79" w:rsidRDefault="00A36B7A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19.6 litres</w:t>
            </w:r>
          </w:p>
        </w:tc>
      </w:tr>
      <w:tr w:rsidR="006B1DBA" w:rsidRPr="00A36B7A" w14:paraId="67313AD4" w14:textId="77777777" w:rsidTr="006B1DBA">
        <w:tc>
          <w:tcPr>
            <w:tcW w:w="4820" w:type="dxa"/>
          </w:tcPr>
          <w:p w14:paraId="182A9BDF" w14:textId="77777777" w:rsidR="006B1DBA" w:rsidRPr="00DA7B79" w:rsidRDefault="006B1DBA" w:rsidP="003C2B3D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Active grinding cylinder volume:</w:t>
            </w:r>
          </w:p>
        </w:tc>
        <w:tc>
          <w:tcPr>
            <w:tcW w:w="4819" w:type="dxa"/>
          </w:tcPr>
          <w:p w14:paraId="35AA7402" w14:textId="77777777" w:rsidR="006B1DBA" w:rsidRPr="00DA7B79" w:rsidRDefault="006B1DBA" w:rsidP="006B1DBA">
            <w:pPr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17.4 litres</w:t>
            </w:r>
          </w:p>
        </w:tc>
      </w:tr>
      <w:tr w:rsidR="00874F40" w:rsidRPr="00A36B7A" w14:paraId="694E2DD9" w14:textId="77777777" w:rsidTr="00C82ECE">
        <w:tc>
          <w:tcPr>
            <w:tcW w:w="4820" w:type="dxa"/>
          </w:tcPr>
          <w:p w14:paraId="66AAC981" w14:textId="77777777" w:rsidR="00874F40" w:rsidRPr="00DA7B79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Max. working pressure:</w:t>
            </w:r>
          </w:p>
        </w:tc>
        <w:tc>
          <w:tcPr>
            <w:tcW w:w="4819" w:type="dxa"/>
          </w:tcPr>
          <w:p w14:paraId="410148AF" w14:textId="77777777" w:rsidR="00874F40" w:rsidRPr="00D94A5C" w:rsidRDefault="003D44BC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</w:t>
            </w:r>
            <w:r w:rsidR="00874F40" w:rsidRPr="00D94A5C">
              <w:rPr>
                <w:rFonts w:cs="Arial"/>
                <w:lang w:val="en-GB"/>
              </w:rPr>
              <w:t xml:space="preserve"> </w:t>
            </w:r>
            <w:proofErr w:type="gramStart"/>
            <w:r w:rsidR="00874F40" w:rsidRPr="00D94A5C">
              <w:rPr>
                <w:rFonts w:cs="Arial"/>
                <w:lang w:val="en-GB"/>
              </w:rPr>
              <w:t>bar</w:t>
            </w:r>
            <w:proofErr w:type="gramEnd"/>
          </w:p>
        </w:tc>
      </w:tr>
      <w:tr w:rsidR="00874F40" w:rsidRPr="00A36B7A" w14:paraId="1E887FF9" w14:textId="77777777" w:rsidTr="00C82ECE">
        <w:tc>
          <w:tcPr>
            <w:tcW w:w="4820" w:type="dxa"/>
          </w:tcPr>
          <w:p w14:paraId="7741DA96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Working temperature:</w:t>
            </w:r>
          </w:p>
        </w:tc>
        <w:tc>
          <w:tcPr>
            <w:tcW w:w="4819" w:type="dxa"/>
          </w:tcPr>
          <w:p w14:paraId="346B96E4" w14:textId="77777777" w:rsidR="00874F40" w:rsidRPr="00421776" w:rsidRDefault="0042008C" w:rsidP="004200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+</w:t>
            </w:r>
            <w:r w:rsidR="00874F40">
              <w:rPr>
                <w:rFonts w:cs="Arial"/>
                <w:lang w:val="en-GB"/>
              </w:rPr>
              <w:t xml:space="preserve">5 °C </w:t>
            </w:r>
            <w:r>
              <w:rPr>
                <w:rFonts w:cs="Arial"/>
                <w:lang w:val="en-GB"/>
              </w:rPr>
              <w:t>– +8</w:t>
            </w:r>
            <w:r w:rsidR="00874F40" w:rsidRPr="00421776">
              <w:rPr>
                <w:rFonts w:cs="Arial"/>
                <w:lang w:val="en-GB"/>
              </w:rPr>
              <w:t>5 °C</w:t>
            </w:r>
          </w:p>
        </w:tc>
      </w:tr>
      <w:tr w:rsidR="00CE2090" w:rsidRPr="00124AB2" w14:paraId="552319B7" w14:textId="77777777" w:rsidTr="00C82ECE">
        <w:tc>
          <w:tcPr>
            <w:tcW w:w="4820" w:type="dxa"/>
          </w:tcPr>
          <w:p w14:paraId="75A23072" w14:textId="77777777" w:rsidR="00CE2090" w:rsidRPr="00421776" w:rsidRDefault="00CE2090" w:rsidP="00CE2090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Product inlet:</w:t>
            </w:r>
          </w:p>
        </w:tc>
        <w:tc>
          <w:tcPr>
            <w:tcW w:w="4819" w:type="dxa"/>
          </w:tcPr>
          <w:p w14:paraId="6A298012" w14:textId="77777777" w:rsidR="00CE2090" w:rsidRPr="002C6651" w:rsidRDefault="00CE2090" w:rsidP="00E873F6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lang w:val="en-GB"/>
              </w:rPr>
            </w:pPr>
            <w:r w:rsidRPr="002C6651">
              <w:rPr>
                <w:lang w:val="en-GB"/>
              </w:rPr>
              <w:t xml:space="preserve">Tri-Clamp connection Ø </w:t>
            </w:r>
            <w:r w:rsidR="00E873F6">
              <w:rPr>
                <w:lang w:val="en-GB"/>
              </w:rPr>
              <w:t>50.5</w:t>
            </w:r>
            <w:r w:rsidRPr="002C6651">
              <w:rPr>
                <w:lang w:val="en-GB"/>
              </w:rPr>
              <w:t xml:space="preserve"> mm acc. DIN 32676 for tube acc. DIN </w:t>
            </w:r>
            <w:proofErr w:type="gramStart"/>
            <w:r w:rsidRPr="002C6651">
              <w:rPr>
                <w:lang w:val="en-GB"/>
              </w:rPr>
              <w:t>11866 line</w:t>
            </w:r>
            <w:proofErr w:type="gramEnd"/>
            <w:r w:rsidRPr="002C6651">
              <w:rPr>
                <w:lang w:val="en-GB"/>
              </w:rPr>
              <w:t xml:space="preserve"> B DN/OD </w:t>
            </w:r>
            <w:r w:rsidRPr="002C6651">
              <w:rPr>
                <w:lang w:val="en-GB"/>
              </w:rPr>
              <w:br/>
              <w:t xml:space="preserve">Ø </w:t>
            </w:r>
            <w:r w:rsidR="00015008">
              <w:rPr>
                <w:lang w:val="en-GB"/>
              </w:rPr>
              <w:t>33.7</w:t>
            </w:r>
            <w:r w:rsidRPr="002C6651">
              <w:rPr>
                <w:lang w:val="en-GB"/>
              </w:rPr>
              <w:t xml:space="preserve"> mm with hose connection </w:t>
            </w:r>
            <w:r w:rsidR="00015008" w:rsidRPr="002C6651">
              <w:rPr>
                <w:lang w:val="en-GB"/>
              </w:rPr>
              <w:t xml:space="preserve">Ø </w:t>
            </w:r>
            <w:r w:rsidR="00015008">
              <w:rPr>
                <w:lang w:val="en-GB"/>
              </w:rPr>
              <w:t>31.8</w:t>
            </w:r>
            <w:r w:rsidR="00015008" w:rsidRPr="002C6651">
              <w:rPr>
                <w:lang w:val="en-GB"/>
              </w:rPr>
              <w:t xml:space="preserve"> mm </w:t>
            </w:r>
            <w:r w:rsidRPr="002C6651">
              <w:rPr>
                <w:lang w:val="en-GB"/>
              </w:rPr>
              <w:t>and with PTFE seal</w:t>
            </w:r>
          </w:p>
        </w:tc>
      </w:tr>
      <w:tr w:rsidR="00CE2090" w:rsidRPr="00124AB2" w14:paraId="6C8B0596" w14:textId="77777777" w:rsidTr="00C82ECE">
        <w:tc>
          <w:tcPr>
            <w:tcW w:w="4820" w:type="dxa"/>
          </w:tcPr>
          <w:p w14:paraId="3E9E5FE4" w14:textId="77777777" w:rsidR="00CE2090" w:rsidRPr="00421776" w:rsidRDefault="00CE2090" w:rsidP="00CE2090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Product outlet:</w:t>
            </w:r>
          </w:p>
        </w:tc>
        <w:tc>
          <w:tcPr>
            <w:tcW w:w="4819" w:type="dxa"/>
          </w:tcPr>
          <w:p w14:paraId="5CD18292" w14:textId="77777777" w:rsidR="00CE2090" w:rsidRPr="002C6651" w:rsidRDefault="00CE2090" w:rsidP="00E873F6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lang w:val="en-GB"/>
              </w:rPr>
            </w:pPr>
            <w:r w:rsidRPr="002C6651">
              <w:rPr>
                <w:lang w:val="en-GB"/>
              </w:rPr>
              <w:t xml:space="preserve">Tri-Clamp connection Ø </w:t>
            </w:r>
            <w:r w:rsidR="00E873F6">
              <w:rPr>
                <w:lang w:val="en-GB"/>
              </w:rPr>
              <w:t>50.5</w:t>
            </w:r>
            <w:r w:rsidRPr="002C6651">
              <w:rPr>
                <w:lang w:val="en-GB"/>
              </w:rPr>
              <w:t xml:space="preserve"> mm acc. DIN 32676 for tube </w:t>
            </w:r>
            <w:r w:rsidR="00015008">
              <w:rPr>
                <w:lang w:val="en-GB"/>
              </w:rPr>
              <w:t xml:space="preserve">acc. DIN </w:t>
            </w:r>
            <w:proofErr w:type="gramStart"/>
            <w:r w:rsidR="00015008">
              <w:rPr>
                <w:lang w:val="en-GB"/>
              </w:rPr>
              <w:t>11866 line</w:t>
            </w:r>
            <w:proofErr w:type="gramEnd"/>
            <w:r w:rsidR="00015008">
              <w:rPr>
                <w:lang w:val="en-GB"/>
              </w:rPr>
              <w:t xml:space="preserve"> B DN/OD </w:t>
            </w:r>
            <w:r w:rsidR="00015008">
              <w:rPr>
                <w:lang w:val="en-GB"/>
              </w:rPr>
              <w:br/>
              <w:t>Ø 33.7</w:t>
            </w:r>
            <w:r w:rsidRPr="002C6651">
              <w:rPr>
                <w:lang w:val="en-GB"/>
              </w:rPr>
              <w:t xml:space="preserve"> mm with hose connection </w:t>
            </w:r>
            <w:r w:rsidR="00015008" w:rsidRPr="002C6651">
              <w:rPr>
                <w:lang w:val="en-GB"/>
              </w:rPr>
              <w:t xml:space="preserve">Ø </w:t>
            </w:r>
            <w:r w:rsidR="00015008">
              <w:rPr>
                <w:lang w:val="en-GB"/>
              </w:rPr>
              <w:t>31.8</w:t>
            </w:r>
            <w:r w:rsidR="00015008" w:rsidRPr="002C6651">
              <w:rPr>
                <w:lang w:val="en-GB"/>
              </w:rPr>
              <w:t xml:space="preserve"> mm </w:t>
            </w:r>
            <w:r w:rsidRPr="002C6651">
              <w:rPr>
                <w:lang w:val="en-GB"/>
              </w:rPr>
              <w:t>and with PTFE seal</w:t>
            </w:r>
          </w:p>
        </w:tc>
      </w:tr>
    </w:tbl>
    <w:p w14:paraId="2C623092" w14:textId="429ED56A" w:rsidR="00874F40" w:rsidRDefault="00874F40" w:rsidP="00874F40">
      <w:pPr>
        <w:rPr>
          <w:lang w:val="en-GB"/>
        </w:rPr>
      </w:pPr>
    </w:p>
    <w:tbl>
      <w:tblPr>
        <w:tblW w:w="9645" w:type="dxa"/>
        <w:tblInd w:w="-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3"/>
        <w:gridCol w:w="4822"/>
      </w:tblGrid>
      <w:tr w:rsidR="00B02066" w14:paraId="46C4FA4A" w14:textId="77777777" w:rsidTr="00B02066">
        <w:tc>
          <w:tcPr>
            <w:tcW w:w="4820" w:type="dxa"/>
            <w:hideMark/>
          </w:tcPr>
          <w:p w14:paraId="2E1AAB58" w14:textId="77777777" w:rsidR="00B02066" w:rsidRDefault="00B02066">
            <w:pPr>
              <w:tabs>
                <w:tab w:val="left" w:pos="1276"/>
              </w:tabs>
              <w:spacing w:before="60" w:after="60" w:line="256" w:lineRule="auto"/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Cooling water circulation systems</w:t>
            </w:r>
          </w:p>
        </w:tc>
        <w:tc>
          <w:tcPr>
            <w:tcW w:w="4819" w:type="dxa"/>
          </w:tcPr>
          <w:p w14:paraId="502C18EC" w14:textId="77777777" w:rsidR="00B02066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  <w:lang w:val="en-GB"/>
              </w:rPr>
            </w:pPr>
          </w:p>
        </w:tc>
      </w:tr>
    </w:tbl>
    <w:p w14:paraId="0DC2B995" w14:textId="77777777" w:rsidR="00B02066" w:rsidRDefault="00B02066" w:rsidP="00B02066"/>
    <w:tbl>
      <w:tblPr>
        <w:tblW w:w="9645" w:type="dxa"/>
        <w:tblInd w:w="-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3"/>
        <w:gridCol w:w="4822"/>
      </w:tblGrid>
      <w:tr w:rsidR="00B02066" w14:paraId="5B38587A" w14:textId="77777777" w:rsidTr="00B02066">
        <w:tc>
          <w:tcPr>
            <w:tcW w:w="4820" w:type="dxa"/>
            <w:hideMark/>
          </w:tcPr>
          <w:p w14:paraId="025654A9" w14:textId="77777777" w:rsidR="00B02066" w:rsidRDefault="00B02066">
            <w:pPr>
              <w:tabs>
                <w:tab w:val="left" w:pos="1276"/>
              </w:tabs>
              <w:spacing w:before="60" w:after="60" w:line="256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Grinding container cooling</w:t>
            </w:r>
          </w:p>
        </w:tc>
        <w:tc>
          <w:tcPr>
            <w:tcW w:w="4819" w:type="dxa"/>
          </w:tcPr>
          <w:p w14:paraId="44FA8E78" w14:textId="77777777" w:rsidR="00B02066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  <w:b/>
              </w:rPr>
            </w:pPr>
          </w:p>
        </w:tc>
      </w:tr>
      <w:tr w:rsidR="00B02066" w14:paraId="6EB8C5E6" w14:textId="77777777" w:rsidTr="00B02066">
        <w:tc>
          <w:tcPr>
            <w:tcW w:w="4820" w:type="dxa"/>
            <w:hideMark/>
          </w:tcPr>
          <w:p w14:paraId="1BA72AB9" w14:textId="77777777" w:rsidR="00B02066" w:rsidRDefault="00B02066" w:rsidP="00B02066">
            <w:pPr>
              <w:numPr>
                <w:ilvl w:val="0"/>
                <w:numId w:val="13"/>
              </w:numPr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</w:rPr>
              <w:t>Connection:</w:t>
            </w:r>
          </w:p>
        </w:tc>
        <w:tc>
          <w:tcPr>
            <w:tcW w:w="4819" w:type="dxa"/>
            <w:hideMark/>
          </w:tcPr>
          <w:p w14:paraId="771EABFB" w14:textId="5F78E617" w:rsidR="00B02066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  <w:lang w:val="en-GB"/>
              </w:rPr>
            </w:pPr>
            <w:r>
              <w:rPr>
                <w:rFonts w:cs="Arial"/>
              </w:rPr>
              <w:t xml:space="preserve">Hose connection </w:t>
            </w:r>
            <w:r w:rsidR="00D463A7">
              <w:rPr>
                <w:rFonts w:cs="Arial"/>
                <w:lang w:val="fr-FR"/>
              </w:rPr>
              <w:t>Ø</w:t>
            </w:r>
            <w:r>
              <w:rPr>
                <w:rFonts w:cs="Arial"/>
              </w:rPr>
              <w:t xml:space="preserve"> 1</w:t>
            </w:r>
            <w:r w:rsidR="006B6542">
              <w:rPr>
                <w:rFonts w:cs="Arial"/>
              </w:rPr>
              <w:t>6</w:t>
            </w:r>
            <w:r>
              <w:rPr>
                <w:rFonts w:cs="Arial"/>
              </w:rPr>
              <w:t xml:space="preserve"> mm</w:t>
            </w:r>
          </w:p>
        </w:tc>
      </w:tr>
      <w:tr w:rsidR="00B02066" w14:paraId="3BFABEF0" w14:textId="77777777" w:rsidTr="00B02066">
        <w:tc>
          <w:tcPr>
            <w:tcW w:w="4820" w:type="dxa"/>
            <w:hideMark/>
          </w:tcPr>
          <w:p w14:paraId="418D035D" w14:textId="77777777" w:rsidR="00B02066" w:rsidRDefault="00B02066" w:rsidP="00B02066">
            <w:pPr>
              <w:numPr>
                <w:ilvl w:val="0"/>
                <w:numId w:val="13"/>
              </w:numPr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  <w:lang w:val="en-GB"/>
              </w:rPr>
              <w:t>Flow rate:</w:t>
            </w:r>
          </w:p>
        </w:tc>
        <w:tc>
          <w:tcPr>
            <w:tcW w:w="4819" w:type="dxa"/>
            <w:hideMark/>
          </w:tcPr>
          <w:p w14:paraId="59C6D589" w14:textId="77777777" w:rsidR="00B02066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</w:rPr>
              <w:t>800 – 2000 l/h</w:t>
            </w:r>
          </w:p>
        </w:tc>
      </w:tr>
      <w:tr w:rsidR="00B02066" w14:paraId="7F158EB5" w14:textId="77777777" w:rsidTr="00B02066">
        <w:tc>
          <w:tcPr>
            <w:tcW w:w="4820" w:type="dxa"/>
            <w:hideMark/>
          </w:tcPr>
          <w:p w14:paraId="1D7BD2AF" w14:textId="77777777" w:rsidR="00B02066" w:rsidRPr="00903AD3" w:rsidRDefault="00B02066" w:rsidP="00B02066">
            <w:pPr>
              <w:numPr>
                <w:ilvl w:val="0"/>
                <w:numId w:val="13"/>
              </w:numPr>
              <w:tabs>
                <w:tab w:val="left" w:pos="1276"/>
              </w:tabs>
              <w:spacing w:before="60" w:after="60" w:line="256" w:lineRule="auto"/>
              <w:rPr>
                <w:rFonts w:cs="Arial"/>
                <w:lang w:val="en-US"/>
              </w:rPr>
            </w:pPr>
            <w:r w:rsidRPr="00903AD3">
              <w:rPr>
                <w:rFonts w:cs="Arial"/>
                <w:lang w:val="en-US"/>
              </w:rPr>
              <w:t>Pressure drop (with free outlet):</w:t>
            </w:r>
          </w:p>
        </w:tc>
        <w:tc>
          <w:tcPr>
            <w:tcW w:w="4819" w:type="dxa"/>
            <w:hideMark/>
          </w:tcPr>
          <w:p w14:paraId="324E40B8" w14:textId="29E9D232" w:rsidR="00B02066" w:rsidRPr="006B6542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 w:rsidRPr="006B6542">
              <w:rPr>
                <w:rFonts w:cs="Arial"/>
              </w:rPr>
              <w:t>0.3 – 1.</w:t>
            </w:r>
            <w:r w:rsidR="006B6542" w:rsidRPr="006B6542">
              <w:rPr>
                <w:rFonts w:cs="Arial"/>
              </w:rPr>
              <w:t>6</w:t>
            </w:r>
            <w:r w:rsidRPr="006B6542">
              <w:rPr>
                <w:rFonts w:cs="Arial"/>
              </w:rPr>
              <w:t xml:space="preserve"> bar</w:t>
            </w:r>
          </w:p>
        </w:tc>
      </w:tr>
      <w:tr w:rsidR="00B02066" w14:paraId="2187C1BB" w14:textId="77777777" w:rsidTr="00B02066">
        <w:tc>
          <w:tcPr>
            <w:tcW w:w="4820" w:type="dxa"/>
            <w:hideMark/>
          </w:tcPr>
          <w:p w14:paraId="7910BAF9" w14:textId="77777777" w:rsidR="00B02066" w:rsidRDefault="00B02066" w:rsidP="00B02066">
            <w:pPr>
              <w:numPr>
                <w:ilvl w:val="0"/>
                <w:numId w:val="13"/>
              </w:numPr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</w:rPr>
              <w:t>Cooling cylinder temperature range:</w:t>
            </w:r>
          </w:p>
        </w:tc>
        <w:tc>
          <w:tcPr>
            <w:tcW w:w="4819" w:type="dxa"/>
            <w:hideMark/>
          </w:tcPr>
          <w:p w14:paraId="11E1E12A" w14:textId="77777777" w:rsidR="00B02066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</w:rPr>
              <w:t>–15 °C – +50 °C</w:t>
            </w:r>
          </w:p>
        </w:tc>
      </w:tr>
      <w:tr w:rsidR="00B02066" w14:paraId="1C4BD692" w14:textId="77777777" w:rsidTr="00B02066">
        <w:tc>
          <w:tcPr>
            <w:tcW w:w="4820" w:type="dxa"/>
            <w:hideMark/>
          </w:tcPr>
          <w:p w14:paraId="701FE29F" w14:textId="77777777" w:rsidR="00B02066" w:rsidRDefault="00B02066">
            <w:pPr>
              <w:tabs>
                <w:tab w:val="left" w:pos="1276"/>
              </w:tabs>
              <w:spacing w:before="60" w:after="60" w:line="25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Buffer pressure unit</w:t>
            </w:r>
          </w:p>
        </w:tc>
        <w:tc>
          <w:tcPr>
            <w:tcW w:w="4819" w:type="dxa"/>
          </w:tcPr>
          <w:p w14:paraId="1245D6BD" w14:textId="77777777" w:rsidR="00B02066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</w:p>
        </w:tc>
      </w:tr>
      <w:tr w:rsidR="00B02066" w:rsidRPr="00124AB2" w14:paraId="0D117A2B" w14:textId="77777777" w:rsidTr="00B02066">
        <w:tc>
          <w:tcPr>
            <w:tcW w:w="4820" w:type="dxa"/>
            <w:hideMark/>
          </w:tcPr>
          <w:p w14:paraId="24736493" w14:textId="77777777" w:rsidR="00B02066" w:rsidRDefault="00B02066" w:rsidP="00B02066">
            <w:pPr>
              <w:numPr>
                <w:ilvl w:val="0"/>
                <w:numId w:val="13"/>
              </w:numPr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</w:rPr>
              <w:t>Connection:</w:t>
            </w:r>
          </w:p>
        </w:tc>
        <w:tc>
          <w:tcPr>
            <w:tcW w:w="4819" w:type="dxa"/>
            <w:hideMark/>
          </w:tcPr>
          <w:p w14:paraId="79E62474" w14:textId="77777777" w:rsidR="00B02066" w:rsidRPr="00903AD3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  <w:lang w:val="en-US"/>
              </w:rPr>
            </w:pPr>
            <w:r>
              <w:rPr>
                <w:rFonts w:cs="Arial"/>
                <w:lang w:val="en-GB"/>
              </w:rPr>
              <w:t>With external thread connection G ½”</w:t>
            </w:r>
          </w:p>
        </w:tc>
      </w:tr>
      <w:tr w:rsidR="00B02066" w14:paraId="6B421997" w14:textId="77777777" w:rsidTr="00B02066">
        <w:tc>
          <w:tcPr>
            <w:tcW w:w="4820" w:type="dxa"/>
            <w:hideMark/>
          </w:tcPr>
          <w:p w14:paraId="72887931" w14:textId="77777777" w:rsidR="00B02066" w:rsidRDefault="00B02066" w:rsidP="00B02066">
            <w:pPr>
              <w:numPr>
                <w:ilvl w:val="0"/>
                <w:numId w:val="13"/>
              </w:numPr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</w:rPr>
              <w:t>Flow rate:</w:t>
            </w:r>
          </w:p>
        </w:tc>
        <w:tc>
          <w:tcPr>
            <w:tcW w:w="4819" w:type="dxa"/>
            <w:hideMark/>
          </w:tcPr>
          <w:p w14:paraId="789E4821" w14:textId="77777777" w:rsidR="00B02066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</w:rPr>
              <w:t>100 l/h</w:t>
            </w:r>
          </w:p>
        </w:tc>
      </w:tr>
      <w:tr w:rsidR="00B02066" w14:paraId="4937CEB2" w14:textId="77777777" w:rsidTr="00B02066">
        <w:tc>
          <w:tcPr>
            <w:tcW w:w="4820" w:type="dxa"/>
            <w:hideMark/>
          </w:tcPr>
          <w:p w14:paraId="61DC9C95" w14:textId="77777777" w:rsidR="00B02066" w:rsidRDefault="00B02066">
            <w:pPr>
              <w:tabs>
                <w:tab w:val="left" w:pos="1276"/>
              </w:tabs>
              <w:spacing w:before="60" w:after="60" w:line="25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Cooling water</w:t>
            </w:r>
          </w:p>
        </w:tc>
        <w:tc>
          <w:tcPr>
            <w:tcW w:w="4819" w:type="dxa"/>
          </w:tcPr>
          <w:p w14:paraId="676FDB2A" w14:textId="77777777" w:rsidR="00B02066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</w:p>
        </w:tc>
      </w:tr>
      <w:tr w:rsidR="00B02066" w14:paraId="78658011" w14:textId="77777777" w:rsidTr="00B02066">
        <w:tc>
          <w:tcPr>
            <w:tcW w:w="4820" w:type="dxa"/>
            <w:hideMark/>
          </w:tcPr>
          <w:p w14:paraId="7D0166D7" w14:textId="77777777" w:rsidR="00B02066" w:rsidRDefault="00B02066" w:rsidP="00B02066">
            <w:pPr>
              <w:numPr>
                <w:ilvl w:val="0"/>
                <w:numId w:val="13"/>
              </w:numPr>
              <w:tabs>
                <w:tab w:val="left" w:pos="1276"/>
              </w:tabs>
              <w:spacing w:before="60" w:after="60" w:line="256" w:lineRule="auto"/>
              <w:rPr>
                <w:rFonts w:cs="Arial"/>
                <w:lang w:val="fr-CH"/>
              </w:rPr>
            </w:pPr>
            <w:r>
              <w:rPr>
                <w:rFonts w:cs="Arial"/>
                <w:lang w:val="en-GB"/>
              </w:rPr>
              <w:t>Max. cooling water pressure:</w:t>
            </w:r>
          </w:p>
        </w:tc>
        <w:tc>
          <w:tcPr>
            <w:tcW w:w="4819" w:type="dxa"/>
            <w:hideMark/>
          </w:tcPr>
          <w:p w14:paraId="39D340B0" w14:textId="3105AE9C" w:rsidR="00B02066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</w:rPr>
              <w:t>6 bar</w:t>
            </w:r>
          </w:p>
        </w:tc>
      </w:tr>
      <w:tr w:rsidR="00B02066" w14:paraId="3F612543" w14:textId="77777777" w:rsidTr="00B02066">
        <w:tc>
          <w:tcPr>
            <w:tcW w:w="4820" w:type="dxa"/>
            <w:hideMark/>
          </w:tcPr>
          <w:p w14:paraId="68EF0E19" w14:textId="77777777" w:rsidR="00B02066" w:rsidRDefault="00B02066" w:rsidP="00B02066">
            <w:pPr>
              <w:numPr>
                <w:ilvl w:val="0"/>
                <w:numId w:val="13"/>
              </w:numPr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  <w:lang w:val="en-GB"/>
              </w:rPr>
              <w:t>Recommended cooling water temperature:</w:t>
            </w:r>
          </w:p>
        </w:tc>
        <w:tc>
          <w:tcPr>
            <w:tcW w:w="4819" w:type="dxa"/>
            <w:hideMark/>
          </w:tcPr>
          <w:p w14:paraId="35FCD416" w14:textId="77777777" w:rsidR="00B02066" w:rsidRDefault="00B02066">
            <w:pPr>
              <w:pStyle w:val="Fuzeile"/>
              <w:tabs>
                <w:tab w:val="left" w:pos="1276"/>
              </w:tabs>
              <w:spacing w:before="60" w:after="60" w:line="256" w:lineRule="auto"/>
              <w:rPr>
                <w:rFonts w:cs="Arial"/>
              </w:rPr>
            </w:pPr>
            <w:r>
              <w:rPr>
                <w:rFonts w:cs="Arial"/>
              </w:rPr>
              <w:t>Below 10 °C</w:t>
            </w:r>
          </w:p>
        </w:tc>
      </w:tr>
    </w:tbl>
    <w:p w14:paraId="16E58CA9" w14:textId="792B417A" w:rsidR="00874F40" w:rsidRDefault="00874F40" w:rsidP="00874F40">
      <w:pPr>
        <w:rPr>
          <w:rFonts w:cs="Arial"/>
        </w:rPr>
      </w:pPr>
    </w:p>
    <w:p w14:paraId="0B7BF02A" w14:textId="77777777" w:rsidR="00B02066" w:rsidRPr="00DA7B79" w:rsidRDefault="00B02066" w:rsidP="00874F40">
      <w:pPr>
        <w:rPr>
          <w:rFonts w:cs="Arial"/>
        </w:rPr>
      </w:pPr>
    </w:p>
    <w:p w14:paraId="7E9EB3F5" w14:textId="77777777" w:rsidR="00874F40" w:rsidRPr="00DA7B79" w:rsidRDefault="00874F40" w:rsidP="00874F40">
      <w:pPr>
        <w:spacing w:after="120"/>
        <w:rPr>
          <w:rFonts w:cs="Arial"/>
          <w:b/>
          <w:bCs/>
          <w:iCs/>
          <w:lang w:val="en-GB"/>
        </w:rPr>
      </w:pPr>
      <w:r w:rsidRPr="00DA7B79">
        <w:rPr>
          <w:rFonts w:cs="Arial"/>
          <w:b/>
          <w:bCs/>
          <w:iCs/>
          <w:lang w:val="en-GB"/>
        </w:rPr>
        <w:t>Machine Housing</w:t>
      </w:r>
    </w:p>
    <w:tbl>
      <w:tblPr>
        <w:tblW w:w="9639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DA7B79" w:rsidRPr="00124AB2" w14:paraId="7E20A708" w14:textId="77777777" w:rsidTr="00CE2090">
        <w:tc>
          <w:tcPr>
            <w:tcW w:w="4820" w:type="dxa"/>
          </w:tcPr>
          <w:p w14:paraId="296AA8B5" w14:textId="77777777" w:rsidR="00874F40" w:rsidRPr="00DA7B79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Paint:</w:t>
            </w:r>
          </w:p>
        </w:tc>
        <w:tc>
          <w:tcPr>
            <w:tcW w:w="4819" w:type="dxa"/>
          </w:tcPr>
          <w:p w14:paraId="7BD6E51E" w14:textId="77777777" w:rsidR="00874F40" w:rsidRPr="00DA7B79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2-Component paint of high quality, chemical resistant (in the colours grey, blue)</w:t>
            </w:r>
          </w:p>
        </w:tc>
      </w:tr>
      <w:tr w:rsidR="00DA7B79" w:rsidRPr="00DA7B79" w14:paraId="0150C73B" w14:textId="77777777" w:rsidTr="00CE2090">
        <w:tc>
          <w:tcPr>
            <w:tcW w:w="4820" w:type="dxa"/>
          </w:tcPr>
          <w:p w14:paraId="45B4D6EA" w14:textId="77777777" w:rsidR="00874F40" w:rsidRPr="00DA7B79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fr-FR"/>
              </w:rPr>
            </w:pPr>
            <w:r w:rsidRPr="00DA7B79">
              <w:rPr>
                <w:rFonts w:cs="Arial"/>
                <w:lang w:val="fr-FR"/>
              </w:rPr>
              <w:t>Dimensions L x W x H (mm</w:t>
            </w:r>
            <w:proofErr w:type="gramStart"/>
            <w:r w:rsidRPr="00DA7B79">
              <w:rPr>
                <w:rFonts w:cs="Arial"/>
                <w:lang w:val="fr-FR"/>
              </w:rPr>
              <w:t>):</w:t>
            </w:r>
            <w:proofErr w:type="gramEnd"/>
          </w:p>
        </w:tc>
        <w:tc>
          <w:tcPr>
            <w:tcW w:w="4819" w:type="dxa"/>
          </w:tcPr>
          <w:p w14:paraId="45A5B655" w14:textId="77777777" w:rsidR="00874F40" w:rsidRPr="00DA7B79" w:rsidRDefault="00874F40" w:rsidP="006A28E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 xml:space="preserve">Approx. </w:t>
            </w:r>
            <w:r w:rsidR="008B4D14">
              <w:rPr>
                <w:rFonts w:cs="Arial"/>
              </w:rPr>
              <w:t>17</w:t>
            </w:r>
            <w:r w:rsidR="006A28EC">
              <w:rPr>
                <w:rFonts w:cs="Arial"/>
              </w:rPr>
              <w:t>8</w:t>
            </w:r>
            <w:r w:rsidR="008B4D14">
              <w:rPr>
                <w:rFonts w:cs="Arial"/>
              </w:rPr>
              <w:t>5 x 1025 x 18</w:t>
            </w:r>
            <w:r w:rsidR="006A28EC">
              <w:rPr>
                <w:rFonts w:cs="Arial"/>
              </w:rPr>
              <w:t>0</w:t>
            </w:r>
            <w:r w:rsidR="008B4D14">
              <w:rPr>
                <w:rFonts w:cs="Arial"/>
              </w:rPr>
              <w:t>0</w:t>
            </w:r>
          </w:p>
        </w:tc>
      </w:tr>
      <w:tr w:rsidR="00DA7B79" w:rsidRPr="00DA7B79" w14:paraId="2C39F0C8" w14:textId="77777777" w:rsidTr="00CE2090">
        <w:tc>
          <w:tcPr>
            <w:tcW w:w="4820" w:type="dxa"/>
          </w:tcPr>
          <w:p w14:paraId="12F7C893" w14:textId="77777777" w:rsidR="00874F40" w:rsidRPr="00DA7B79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Weight:</w:t>
            </w:r>
          </w:p>
        </w:tc>
        <w:tc>
          <w:tcPr>
            <w:tcW w:w="4819" w:type="dxa"/>
          </w:tcPr>
          <w:p w14:paraId="46D67456" w14:textId="77777777" w:rsidR="00874F40" w:rsidRPr="00DA7B79" w:rsidRDefault="00874F40" w:rsidP="00A36B7A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Approx. 1</w:t>
            </w:r>
            <w:r w:rsidR="00A36B7A" w:rsidRPr="00DA7B79">
              <w:rPr>
                <w:rFonts w:cs="Arial"/>
                <w:lang w:val="en-GB"/>
              </w:rPr>
              <w:t>150</w:t>
            </w:r>
            <w:r w:rsidRPr="00DA7B79">
              <w:rPr>
                <w:rFonts w:cs="Arial"/>
                <w:lang w:val="en-GB"/>
              </w:rPr>
              <w:t xml:space="preserve"> - 1</w:t>
            </w:r>
            <w:r w:rsidR="00A36B7A" w:rsidRPr="00DA7B79">
              <w:rPr>
                <w:rFonts w:cs="Arial"/>
                <w:lang w:val="en-GB"/>
              </w:rPr>
              <w:t>250</w:t>
            </w:r>
            <w:r w:rsidRPr="00DA7B79">
              <w:rPr>
                <w:rFonts w:cs="Arial"/>
                <w:lang w:val="en-GB"/>
              </w:rPr>
              <w:t xml:space="preserve"> kg</w:t>
            </w:r>
          </w:p>
        </w:tc>
      </w:tr>
    </w:tbl>
    <w:p w14:paraId="60BEDF64" w14:textId="2CB94510" w:rsidR="00CE2090" w:rsidRDefault="00CE2090"/>
    <w:p w14:paraId="5A9B4D6E" w14:textId="77777777" w:rsidR="00B02066" w:rsidRDefault="00B02066"/>
    <w:tbl>
      <w:tblPr>
        <w:tblW w:w="9639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874F40" w:rsidRPr="00421776" w14:paraId="588AEBBF" w14:textId="77777777" w:rsidTr="00CE2090">
        <w:tc>
          <w:tcPr>
            <w:tcW w:w="9639" w:type="dxa"/>
          </w:tcPr>
          <w:p w14:paraId="158CE070" w14:textId="77777777" w:rsidR="00874F40" w:rsidRPr="00421776" w:rsidRDefault="00874F40" w:rsidP="00C82ECE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r w:rsidRPr="00421776">
              <w:rPr>
                <w:rFonts w:cs="Arial"/>
                <w:lang w:val="en-GB"/>
              </w:rPr>
              <w:br w:type="page"/>
            </w:r>
            <w:r w:rsidRPr="00421776">
              <w:rPr>
                <w:rFonts w:cs="Arial"/>
                <w:szCs w:val="24"/>
                <w:lang w:val="en-GB"/>
              </w:rPr>
              <w:br w:type="page"/>
            </w:r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br w:type="page"/>
            </w:r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br w:type="page"/>
            </w:r>
            <w:bookmarkStart w:id="7" w:name="_Toc28058216"/>
            <w:bookmarkStart w:id="8" w:name="_Toc91486651"/>
            <w:bookmarkStart w:id="9" w:name="_Toc497896675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3 – Machine Execution</w:t>
            </w:r>
            <w:bookmarkEnd w:id="7"/>
            <w:bookmarkEnd w:id="8"/>
            <w:bookmarkEnd w:id="9"/>
          </w:p>
        </w:tc>
      </w:tr>
    </w:tbl>
    <w:p w14:paraId="6482EE07" w14:textId="77777777" w:rsidR="00874F40" w:rsidRPr="00421776" w:rsidRDefault="00874F40" w:rsidP="00874F40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0DF2751D" w14:textId="77777777" w:rsidR="00874F40" w:rsidRPr="00421776" w:rsidRDefault="00874F40" w:rsidP="00874F40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3.1</w:t>
      </w:r>
      <w:r w:rsidRPr="00421776">
        <w:rPr>
          <w:rFonts w:cs="Arial"/>
          <w:b/>
          <w:bCs/>
          <w:lang w:val="en-GB"/>
        </w:rPr>
        <w:tab/>
        <w:t>Grinding Unit</w:t>
      </w: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977D14" w:rsidRPr="00124AB2" w14:paraId="7EF2C878" w14:textId="77777777" w:rsidTr="00B82857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9838299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421776"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3535EFBD" w14:textId="3F53AC4B" w:rsidR="00977D14" w:rsidRPr="00DA7B79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DA7B79">
              <w:rPr>
                <w:lang w:val="en-GB"/>
              </w:rPr>
              <w:t xml:space="preserve">Cooling cylinder in stainless steel for fast access to the milling </w:t>
            </w:r>
            <w:r w:rsidR="006E3C1D">
              <w:rPr>
                <w:lang w:val="en-GB"/>
              </w:rPr>
              <w:t xml:space="preserve">chamber </w:t>
            </w:r>
            <w:r w:rsidRPr="00DA7B79">
              <w:rPr>
                <w:lang w:val="en-GB"/>
              </w:rPr>
              <w:t>due to the ergonomic design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713AFC6D" w14:textId="77777777" w:rsidR="00977D14" w:rsidRPr="00421776" w:rsidRDefault="00977D14" w:rsidP="00B82857">
            <w:pPr>
              <w:jc w:val="right"/>
              <w:rPr>
                <w:lang w:val="en-GB"/>
              </w:rPr>
            </w:pPr>
          </w:p>
        </w:tc>
      </w:tr>
      <w:tr w:rsidR="00977D14" w:rsidRPr="00124AB2" w14:paraId="06CE8170" w14:textId="77777777" w:rsidTr="00B82857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4301B2EF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421776"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333A40BC" w14:textId="77777777" w:rsidR="00977D14" w:rsidRPr="00DA7B79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DA7B79">
              <w:rPr>
                <w:lang w:val="en-GB"/>
              </w:rPr>
              <w:t>Front cover, product inlet</w:t>
            </w:r>
            <w:r>
              <w:rPr>
                <w:lang w:val="en-GB"/>
              </w:rPr>
              <w:t xml:space="preserve"> and</w:t>
            </w:r>
            <w:r w:rsidRPr="00DA7B79">
              <w:rPr>
                <w:lang w:val="en-GB"/>
              </w:rPr>
              <w:t xml:space="preserve"> product outlet of </w:t>
            </w:r>
            <w:r w:rsidRPr="00980CB8">
              <w:rPr>
                <w:b/>
                <w:lang w:val="en-GB"/>
              </w:rPr>
              <w:t>stainless steel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5CD231D4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</w:tr>
      <w:tr w:rsidR="00977D14" w:rsidRPr="00124AB2" w14:paraId="2211C3C4" w14:textId="77777777" w:rsidTr="00B82857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B485CFC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62240B55" w14:textId="77777777" w:rsidR="00977D14" w:rsidRPr="00DA7B79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 xml:space="preserve">Drain plug of </w:t>
            </w:r>
            <w:r w:rsidRPr="00980CB8">
              <w:rPr>
                <w:b/>
                <w:lang w:val="en-GB"/>
              </w:rPr>
              <w:t>hardened stainless steel</w:t>
            </w:r>
            <w:r>
              <w:rPr>
                <w:lang w:val="en-GB"/>
              </w:rPr>
              <w:t xml:space="preserve"> mounted in the front cover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BD3A947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</w:tr>
      <w:tr w:rsidR="00977D14" w:rsidRPr="00124AB2" w14:paraId="4D82E6EE" w14:textId="77777777" w:rsidTr="00B82857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1E8FE7CF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421776"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11BCAD1E" w14:textId="77777777" w:rsidR="00977D14" w:rsidRPr="00DA7B79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DA7B79">
              <w:rPr>
                <w:lang w:val="en-GB"/>
              </w:rPr>
              <w:t xml:space="preserve">Grinding cylinder made of </w:t>
            </w:r>
            <w:r w:rsidRPr="00DA7B79">
              <w:rPr>
                <w:b/>
                <w:lang w:val="en-GB"/>
              </w:rPr>
              <w:t>hardened stainless steel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0E4A253A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</w:tr>
      <w:tr w:rsidR="00977D14" w:rsidRPr="00124AB2" w14:paraId="2553279B" w14:textId="77777777" w:rsidTr="00B82857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1E20F87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421776"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487A8A6E" w14:textId="77777777" w:rsidR="00977D14" w:rsidRPr="00DA7B79" w:rsidRDefault="00977D14" w:rsidP="00B82857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lang w:val="en-GB"/>
              </w:rPr>
            </w:pPr>
            <w:r w:rsidRPr="00DA7B79">
              <w:rPr>
                <w:lang w:val="en-GB"/>
              </w:rPr>
              <w:t xml:space="preserve">Set of </w:t>
            </w:r>
            <w:proofErr w:type="gramStart"/>
            <w:r w:rsidRPr="00DA7B79">
              <w:rPr>
                <w:lang w:val="en-GB"/>
              </w:rPr>
              <w:t>DYNO</w:t>
            </w:r>
            <w:proofErr w:type="gramEnd"/>
            <w:r w:rsidRPr="00DA7B79">
              <w:rPr>
                <w:vertAlign w:val="superscript"/>
                <w:lang w:val="en-GB"/>
              </w:rPr>
              <w:sym w:font="Symbol" w:char="F0E2"/>
            </w:r>
            <w:r w:rsidRPr="00DA7B79">
              <w:rPr>
                <w:lang w:val="en-GB"/>
              </w:rPr>
              <w:t>-DISC BC</w:t>
            </w:r>
            <w:r>
              <w:rPr>
                <w:lang w:val="en-GB"/>
              </w:rPr>
              <w:t xml:space="preserve"> </w:t>
            </w:r>
            <w:r w:rsidR="001D6A0D">
              <w:rPr>
                <w:lang w:val="en-GB"/>
              </w:rPr>
              <w:t xml:space="preserve">and </w:t>
            </w:r>
            <w:r w:rsidR="001D6A0D" w:rsidRPr="00DA7B79">
              <w:rPr>
                <w:lang w:val="en-GB"/>
              </w:rPr>
              <w:t>DYNO</w:t>
            </w:r>
            <w:r w:rsidR="001D6A0D" w:rsidRPr="00DA7B79">
              <w:rPr>
                <w:vertAlign w:val="superscript"/>
                <w:lang w:val="en-GB"/>
              </w:rPr>
              <w:sym w:font="Symbol" w:char="F0E2"/>
            </w:r>
            <w:r w:rsidR="001D6A0D" w:rsidRPr="00DA7B79">
              <w:rPr>
                <w:lang w:val="en-GB"/>
              </w:rPr>
              <w:t xml:space="preserve">-ROTOR BS </w:t>
            </w:r>
            <w:r w:rsidRPr="00DA7B79">
              <w:rPr>
                <w:lang w:val="en-GB"/>
              </w:rPr>
              <w:t xml:space="preserve">made of </w:t>
            </w:r>
            <w:r w:rsidRPr="00DA7B79">
              <w:rPr>
                <w:b/>
                <w:lang w:val="en-GB"/>
              </w:rPr>
              <w:t>hardened stainless steel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201D7661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</w:tr>
      <w:tr w:rsidR="00977D14" w:rsidRPr="00124AB2" w14:paraId="575D8992" w14:textId="77777777" w:rsidTr="00B82857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022319EA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421776"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17A5C6C1" w14:textId="77777777" w:rsidR="00977D14" w:rsidRPr="00421776" w:rsidRDefault="00977D14" w:rsidP="00B82857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lang w:val="en-GB"/>
              </w:rPr>
            </w:pPr>
            <w:r w:rsidRPr="00421776">
              <w:rPr>
                <w:lang w:val="en-GB"/>
              </w:rPr>
              <w:t xml:space="preserve">Set of spacers of </w:t>
            </w:r>
            <w:r w:rsidRPr="00663940">
              <w:rPr>
                <w:b/>
                <w:lang w:val="en-GB"/>
              </w:rPr>
              <w:t>hardened stainless steel</w:t>
            </w:r>
            <w:r w:rsidRPr="00421776">
              <w:rPr>
                <w:lang w:val="en-GB"/>
              </w:rPr>
              <w:t xml:space="preserve"> including special taper seals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DC69C0D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</w:tr>
      <w:tr w:rsidR="00977D14" w:rsidRPr="00124AB2" w14:paraId="49C4A519" w14:textId="77777777" w:rsidTr="00B82857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A7380A1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7C1A6B1D" w14:textId="77777777" w:rsidR="00977D14" w:rsidRPr="00980CB8" w:rsidRDefault="00977D14" w:rsidP="00B82857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lang w:val="en-GB"/>
              </w:rPr>
            </w:pPr>
            <w:r w:rsidRPr="00DA7B79">
              <w:rPr>
                <w:lang w:val="en-GB"/>
              </w:rPr>
              <w:t xml:space="preserve">WAB Separation system </w:t>
            </w:r>
            <w:r>
              <w:rPr>
                <w:lang w:val="en-GB"/>
              </w:rPr>
              <w:t xml:space="preserve">UNIVERSAL </w:t>
            </w:r>
            <w:r>
              <w:rPr>
                <w:lang w:val="en-GB"/>
              </w:rPr>
              <w:br/>
              <w:t xml:space="preserve">Cylindrical slot screen made of </w:t>
            </w:r>
            <w:r>
              <w:rPr>
                <w:b/>
                <w:lang w:val="en-GB"/>
              </w:rPr>
              <w:t>stainless steel</w:t>
            </w:r>
            <w:r>
              <w:rPr>
                <w:lang w:val="en-GB"/>
              </w:rPr>
              <w:t xml:space="preserve">, PVD-coated </w:t>
            </w:r>
            <w:r>
              <w:rPr>
                <w:lang w:val="en-GB"/>
              </w:rPr>
              <w:br/>
              <w:t xml:space="preserve">Gap width </w:t>
            </w:r>
            <w:r w:rsidRPr="00980CB8">
              <w:rPr>
                <w:color w:val="FF0000"/>
                <w:lang w:val="en-GB"/>
              </w:rPr>
              <w:t>0.25 mm</w:t>
            </w:r>
            <w:r>
              <w:rPr>
                <w:lang w:val="en-GB"/>
              </w:rPr>
              <w:br/>
              <w:t xml:space="preserve">Screen cover made of </w:t>
            </w:r>
            <w:r w:rsidRPr="00980CB8">
              <w:rPr>
                <w:b/>
                <w:lang w:val="en-GB"/>
              </w:rPr>
              <w:t>stainless steel, hard chrome plated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C8C3471" w14:textId="77777777" w:rsidR="00977D14" w:rsidRPr="00421776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</w:tr>
      <w:tr w:rsidR="00977D14" w:rsidRPr="00124AB2" w14:paraId="389DB277" w14:textId="77777777" w:rsidTr="00B82857">
        <w:tblPrEx>
          <w:tblLook w:val="04A0" w:firstRow="1" w:lastRow="0" w:firstColumn="1" w:lastColumn="0" w:noHBand="0" w:noVBand="1"/>
        </w:tblPrEx>
        <w:tc>
          <w:tcPr>
            <w:tcW w:w="566" w:type="dxa"/>
          </w:tcPr>
          <w:p w14:paraId="17FE85F4" w14:textId="77777777" w:rsidR="00977D14" w:rsidRDefault="00977D14" w:rsidP="00B82857">
            <w:pPr>
              <w:tabs>
                <w:tab w:val="left" w:pos="1276"/>
              </w:tabs>
              <w:rPr>
                <w:lang w:val="en-GB"/>
              </w:rPr>
            </w:pPr>
          </w:p>
        </w:tc>
        <w:tc>
          <w:tcPr>
            <w:tcW w:w="7357" w:type="dxa"/>
          </w:tcPr>
          <w:p w14:paraId="1A659B43" w14:textId="77777777" w:rsidR="00977D14" w:rsidRDefault="00977D14" w:rsidP="00B82857">
            <w:pPr>
              <w:tabs>
                <w:tab w:val="left" w:pos="1276"/>
                <w:tab w:val="left" w:pos="5103"/>
                <w:tab w:val="left" w:pos="6237"/>
              </w:tabs>
              <w:rPr>
                <w:lang w:val="en-GB"/>
              </w:rPr>
            </w:pPr>
          </w:p>
        </w:tc>
        <w:tc>
          <w:tcPr>
            <w:tcW w:w="1716" w:type="dxa"/>
          </w:tcPr>
          <w:p w14:paraId="470226F7" w14:textId="77777777" w:rsidR="00977D14" w:rsidRDefault="00977D14" w:rsidP="00B82857">
            <w:pPr>
              <w:tabs>
                <w:tab w:val="left" w:pos="1276"/>
              </w:tabs>
              <w:rPr>
                <w:lang w:val="en-GB"/>
              </w:rPr>
            </w:pPr>
          </w:p>
        </w:tc>
      </w:tr>
      <w:tr w:rsidR="00977D14" w:rsidRPr="00CC69D8" w14:paraId="162284D8" w14:textId="77777777" w:rsidTr="00B82857">
        <w:tblPrEx>
          <w:tblLook w:val="04A0" w:firstRow="1" w:lastRow="0" w:firstColumn="1" w:lastColumn="0" w:noHBand="0" w:noVBand="1"/>
        </w:tblPrEx>
        <w:tc>
          <w:tcPr>
            <w:tcW w:w="566" w:type="dxa"/>
          </w:tcPr>
          <w:p w14:paraId="14D445D1" w14:textId="77777777" w:rsidR="00977D14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  <w:tc>
          <w:tcPr>
            <w:tcW w:w="7357" w:type="dxa"/>
          </w:tcPr>
          <w:p w14:paraId="2E871A73" w14:textId="77777777" w:rsidR="00977D14" w:rsidRDefault="00977D14" w:rsidP="00B82857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Remark to grinding unit:</w:t>
            </w:r>
          </w:p>
        </w:tc>
        <w:tc>
          <w:tcPr>
            <w:tcW w:w="1716" w:type="dxa"/>
          </w:tcPr>
          <w:p w14:paraId="100E781C" w14:textId="77777777" w:rsidR="00977D14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</w:tr>
      <w:tr w:rsidR="00977D14" w:rsidRPr="00124AB2" w14:paraId="271B70A6" w14:textId="77777777" w:rsidTr="00B82857">
        <w:tblPrEx>
          <w:tblLook w:val="04A0" w:firstRow="1" w:lastRow="0" w:firstColumn="1" w:lastColumn="0" w:noHBand="0" w:noVBand="1"/>
        </w:tblPrEx>
        <w:tc>
          <w:tcPr>
            <w:tcW w:w="566" w:type="dxa"/>
          </w:tcPr>
          <w:p w14:paraId="454F0E90" w14:textId="77777777" w:rsidR="00977D14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  <w:tc>
          <w:tcPr>
            <w:tcW w:w="7357" w:type="dxa"/>
            <w:hideMark/>
          </w:tcPr>
          <w:p w14:paraId="04EE77B8" w14:textId="77777777" w:rsidR="00977D14" w:rsidRDefault="00977D14" w:rsidP="00B82857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 xml:space="preserve">All remaining parts in contact with the grinding beads of </w:t>
            </w:r>
            <w:r>
              <w:rPr>
                <w:b/>
                <w:lang w:val="en-GB"/>
              </w:rPr>
              <w:t>hardened stainless steel</w:t>
            </w:r>
          </w:p>
        </w:tc>
        <w:tc>
          <w:tcPr>
            <w:tcW w:w="1716" w:type="dxa"/>
          </w:tcPr>
          <w:p w14:paraId="4B73734F" w14:textId="77777777" w:rsidR="00977D14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</w:tr>
      <w:tr w:rsidR="00977D14" w:rsidRPr="00124AB2" w14:paraId="5F4C066A" w14:textId="77777777" w:rsidTr="00B82857">
        <w:tblPrEx>
          <w:tblLook w:val="04A0" w:firstRow="1" w:lastRow="0" w:firstColumn="1" w:lastColumn="0" w:noHBand="0" w:noVBand="1"/>
        </w:tblPrEx>
        <w:tc>
          <w:tcPr>
            <w:tcW w:w="566" w:type="dxa"/>
          </w:tcPr>
          <w:p w14:paraId="62BD46B3" w14:textId="77777777" w:rsidR="00977D14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  <w:tc>
          <w:tcPr>
            <w:tcW w:w="7357" w:type="dxa"/>
            <w:hideMark/>
          </w:tcPr>
          <w:p w14:paraId="124E3C4A" w14:textId="77777777" w:rsidR="00977D14" w:rsidRDefault="00977D14" w:rsidP="00B82857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 xml:space="preserve">All product contacted O-rings of </w:t>
            </w:r>
            <w:r w:rsidRPr="00765362">
              <w:rPr>
                <w:lang w:val="en-GB"/>
              </w:rPr>
              <w:t>Viton/FEP-O-Seal</w:t>
            </w:r>
          </w:p>
        </w:tc>
        <w:tc>
          <w:tcPr>
            <w:tcW w:w="1716" w:type="dxa"/>
          </w:tcPr>
          <w:p w14:paraId="5E6B8EA4" w14:textId="77777777" w:rsidR="00977D14" w:rsidRDefault="00977D14" w:rsidP="00B82857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</w:tr>
    </w:tbl>
    <w:p w14:paraId="029EEC60" w14:textId="77777777" w:rsidR="00874F40" w:rsidRPr="00903AD3" w:rsidRDefault="00874F40" w:rsidP="00874F40">
      <w:pPr>
        <w:rPr>
          <w:lang w:val="en-US"/>
        </w:rPr>
      </w:pPr>
    </w:p>
    <w:p w14:paraId="25DEC684" w14:textId="77777777" w:rsidR="00977D14" w:rsidRPr="00903AD3" w:rsidRDefault="00977D14" w:rsidP="00874F40">
      <w:pPr>
        <w:rPr>
          <w:lang w:val="en-US"/>
        </w:rPr>
      </w:pPr>
    </w:p>
    <w:p w14:paraId="6E726CCD" w14:textId="77777777" w:rsidR="00874F40" w:rsidRPr="00421776" w:rsidRDefault="00874F40" w:rsidP="00874F40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3.</w:t>
      </w:r>
      <w:r>
        <w:rPr>
          <w:rFonts w:cs="Arial"/>
          <w:b/>
          <w:bCs/>
          <w:lang w:val="en-GB"/>
        </w:rPr>
        <w:t>2</w:t>
      </w:r>
      <w:r w:rsidRPr="00421776">
        <w:rPr>
          <w:rFonts w:cs="Arial"/>
          <w:b/>
          <w:bCs/>
          <w:lang w:val="en-GB"/>
        </w:rPr>
        <w:tab/>
      </w:r>
      <w:r>
        <w:rPr>
          <w:rFonts w:cs="Arial"/>
          <w:b/>
          <w:bCs/>
          <w:lang w:val="en-GB"/>
        </w:rPr>
        <w:t>Shaft Sealing</w:t>
      </w: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874F40" w:rsidRPr="00124AB2" w14:paraId="043E8124" w14:textId="77777777" w:rsidTr="00C82ECE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6C4E3D1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3A649FC5" w14:textId="32538BA9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</w:t>
            </w:r>
            <w:r w:rsidRPr="00421776">
              <w:rPr>
                <w:rFonts w:cs="Arial"/>
                <w:lang w:val="en-GB"/>
              </w:rPr>
              <w:t xml:space="preserve">ouble </w:t>
            </w:r>
            <w:r>
              <w:rPr>
                <w:rFonts w:cs="Arial"/>
                <w:lang w:val="en-GB"/>
              </w:rPr>
              <w:t>m</w:t>
            </w:r>
            <w:r w:rsidRPr="00421776">
              <w:rPr>
                <w:rFonts w:cs="Arial"/>
                <w:lang w:val="en-GB"/>
              </w:rPr>
              <w:t xml:space="preserve">echanical </w:t>
            </w:r>
            <w:r>
              <w:rPr>
                <w:rFonts w:cs="Arial"/>
                <w:lang w:val="en-GB"/>
              </w:rPr>
              <w:t>s</w:t>
            </w:r>
            <w:r w:rsidRPr="00421776">
              <w:rPr>
                <w:rFonts w:cs="Arial"/>
                <w:lang w:val="en-GB"/>
              </w:rPr>
              <w:t>eal</w:t>
            </w:r>
            <w:r>
              <w:rPr>
                <w:rFonts w:cs="Arial"/>
                <w:lang w:val="en-GB"/>
              </w:rPr>
              <w:t xml:space="preserve"> from WAB</w:t>
            </w:r>
            <w:r>
              <w:rPr>
                <w:rFonts w:cs="Arial"/>
                <w:lang w:val="en-GB"/>
              </w:rPr>
              <w:br/>
            </w:r>
            <w:r w:rsidRPr="00421776">
              <w:rPr>
                <w:rFonts w:cs="Arial"/>
                <w:lang w:val="en-GB"/>
              </w:rPr>
              <w:t xml:space="preserve">Product side and atmosphere side </w:t>
            </w:r>
            <w:r>
              <w:rPr>
                <w:rFonts w:cs="Arial"/>
                <w:lang w:val="en-GB"/>
              </w:rPr>
              <w:t xml:space="preserve">sliding rings </w:t>
            </w:r>
            <w:r w:rsidRPr="00421776">
              <w:rPr>
                <w:rFonts w:cs="Arial"/>
                <w:lang w:val="en-GB"/>
              </w:rPr>
              <w:t>made of wear resistant Silicon Carbide</w:t>
            </w:r>
            <w:r>
              <w:rPr>
                <w:rFonts w:cs="Arial"/>
                <w:lang w:val="en-GB"/>
              </w:rPr>
              <w:t>;</w:t>
            </w:r>
            <w:r w:rsidRPr="00421776">
              <w:rPr>
                <w:rFonts w:cs="Arial"/>
                <w:lang w:val="en-GB"/>
              </w:rPr>
              <w:t xml:space="preserve"> fully </w:t>
            </w:r>
            <w:r>
              <w:rPr>
                <w:rFonts w:cs="Arial"/>
                <w:lang w:val="en-GB"/>
              </w:rPr>
              <w:t>sealed</w:t>
            </w:r>
            <w:r w:rsidRPr="00421776">
              <w:rPr>
                <w:rFonts w:cs="Arial"/>
                <w:lang w:val="en-GB"/>
              </w:rPr>
              <w:t xml:space="preserve"> with </w:t>
            </w:r>
            <w:r w:rsidR="0081659A">
              <w:rPr>
                <w:rFonts w:cs="Arial"/>
                <w:lang w:val="en-GB"/>
              </w:rPr>
              <w:t>perfluorelastomer</w:t>
            </w:r>
            <w:r w:rsidRPr="00421776">
              <w:rPr>
                <w:rFonts w:cs="Arial"/>
                <w:lang w:val="en-GB"/>
              </w:rPr>
              <w:t xml:space="preserve"> O-rings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152100C" w14:textId="77777777" w:rsidR="00874F40" w:rsidRPr="00421776" w:rsidRDefault="00874F40" w:rsidP="00C82ECE">
            <w:pPr>
              <w:jc w:val="right"/>
              <w:rPr>
                <w:rFonts w:cs="Arial"/>
                <w:lang w:val="en-GB"/>
              </w:rPr>
            </w:pPr>
          </w:p>
        </w:tc>
      </w:tr>
      <w:tr w:rsidR="00874F40" w:rsidRPr="00124AB2" w14:paraId="139B12BC" w14:textId="77777777" w:rsidTr="00C82ECE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CED0151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5B5865F4" w14:textId="77777777" w:rsidR="00874F40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Rinsing and pressurising of the shaft seal by means of separately driven, stainless steel gear pump type ZR 4030</w:t>
            </w:r>
          </w:p>
          <w:p w14:paraId="694C2046" w14:textId="66811A86" w:rsidR="00874F40" w:rsidRPr="005A6BBB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Motor 0.</w:t>
            </w:r>
            <w:r w:rsidRPr="005A6BBB">
              <w:rPr>
                <w:rFonts w:cs="Arial"/>
              </w:rPr>
              <w:t>25 kW, 3 x 400 V, 50 Hz, 1000 min</w:t>
            </w:r>
            <w:r w:rsidRPr="005A6BBB">
              <w:rPr>
                <w:rFonts w:cs="Arial"/>
                <w:vertAlign w:val="superscript"/>
              </w:rPr>
              <w:t>-1</w:t>
            </w:r>
            <w:r>
              <w:rPr>
                <w:rFonts w:cs="Arial"/>
              </w:rPr>
              <w:br/>
              <w:t xml:space="preserve">II 2 G </w:t>
            </w:r>
            <w:r w:rsidRPr="005A6BBB">
              <w:rPr>
                <w:rFonts w:cs="Arial"/>
              </w:rPr>
              <w:t>Ex e</w:t>
            </w:r>
            <w:r w:rsidR="004C6EC5">
              <w:rPr>
                <w:rFonts w:cs="Arial"/>
              </w:rPr>
              <w:t>b</w:t>
            </w:r>
            <w:r w:rsidRPr="005A6BBB">
              <w:rPr>
                <w:rFonts w:cs="Arial"/>
              </w:rPr>
              <w:t xml:space="preserve"> II</w:t>
            </w:r>
            <w:r>
              <w:rPr>
                <w:rFonts w:cs="Arial"/>
              </w:rPr>
              <w:t>C</w:t>
            </w:r>
            <w:r w:rsidRPr="005A6BBB">
              <w:rPr>
                <w:rFonts w:cs="Arial"/>
              </w:rPr>
              <w:t xml:space="preserve"> T3</w:t>
            </w:r>
            <w:r>
              <w:rPr>
                <w:rFonts w:cs="Arial"/>
              </w:rPr>
              <w:t xml:space="preserve"> Gb</w:t>
            </w:r>
            <w:r w:rsidRPr="005A6BBB">
              <w:rPr>
                <w:rFonts w:cs="Arial"/>
              </w:rPr>
              <w:t>, IP 55</w:t>
            </w:r>
          </w:p>
          <w:p w14:paraId="287F0715" w14:textId="77777777" w:rsidR="00874F40" w:rsidRPr="00421776" w:rsidRDefault="00874F40" w:rsidP="00C82ECE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Operating pressure adjustable with stainless steel control valve</w:t>
            </w:r>
          </w:p>
          <w:p w14:paraId="2C3F6874" w14:textId="77777777" w:rsidR="00874F40" w:rsidRPr="00421776" w:rsidRDefault="00874F40" w:rsidP="00C82ECE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Rinsing liquid reservoir with cooling coil of stainless steel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796E9FB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874F40" w:rsidRPr="00124AB2" w14:paraId="681447D7" w14:textId="77777777" w:rsidTr="00C82ECE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F2A73E3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5AACB124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</w:t>
            </w:r>
            <w:r w:rsidRPr="00421776">
              <w:rPr>
                <w:rFonts w:cs="Arial"/>
                <w:lang w:val="en-GB"/>
              </w:rPr>
              <w:t>eparate leakage container</w:t>
            </w:r>
            <w:r>
              <w:rPr>
                <w:rFonts w:cs="Arial"/>
                <w:lang w:val="en-GB"/>
              </w:rPr>
              <w:t xml:space="preserve"> for the rinsing liquid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2E149E93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</w:tbl>
    <w:p w14:paraId="6D14E629" w14:textId="77777777" w:rsidR="00874F40" w:rsidRDefault="00874F40" w:rsidP="00874F40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70B79181" w14:textId="0E1761B3" w:rsidR="00B02066" w:rsidRDefault="00B02066" w:rsidP="00874F40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p w14:paraId="320BCE25" w14:textId="77777777" w:rsidR="00CE2090" w:rsidRPr="00421776" w:rsidRDefault="00CE2090" w:rsidP="00874F40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4D560523" w14:textId="77777777" w:rsidR="00874F40" w:rsidRPr="00421776" w:rsidRDefault="00874F40" w:rsidP="00874F40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3.</w:t>
      </w:r>
      <w:r>
        <w:rPr>
          <w:rFonts w:cs="Arial"/>
          <w:b/>
          <w:bCs/>
          <w:lang w:val="en-GB"/>
        </w:rPr>
        <w:t>3</w:t>
      </w:r>
      <w:r w:rsidRPr="00421776">
        <w:rPr>
          <w:rFonts w:cs="Arial"/>
          <w:b/>
          <w:bCs/>
          <w:lang w:val="en-GB"/>
        </w:rPr>
        <w:tab/>
      </w:r>
      <w:r>
        <w:rPr>
          <w:rFonts w:cs="Arial"/>
          <w:b/>
          <w:bCs/>
          <w:lang w:val="en-GB"/>
        </w:rPr>
        <w:t>Drive Unit</w:t>
      </w: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874F40" w:rsidRPr="00124AB2" w14:paraId="50C91372" w14:textId="77777777" w:rsidTr="00C82ECE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80FF28B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16D8AEBE" w14:textId="5966FCF6" w:rsidR="00874F40" w:rsidRPr="004C6EC5" w:rsidRDefault="00874F40" w:rsidP="00A36B7A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US"/>
              </w:rPr>
            </w:pPr>
            <w:r w:rsidRPr="004C6EC5">
              <w:rPr>
                <w:rFonts w:cs="Arial"/>
                <w:lang w:val="en-US"/>
              </w:rPr>
              <w:t>Mill motor 3</w:t>
            </w:r>
            <w:r w:rsidR="00DC4DA7" w:rsidRPr="004C6EC5">
              <w:rPr>
                <w:rFonts w:cs="Arial"/>
                <w:lang w:val="en-US"/>
              </w:rPr>
              <w:t>7</w:t>
            </w:r>
            <w:r w:rsidRPr="004C6EC5">
              <w:rPr>
                <w:rFonts w:cs="Arial"/>
                <w:lang w:val="en-US"/>
              </w:rPr>
              <w:t xml:space="preserve"> kW, 3 x 400 V, 50 Hz, 1500 min</w:t>
            </w:r>
            <w:r w:rsidRPr="004C6EC5">
              <w:rPr>
                <w:rFonts w:cs="Arial"/>
                <w:vertAlign w:val="superscript"/>
                <w:lang w:val="en-US"/>
              </w:rPr>
              <w:t>-1</w:t>
            </w:r>
            <w:r w:rsidRPr="004C6EC5">
              <w:rPr>
                <w:rFonts w:cs="Arial"/>
                <w:lang w:val="en-US"/>
              </w:rPr>
              <w:br/>
              <w:t>II 2 G Ex d</w:t>
            </w:r>
            <w:r w:rsidR="004C6EC5" w:rsidRPr="004C6EC5">
              <w:rPr>
                <w:rFonts w:cs="Arial"/>
                <w:lang w:val="en-US"/>
              </w:rPr>
              <w:t xml:space="preserve">b </w:t>
            </w:r>
            <w:r w:rsidRPr="004C6EC5">
              <w:rPr>
                <w:rFonts w:cs="Arial"/>
                <w:lang w:val="en-US"/>
              </w:rPr>
              <w:t>e</w:t>
            </w:r>
            <w:r w:rsidR="004C6EC5" w:rsidRPr="004C6EC5">
              <w:rPr>
                <w:rFonts w:cs="Arial"/>
                <w:lang w:val="en-US"/>
              </w:rPr>
              <w:t>b</w:t>
            </w:r>
            <w:r w:rsidRPr="004C6EC5">
              <w:rPr>
                <w:rFonts w:cs="Arial"/>
                <w:lang w:val="en-US"/>
              </w:rPr>
              <w:t xml:space="preserve"> IIB T4 Gb, IP 55, with 3 PTC probes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1B46666" w14:textId="77777777" w:rsidR="00874F40" w:rsidRPr="004C6EC5" w:rsidRDefault="00874F40" w:rsidP="00C82ECE">
            <w:pPr>
              <w:jc w:val="right"/>
              <w:rPr>
                <w:rFonts w:cs="Arial"/>
                <w:lang w:val="en-US"/>
              </w:rPr>
            </w:pPr>
          </w:p>
        </w:tc>
      </w:tr>
      <w:tr w:rsidR="00874F40" w:rsidRPr="00124AB2" w14:paraId="6176BCB6" w14:textId="77777777" w:rsidTr="00C82ECE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4CFBE5B0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76A772A4" w14:textId="77777777" w:rsidR="00874F40" w:rsidRPr="00DA7B79" w:rsidRDefault="00874F40" w:rsidP="00A36B7A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Pulley and antistatic V-belt for DYNO</w:t>
            </w:r>
            <w:r w:rsidRPr="00DA7B79"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DA7B79">
              <w:rPr>
                <w:rFonts w:cs="Arial"/>
                <w:lang w:val="en-GB"/>
              </w:rPr>
              <w:t>-</w:t>
            </w:r>
            <w:r w:rsidR="00A36B7A" w:rsidRPr="00DA7B79">
              <w:rPr>
                <w:rFonts w:cs="Arial"/>
                <w:lang w:val="en-GB"/>
              </w:rPr>
              <w:t>DISC</w:t>
            </w:r>
            <w:r w:rsidRPr="00DA7B79">
              <w:rPr>
                <w:rFonts w:cs="Arial"/>
                <w:lang w:val="en-GB"/>
              </w:rPr>
              <w:t xml:space="preserve"> </w:t>
            </w:r>
            <w:r w:rsidR="00DA012C">
              <w:rPr>
                <w:rFonts w:cs="Arial"/>
                <w:lang w:val="en-GB"/>
              </w:rPr>
              <w:t xml:space="preserve">BC </w:t>
            </w:r>
            <w:r w:rsidRPr="00DA7B79">
              <w:rPr>
                <w:rFonts w:cs="Arial"/>
                <w:lang w:val="en-GB"/>
              </w:rPr>
              <w:t xml:space="preserve">tip speed of </w:t>
            </w:r>
            <w:r w:rsidRPr="00DA7B79">
              <w:rPr>
                <w:rFonts w:cs="Arial"/>
                <w:lang w:val="en-GB"/>
              </w:rPr>
              <w:br/>
              <w:t>4.0 – 16.0 m/s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0E5F864" w14:textId="77777777" w:rsidR="00874F40" w:rsidRPr="00421776" w:rsidRDefault="00874F40" w:rsidP="00C82ECE">
            <w:pPr>
              <w:jc w:val="right"/>
              <w:rPr>
                <w:rFonts w:cs="Arial"/>
                <w:lang w:val="en-GB"/>
              </w:rPr>
            </w:pPr>
          </w:p>
        </w:tc>
      </w:tr>
    </w:tbl>
    <w:p w14:paraId="23328EA6" w14:textId="77777777" w:rsidR="00874F40" w:rsidRDefault="00874F40" w:rsidP="00874F40">
      <w:pPr>
        <w:rPr>
          <w:rFonts w:cs="Arial"/>
          <w:lang w:val="en-GB"/>
        </w:rPr>
      </w:pPr>
    </w:p>
    <w:p w14:paraId="37AE9538" w14:textId="77777777" w:rsidR="00CE2090" w:rsidRPr="00421776" w:rsidRDefault="00CE2090" w:rsidP="00874F40">
      <w:pPr>
        <w:rPr>
          <w:rFonts w:cs="Arial"/>
          <w:lang w:val="en-GB"/>
        </w:rPr>
      </w:pPr>
    </w:p>
    <w:p w14:paraId="7843B49C" w14:textId="77777777" w:rsidR="00874F40" w:rsidRPr="00421776" w:rsidRDefault="00874F40" w:rsidP="00874F40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3.</w:t>
      </w:r>
      <w:r>
        <w:rPr>
          <w:rFonts w:cs="Arial"/>
          <w:b/>
          <w:bCs/>
          <w:lang w:val="en-GB"/>
        </w:rPr>
        <w:t>4</w:t>
      </w:r>
      <w:r w:rsidRPr="00421776">
        <w:rPr>
          <w:rFonts w:cs="Arial"/>
          <w:b/>
          <w:bCs/>
          <w:lang w:val="en-GB"/>
        </w:rPr>
        <w:tab/>
      </w:r>
      <w:r>
        <w:rPr>
          <w:rFonts w:cs="Arial"/>
          <w:b/>
          <w:bCs/>
          <w:lang w:val="en-GB"/>
        </w:rPr>
        <w:t>Sensors and Control Unit</w:t>
      </w:r>
    </w:p>
    <w:tbl>
      <w:tblPr>
        <w:tblpPr w:leftFromText="142" w:rightFromText="142" w:vertAnchor="text" w:horzAnchor="margin" w:tblpY="29"/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874F40" w:rsidRPr="00124AB2" w14:paraId="6E8D9493" w14:textId="77777777" w:rsidTr="00C82ECE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874CD44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13F388A4" w14:textId="77777777" w:rsidR="00874F40" w:rsidRPr="00C94E81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Explosion protection of sensors according </w:t>
            </w:r>
            <w:r>
              <w:rPr>
                <w:rFonts w:cs="Arial"/>
                <w:lang w:val="en-GB"/>
              </w:rPr>
              <w:br/>
            </w:r>
            <w:r w:rsidRPr="00C94E81">
              <w:rPr>
                <w:rFonts w:cs="Arial"/>
                <w:lang w:val="en-GB"/>
              </w:rPr>
              <w:t xml:space="preserve">Directive </w:t>
            </w:r>
            <w:r>
              <w:rPr>
                <w:rFonts w:cs="Arial"/>
                <w:lang w:val="en-GB"/>
              </w:rPr>
              <w:t>2014/34/EU</w:t>
            </w:r>
            <w:r w:rsidRPr="00C94E81">
              <w:rPr>
                <w:rFonts w:cs="Arial"/>
                <w:lang w:val="en-GB"/>
              </w:rPr>
              <w:t xml:space="preserve"> concerning equipment and protective systems intended for use in potentially explosive atmospheres </w:t>
            </w:r>
            <w:r w:rsidRPr="00C94E81">
              <w:rPr>
                <w:rFonts w:cs="Arial"/>
                <w:lang w:val="en-GB"/>
              </w:rPr>
              <w:br/>
              <w:t>II 2 G Ex ia/ib IIC T4-T6</w:t>
            </w:r>
            <w:r>
              <w:rPr>
                <w:rFonts w:cs="Arial"/>
                <w:lang w:val="en-GB"/>
              </w:rPr>
              <w:t xml:space="preserve"> Gb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00CDB461" w14:textId="77777777" w:rsidR="00874F40" w:rsidRPr="00421776" w:rsidRDefault="00874F40" w:rsidP="00C82ECE">
            <w:pPr>
              <w:jc w:val="right"/>
              <w:rPr>
                <w:rFonts w:cs="Arial"/>
                <w:lang w:val="en-GB"/>
              </w:rPr>
            </w:pPr>
          </w:p>
        </w:tc>
      </w:tr>
      <w:tr w:rsidR="00874F40" w:rsidRPr="00124AB2" w14:paraId="626CFDF3" w14:textId="77777777" w:rsidTr="00C82ECE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4889B31B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65A8E0CF" w14:textId="77777777" w:rsidR="00874F40" w:rsidRPr="00965A59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sz w:val="8"/>
                <w:szCs w:val="8"/>
                <w:lang w:val="en-GB"/>
              </w:rPr>
            </w:pPr>
          </w:p>
          <w:p w14:paraId="1AC5426A" w14:textId="77777777" w:rsidR="00555CA6" w:rsidRPr="00421776" w:rsidRDefault="00555CA6" w:rsidP="00555CA6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Safety and control instruments consisting of</w:t>
            </w:r>
          </w:p>
          <w:p w14:paraId="1C918E7D" w14:textId="77777777" w:rsidR="00555CA6" w:rsidRPr="00421776" w:rsidRDefault="00555CA6" w:rsidP="00DA012C">
            <w:pPr>
              <w:pStyle w:val="PunktEin1"/>
              <w:numPr>
                <w:ilvl w:val="0"/>
                <w:numId w:val="1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Two inductive proximity switches to prevent start of the mill when grinding container or</w:t>
            </w:r>
            <w:r w:rsidRPr="00802E30">
              <w:rPr>
                <w:rFonts w:cs="Arial"/>
                <w:iCs/>
                <w:sz w:val="22"/>
                <w:szCs w:val="22"/>
                <w:lang w:val="en-GB"/>
              </w:rPr>
              <w:t xml:space="preserve"> WAB </w:t>
            </w:r>
            <w:r>
              <w:rPr>
                <w:rFonts w:cs="Arial"/>
                <w:iCs/>
                <w:sz w:val="22"/>
                <w:szCs w:val="22"/>
                <w:lang w:val="en-GB"/>
              </w:rPr>
              <w:t>separation system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is removed</w:t>
            </w:r>
          </w:p>
          <w:p w14:paraId="17140ACF" w14:textId="77777777" w:rsidR="00DA012C" w:rsidRDefault="00DA012C" w:rsidP="00DA012C">
            <w:pPr>
              <w:pStyle w:val="PunktEin1"/>
              <w:numPr>
                <w:ilvl w:val="0"/>
                <w:numId w:val="1"/>
              </w:numPr>
              <w:tabs>
                <w:tab w:val="left" w:pos="1276"/>
              </w:tabs>
              <w:autoSpaceDE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Contact pressure gauge (MIN/MAX) 0 – 4 bar at the product inlet with inductive contacts and diaphragm pressure transducer with Tri-Clamp connection</w:t>
            </w:r>
          </w:p>
          <w:p w14:paraId="76EF5FEB" w14:textId="77777777" w:rsidR="00555CA6" w:rsidRDefault="00555CA6" w:rsidP="00DA012C">
            <w:pPr>
              <w:pStyle w:val="PunktEin1"/>
              <w:numPr>
                <w:ilvl w:val="0"/>
                <w:numId w:val="1"/>
              </w:numPr>
              <w:tabs>
                <w:tab w:val="left" w:pos="1276"/>
              </w:tabs>
              <w:autoSpaceDE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Bimetal thermometer (MAX) 0 - 1</w:t>
            </w:r>
            <w:r w:rsidR="00C771B6">
              <w:rPr>
                <w:rFonts w:cs="Arial"/>
                <w:sz w:val="22"/>
                <w:szCs w:val="22"/>
                <w:lang w:val="en-GB"/>
              </w:rPr>
              <w:t>0</w:t>
            </w:r>
            <w:r>
              <w:rPr>
                <w:rFonts w:cs="Arial"/>
                <w:sz w:val="22"/>
                <w:szCs w:val="22"/>
                <w:lang w:val="en-GB"/>
              </w:rPr>
              <w:t>0 °C with pen sensor mounted in a robust protective tube</w:t>
            </w:r>
          </w:p>
          <w:p w14:paraId="583FA777" w14:textId="77777777" w:rsidR="00555CA6" w:rsidRPr="00421776" w:rsidRDefault="00555CA6" w:rsidP="00DA012C">
            <w:pPr>
              <w:pStyle w:val="PunktEin1"/>
              <w:numPr>
                <w:ilvl w:val="0"/>
                <w:numId w:val="1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Two capacit</w:t>
            </w:r>
            <w:r>
              <w:rPr>
                <w:rFonts w:cs="Arial"/>
                <w:sz w:val="22"/>
                <w:szCs w:val="22"/>
                <w:lang w:val="en-GB"/>
              </w:rPr>
              <w:t>ive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proximity switches for level control of the rinsing liquid</w:t>
            </w:r>
          </w:p>
          <w:p w14:paraId="1D086C0E" w14:textId="77777777" w:rsidR="00555CA6" w:rsidRPr="00421776" w:rsidRDefault="00555CA6" w:rsidP="00DA012C">
            <w:pPr>
              <w:pStyle w:val="PunktEin1"/>
              <w:numPr>
                <w:ilvl w:val="0"/>
                <w:numId w:val="1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Contact pressure gauge </w:t>
            </w:r>
            <w:r>
              <w:rPr>
                <w:rFonts w:cs="Arial"/>
                <w:sz w:val="22"/>
                <w:szCs w:val="22"/>
                <w:lang w:val="en-GB"/>
              </w:rPr>
              <w:t>(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>MIN/MAX</w:t>
            </w:r>
            <w:r>
              <w:rPr>
                <w:rFonts w:cs="Arial"/>
                <w:sz w:val="22"/>
                <w:szCs w:val="22"/>
                <w:lang w:val="en-GB"/>
              </w:rPr>
              <w:t>)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0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 - 6 bar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with inductive contacts t</w:t>
            </w:r>
            <w:r>
              <w:rPr>
                <w:rFonts w:cs="Arial"/>
                <w:sz w:val="22"/>
                <w:szCs w:val="22"/>
                <w:lang w:val="en-GB"/>
              </w:rPr>
              <w:t>o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control the pressure in the seal rinsing circuit</w:t>
            </w:r>
          </w:p>
          <w:p w14:paraId="6726172C" w14:textId="77777777" w:rsidR="00555CA6" w:rsidRDefault="00555CA6" w:rsidP="00DA012C">
            <w:pPr>
              <w:pStyle w:val="PunktEin1"/>
              <w:numPr>
                <w:ilvl w:val="0"/>
                <w:numId w:val="1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Instruments connected in a junction box for connecti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on </w:t>
            </w:r>
            <w:r>
              <w:rPr>
                <w:rFonts w:cs="Arial"/>
                <w:sz w:val="22"/>
                <w:szCs w:val="22"/>
                <w:lang w:val="en-GB"/>
              </w:rPr>
              <w:br/>
              <w:t xml:space="preserve">to electric circuit II 2 G 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>Ex ia/ib IIC T4-T6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 Gb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, </w:t>
            </w:r>
            <w:r>
              <w:rPr>
                <w:rFonts w:cs="Arial"/>
                <w:sz w:val="22"/>
                <w:szCs w:val="22"/>
                <w:lang w:val="en-GB"/>
              </w:rPr>
              <w:t>without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relays</w:t>
            </w:r>
          </w:p>
          <w:p w14:paraId="3B53D4C4" w14:textId="77777777" w:rsidR="00874F40" w:rsidRPr="00965A59" w:rsidRDefault="00874F40" w:rsidP="00C82ECE">
            <w:pPr>
              <w:pStyle w:val="PunktEin1"/>
              <w:tabs>
                <w:tab w:val="left" w:pos="1276"/>
              </w:tabs>
              <w:autoSpaceDE/>
              <w:autoSpaceDN/>
              <w:spacing w:before="60" w:after="60"/>
              <w:ind w:left="113" w:firstLine="0"/>
              <w:rPr>
                <w:rFonts w:cs="Arial"/>
                <w:sz w:val="8"/>
                <w:szCs w:val="8"/>
                <w:lang w:val="en-GB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A163E9E" w14:textId="77777777" w:rsidR="00874F40" w:rsidRPr="00421776" w:rsidRDefault="00874F40" w:rsidP="00C82ECE">
            <w:pPr>
              <w:jc w:val="right"/>
              <w:rPr>
                <w:rFonts w:cs="Arial"/>
                <w:lang w:val="en-GB"/>
              </w:rPr>
            </w:pPr>
          </w:p>
        </w:tc>
      </w:tr>
      <w:tr w:rsidR="00874F40" w:rsidRPr="00124AB2" w14:paraId="7E721279" w14:textId="77777777" w:rsidTr="00C82ECE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0A574938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51A09913" w14:textId="1A993107" w:rsidR="00555CA6" w:rsidRDefault="00555CA6" w:rsidP="00555CA6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Mill Control Unit WAB BASIC, mounted in the machine housing (inside wired on terminals) for control voltage </w:t>
            </w:r>
            <w:r w:rsidR="000B2EA8">
              <w:rPr>
                <w:rFonts w:cs="Arial"/>
                <w:lang w:val="en-GB"/>
              </w:rPr>
              <w:t>24 VDC</w:t>
            </w:r>
            <w:r>
              <w:rPr>
                <w:rFonts w:cs="Arial"/>
                <w:lang w:val="en-GB"/>
              </w:rPr>
              <w:t>, with</w:t>
            </w:r>
          </w:p>
          <w:p w14:paraId="191D3C6E" w14:textId="77777777" w:rsidR="00555CA6" w:rsidRDefault="00555CA6" w:rsidP="00555CA6">
            <w:pPr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594AA2">
              <w:rPr>
                <w:rFonts w:cs="Arial"/>
                <w:lang w:val="en-GB"/>
              </w:rPr>
              <w:t>3 ON/OFF-push buttons and pilot lamps</w:t>
            </w:r>
          </w:p>
          <w:p w14:paraId="11A4093A" w14:textId="77777777" w:rsidR="00555CA6" w:rsidRPr="00594AA2" w:rsidRDefault="00555CA6" w:rsidP="00555CA6">
            <w:pPr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 potentiometers for the adjustment of the speed of the product pump and mill motors</w:t>
            </w:r>
          </w:p>
          <w:p w14:paraId="5D02B190" w14:textId="77777777" w:rsidR="00555CA6" w:rsidRPr="00594AA2" w:rsidRDefault="00555CA6" w:rsidP="00555CA6">
            <w:pPr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594AA2">
              <w:rPr>
                <w:rFonts w:cs="Arial"/>
                <w:lang w:val="en-GB"/>
              </w:rPr>
              <w:t xml:space="preserve">EMERGENCY </w:t>
            </w:r>
            <w:r>
              <w:rPr>
                <w:rFonts w:cs="Arial"/>
                <w:lang w:val="en-GB"/>
              </w:rPr>
              <w:t>STOP</w:t>
            </w:r>
            <w:r w:rsidRPr="00594AA2">
              <w:rPr>
                <w:rFonts w:cs="Arial"/>
                <w:lang w:val="en-GB"/>
              </w:rPr>
              <w:t xml:space="preserve"> switch</w:t>
            </w:r>
          </w:p>
          <w:p w14:paraId="4B62C3B1" w14:textId="77777777" w:rsidR="00555CA6" w:rsidRPr="00594AA2" w:rsidRDefault="00555CA6" w:rsidP="00555CA6">
            <w:pPr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594AA2">
              <w:rPr>
                <w:rFonts w:cs="Arial"/>
                <w:lang w:val="en-GB"/>
              </w:rPr>
              <w:t xml:space="preserve">Ammeter </w:t>
            </w:r>
            <w:r>
              <w:rPr>
                <w:rFonts w:cs="Arial"/>
                <w:lang w:val="en-GB"/>
              </w:rPr>
              <w:t>(for connection to current transformer 0 – 1 A)</w:t>
            </w:r>
          </w:p>
          <w:p w14:paraId="26FA4A19" w14:textId="2886F9F8" w:rsidR="00874F40" w:rsidRPr="00555CA6" w:rsidRDefault="00555CA6" w:rsidP="00555CA6">
            <w:pPr>
              <w:numPr>
                <w:ilvl w:val="0"/>
                <w:numId w:val="1"/>
              </w:numPr>
              <w:tabs>
                <w:tab w:val="left" w:pos="1276"/>
              </w:tabs>
              <w:spacing w:before="60" w:after="60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 xml:space="preserve">Explosion protection II 2 G </w:t>
            </w:r>
            <w:r w:rsidRPr="00C94E81">
              <w:rPr>
                <w:rFonts w:cs="Arial"/>
                <w:lang w:val="fr-FR"/>
              </w:rPr>
              <w:t>Ex d</w:t>
            </w:r>
            <w:r w:rsidR="004C6EC5">
              <w:rPr>
                <w:rFonts w:cs="Arial"/>
                <w:lang w:val="fr-FR"/>
              </w:rPr>
              <w:t xml:space="preserve">b </w:t>
            </w:r>
            <w:r w:rsidRPr="00C94E81">
              <w:rPr>
                <w:rFonts w:cs="Arial"/>
                <w:lang w:val="fr-FR"/>
              </w:rPr>
              <w:t>e</w:t>
            </w:r>
            <w:r w:rsidR="004C6EC5">
              <w:rPr>
                <w:rFonts w:cs="Arial"/>
                <w:lang w:val="fr-FR"/>
              </w:rPr>
              <w:t>b</w:t>
            </w:r>
            <w:r w:rsidRPr="00C94E81">
              <w:rPr>
                <w:rFonts w:cs="Arial"/>
                <w:lang w:val="fr-FR"/>
              </w:rPr>
              <w:t xml:space="preserve"> IIC T6</w:t>
            </w:r>
            <w:r>
              <w:rPr>
                <w:rFonts w:cs="Arial"/>
                <w:lang w:val="fr-FR"/>
              </w:rPr>
              <w:t xml:space="preserve"> Gb</w:t>
            </w:r>
            <w:r w:rsidRPr="00C94E81">
              <w:rPr>
                <w:rFonts w:cs="Arial"/>
                <w:lang w:val="fr-FR"/>
              </w:rPr>
              <w:t>, IP 65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6AF97107" w14:textId="77777777" w:rsidR="00874F40" w:rsidRPr="00555CA6" w:rsidRDefault="00874F40" w:rsidP="00C82ECE">
            <w:pPr>
              <w:jc w:val="right"/>
              <w:rPr>
                <w:rFonts w:cs="Arial"/>
                <w:lang w:val="fr-FR"/>
              </w:rPr>
            </w:pPr>
          </w:p>
        </w:tc>
      </w:tr>
      <w:tr w:rsidR="00555CA6" w:rsidRPr="00124AB2" w14:paraId="496D1299" w14:textId="77777777" w:rsidTr="00F524C0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93BB2C0" w14:textId="77777777" w:rsidR="00555CA6" w:rsidRPr="00421776" w:rsidRDefault="00555CA6" w:rsidP="00F524C0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02456744" w14:textId="77777777" w:rsidR="00555CA6" w:rsidRPr="005001FC" w:rsidRDefault="00555CA6" w:rsidP="00F524C0">
            <w:pPr>
              <w:spacing w:beforeLines="30" w:before="72" w:afterLines="30" w:after="72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Digital display </w:t>
            </w:r>
            <w:proofErr w:type="gramStart"/>
            <w:r>
              <w:rPr>
                <w:rFonts w:cs="Arial"/>
                <w:lang w:val="en-GB"/>
              </w:rPr>
              <w:t xml:space="preserve">for </w:t>
            </w:r>
            <w:r w:rsidRPr="00DA7B79">
              <w:rPr>
                <w:rFonts w:cs="Arial"/>
                <w:lang w:val="en-GB"/>
              </w:rPr>
              <w:t xml:space="preserve"> DYNO</w:t>
            </w:r>
            <w:proofErr w:type="gramEnd"/>
            <w:r w:rsidRPr="00DA7B79">
              <w:rPr>
                <w:rFonts w:cs="Arial"/>
                <w:vertAlign w:val="superscript"/>
                <w:lang w:val="en-GB"/>
              </w:rPr>
              <w:sym w:font="Symbol" w:char="F0E2"/>
            </w:r>
            <w:r w:rsidRPr="00DA7B79">
              <w:rPr>
                <w:rFonts w:cs="Arial"/>
                <w:lang w:val="en-GB"/>
              </w:rPr>
              <w:t>-DISC</w:t>
            </w:r>
            <w:r w:rsidR="00DA012C">
              <w:rPr>
                <w:rFonts w:cs="Arial"/>
                <w:lang w:val="en-GB"/>
              </w:rPr>
              <w:t xml:space="preserve"> BC</w:t>
            </w:r>
            <w:r w:rsidRPr="00DA7B79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>peripheral speed, mounted in the machine housing, with</w:t>
            </w:r>
          </w:p>
          <w:p w14:paraId="3B974464" w14:textId="77777777" w:rsidR="00555CA6" w:rsidRDefault="00555CA6" w:rsidP="00F524C0">
            <w:pPr>
              <w:numPr>
                <w:ilvl w:val="0"/>
                <w:numId w:val="11"/>
              </w:numPr>
              <w:spacing w:beforeLines="30" w:before="72" w:afterLines="30" w:after="72" w:line="276" w:lineRule="auto"/>
              <w:ind w:left="340" w:hanging="227"/>
              <w:rPr>
                <w:rFonts w:cs="Arial"/>
              </w:rPr>
            </w:pPr>
            <w:r>
              <w:rPr>
                <w:rFonts w:cs="Arial"/>
              </w:rPr>
              <w:t>Trigger 4-20 mA</w:t>
            </w:r>
          </w:p>
          <w:p w14:paraId="35277C02" w14:textId="77777777" w:rsidR="00555CA6" w:rsidRPr="002C1303" w:rsidRDefault="00555CA6" w:rsidP="00F524C0">
            <w:pPr>
              <w:numPr>
                <w:ilvl w:val="0"/>
                <w:numId w:val="11"/>
              </w:numPr>
              <w:spacing w:beforeLines="30" w:before="72" w:afterLines="30" w:after="72" w:line="276" w:lineRule="auto"/>
              <w:ind w:left="340" w:hanging="227"/>
              <w:rPr>
                <w:rFonts w:cs="Arial"/>
                <w:lang w:val="fr-CH"/>
              </w:rPr>
            </w:pPr>
            <w:r w:rsidRPr="002C1303">
              <w:rPr>
                <w:rFonts w:cs="Arial"/>
                <w:lang w:val="fr-CH"/>
              </w:rPr>
              <w:t>Explosion protection II 2 G Ex ia IIC T6</w:t>
            </w:r>
            <w:r>
              <w:rPr>
                <w:rFonts w:cs="Arial"/>
                <w:lang w:val="fr-CH"/>
              </w:rPr>
              <w:t xml:space="preserve"> Gb</w:t>
            </w:r>
            <w:r w:rsidRPr="002C1303">
              <w:rPr>
                <w:rFonts w:cs="Arial"/>
                <w:lang w:val="fr-CH"/>
              </w:rPr>
              <w:t>, IP 65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6CD34BD" w14:textId="77777777" w:rsidR="00555CA6" w:rsidRPr="00C94E81" w:rsidRDefault="00555CA6" w:rsidP="00F524C0">
            <w:pPr>
              <w:jc w:val="right"/>
              <w:rPr>
                <w:rFonts w:cs="Arial"/>
                <w:lang w:val="fr-FR"/>
              </w:rPr>
            </w:pPr>
          </w:p>
        </w:tc>
      </w:tr>
    </w:tbl>
    <w:p w14:paraId="786F4C8C" w14:textId="77777777" w:rsidR="00555CA6" w:rsidRPr="00555CA6" w:rsidRDefault="00555CA6" w:rsidP="00874F40">
      <w:pPr>
        <w:rPr>
          <w:rFonts w:cs="Arial"/>
          <w:bCs/>
          <w:lang w:val="fr-FR"/>
        </w:rPr>
      </w:pPr>
    </w:p>
    <w:p w14:paraId="700B53DA" w14:textId="04CC51EB" w:rsidR="00B02066" w:rsidRDefault="00B02066" w:rsidP="00874F40">
      <w:pPr>
        <w:rPr>
          <w:rFonts w:cs="Arial"/>
          <w:bCs/>
          <w:lang w:val="fr-FR"/>
        </w:rPr>
      </w:pPr>
      <w:r>
        <w:rPr>
          <w:rFonts w:cs="Arial"/>
          <w:bCs/>
          <w:lang w:val="fr-FR"/>
        </w:rPr>
        <w:br w:type="page"/>
      </w:r>
    </w:p>
    <w:p w14:paraId="2D6F486A" w14:textId="77777777" w:rsidR="00874F40" w:rsidRPr="00555CA6" w:rsidRDefault="00874F40" w:rsidP="00874F40">
      <w:pPr>
        <w:rPr>
          <w:rFonts w:cs="Arial"/>
          <w:bCs/>
          <w:lang w:val="fr-FR"/>
        </w:rPr>
      </w:pPr>
    </w:p>
    <w:p w14:paraId="7D9CB566" w14:textId="77777777" w:rsidR="00874F40" w:rsidRPr="00421776" w:rsidRDefault="00874F40" w:rsidP="00874F40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3.</w:t>
      </w:r>
      <w:r>
        <w:rPr>
          <w:rFonts w:cs="Arial"/>
          <w:b/>
          <w:bCs/>
          <w:lang w:val="en-GB"/>
        </w:rPr>
        <w:t>5</w:t>
      </w:r>
      <w:r w:rsidRPr="00421776">
        <w:rPr>
          <w:rFonts w:cs="Arial"/>
          <w:b/>
          <w:bCs/>
          <w:lang w:val="en-GB"/>
        </w:rPr>
        <w:tab/>
      </w:r>
      <w:r>
        <w:rPr>
          <w:rFonts w:cs="Arial"/>
          <w:b/>
          <w:bCs/>
          <w:lang w:val="en-GB"/>
        </w:rPr>
        <w:t>Machine</w:t>
      </w:r>
      <w:r w:rsidRPr="00802E30">
        <w:rPr>
          <w:rFonts w:cs="Arial"/>
          <w:b/>
          <w:bCs/>
          <w:iCs/>
          <w:lang w:val="en-GB"/>
        </w:rPr>
        <w:t xml:space="preserve"> Housing</w:t>
      </w:r>
      <w:r>
        <w:rPr>
          <w:rFonts w:cs="Arial"/>
          <w:b/>
          <w:bCs/>
          <w:lang w:val="en-GB"/>
        </w:rPr>
        <w:t xml:space="preserve"> &amp; Support material</w:t>
      </w: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874F40" w:rsidRPr="00124AB2" w14:paraId="3EE6D3EF" w14:textId="77777777" w:rsidTr="00C82ECE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FE7F6C6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00F2F95A" w14:textId="77777777" w:rsidR="00874F40" w:rsidRPr="00DA7B79" w:rsidRDefault="00874F40" w:rsidP="00C82ECE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 w:rsidRPr="00DA7B79">
              <w:rPr>
                <w:rFonts w:cs="Arial"/>
                <w:lang w:val="en-GB"/>
              </w:rPr>
              <w:t>Machine housing in painted steel</w:t>
            </w:r>
            <w:r w:rsidR="00A36B7A" w:rsidRPr="00DA7B79">
              <w:rPr>
                <w:rFonts w:cs="Arial"/>
                <w:lang w:val="en-GB"/>
              </w:rPr>
              <w:t xml:space="preserve"> with stainless steel </w:t>
            </w:r>
            <w:r w:rsidR="00BE6EE2" w:rsidRPr="00DA7B79">
              <w:rPr>
                <w:rFonts w:cs="Arial"/>
                <w:lang w:val="en-GB"/>
              </w:rPr>
              <w:t>collecting dish for the grinding beads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0454A912" w14:textId="77777777" w:rsidR="00874F40" w:rsidRPr="00421776" w:rsidRDefault="00874F40" w:rsidP="00C82ECE">
            <w:pPr>
              <w:jc w:val="right"/>
              <w:rPr>
                <w:rFonts w:cs="Arial"/>
                <w:lang w:val="en-GB"/>
              </w:rPr>
            </w:pPr>
          </w:p>
        </w:tc>
      </w:tr>
      <w:tr w:rsidR="00874F40" w:rsidRPr="00124AB2" w14:paraId="22361927" w14:textId="77777777" w:rsidTr="00C82ECE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85D463C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6D5C2E2E" w14:textId="77777777" w:rsidR="00874F40" w:rsidRPr="00421776" w:rsidRDefault="00874F40" w:rsidP="00C82ECE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Toolbox </w:t>
            </w:r>
            <w:r>
              <w:rPr>
                <w:rFonts w:cs="Arial"/>
                <w:lang w:val="en-GB"/>
              </w:rPr>
              <w:t>for</w:t>
            </w:r>
            <w:r w:rsidRPr="00421776">
              <w:rPr>
                <w:rFonts w:cs="Arial"/>
                <w:lang w:val="en-GB"/>
              </w:rPr>
              <w:t xml:space="preserve"> dismantling of the mill parts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0464985F" w14:textId="77777777" w:rsidR="00874F40" w:rsidRPr="00421776" w:rsidRDefault="00874F40" w:rsidP="00C82ECE">
            <w:pPr>
              <w:jc w:val="right"/>
              <w:rPr>
                <w:rFonts w:cs="Arial"/>
                <w:lang w:val="en-GB"/>
              </w:rPr>
            </w:pPr>
          </w:p>
        </w:tc>
      </w:tr>
      <w:tr w:rsidR="00874F40" w:rsidRPr="00124AB2" w14:paraId="6E5B2C2F" w14:textId="77777777" w:rsidTr="00C82ECE">
        <w:tblPrEx>
          <w:tblLook w:val="04A0" w:firstRow="1" w:lastRow="0" w:firstColumn="1" w:lastColumn="0" w:noHBand="0" w:noVBand="1"/>
        </w:tblPrEx>
        <w:tc>
          <w:tcPr>
            <w:tcW w:w="566" w:type="dxa"/>
            <w:hideMark/>
          </w:tcPr>
          <w:p w14:paraId="106FC031" w14:textId="77777777" w:rsidR="00874F40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hideMark/>
          </w:tcPr>
          <w:p w14:paraId="2A2CD52B" w14:textId="77777777" w:rsidR="00874F40" w:rsidRDefault="00874F40" w:rsidP="00C82ECE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Funnel made of stainless steel for filling of grinding beads</w:t>
            </w:r>
          </w:p>
        </w:tc>
        <w:tc>
          <w:tcPr>
            <w:tcW w:w="1716" w:type="dxa"/>
          </w:tcPr>
          <w:p w14:paraId="14FAA366" w14:textId="77777777" w:rsidR="00874F40" w:rsidRDefault="00874F40" w:rsidP="00C82ECE">
            <w:pPr>
              <w:jc w:val="right"/>
              <w:rPr>
                <w:rFonts w:cs="Arial"/>
                <w:lang w:val="en-GB"/>
              </w:rPr>
            </w:pPr>
          </w:p>
        </w:tc>
      </w:tr>
      <w:tr w:rsidR="00874F40" w14:paraId="55F2A691" w14:textId="77777777" w:rsidTr="00C82ECE">
        <w:tblPrEx>
          <w:tblLook w:val="04A0" w:firstRow="1" w:lastRow="0" w:firstColumn="1" w:lastColumn="0" w:noHBand="0" w:noVBand="1"/>
        </w:tblPrEx>
        <w:tc>
          <w:tcPr>
            <w:tcW w:w="566" w:type="dxa"/>
            <w:hideMark/>
          </w:tcPr>
          <w:p w14:paraId="3ABB06C1" w14:textId="77777777" w:rsidR="00874F40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hideMark/>
          </w:tcPr>
          <w:p w14:paraId="33FEE15F" w14:textId="77777777" w:rsidR="00874F40" w:rsidRDefault="00874F40" w:rsidP="00C82ECE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Operational Manual in </w:t>
            </w:r>
            <w:r>
              <w:rPr>
                <w:rFonts w:cs="Arial"/>
                <w:color w:val="FF0000"/>
                <w:lang w:val="en-GB"/>
              </w:rPr>
              <w:t>English</w:t>
            </w:r>
          </w:p>
        </w:tc>
        <w:tc>
          <w:tcPr>
            <w:tcW w:w="1716" w:type="dxa"/>
          </w:tcPr>
          <w:p w14:paraId="5418C962" w14:textId="77777777" w:rsidR="00874F40" w:rsidRDefault="00874F40" w:rsidP="00C82ECE">
            <w:pPr>
              <w:jc w:val="right"/>
              <w:rPr>
                <w:rFonts w:cs="Arial"/>
                <w:lang w:val="en-GB"/>
              </w:rPr>
            </w:pPr>
          </w:p>
        </w:tc>
      </w:tr>
    </w:tbl>
    <w:p w14:paraId="58ECED14" w14:textId="77777777" w:rsidR="00874F40" w:rsidRDefault="00874F40" w:rsidP="00874F40">
      <w:pPr>
        <w:pStyle w:val="Fuzeile"/>
        <w:tabs>
          <w:tab w:val="left" w:pos="708"/>
        </w:tabs>
        <w:rPr>
          <w:rFonts w:cs="Arial"/>
          <w:lang w:val="en-GB"/>
        </w:rPr>
      </w:pPr>
    </w:p>
    <w:p w14:paraId="14500165" w14:textId="77777777" w:rsidR="00874F40" w:rsidRPr="00421776" w:rsidRDefault="00874F40" w:rsidP="00874F40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tbl>
      <w:tblPr>
        <w:tblW w:w="9639" w:type="dxa"/>
        <w:shd w:val="pct5" w:color="336699" w:fill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370"/>
        <w:gridCol w:w="851"/>
        <w:gridCol w:w="1418"/>
      </w:tblGrid>
      <w:tr w:rsidR="00874F40" w:rsidRPr="00421776" w14:paraId="010D7305" w14:textId="77777777" w:rsidTr="00C82ECE">
        <w:trPr>
          <w:trHeight w:hRule="exact" w:val="403"/>
        </w:trPr>
        <w:tc>
          <w:tcPr>
            <w:tcW w:w="7371" w:type="dxa"/>
            <w:shd w:val="pct5" w:color="336699" w:fill="auto"/>
            <w:vAlign w:val="center"/>
          </w:tcPr>
          <w:p w14:paraId="5C522D19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Price Machine Execution</w:t>
            </w:r>
          </w:p>
        </w:tc>
        <w:tc>
          <w:tcPr>
            <w:tcW w:w="851" w:type="dxa"/>
            <w:shd w:val="pct5" w:color="336699" w:fill="auto"/>
            <w:vAlign w:val="center"/>
          </w:tcPr>
          <w:p w14:paraId="5798F4C4" w14:textId="77777777" w:rsidR="00874F40" w:rsidRPr="00421776" w:rsidRDefault="00874F40" w:rsidP="00C82ECE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418" w:type="dxa"/>
            <w:shd w:val="pct5" w:color="336699" w:fill="auto"/>
            <w:vAlign w:val="center"/>
          </w:tcPr>
          <w:p w14:paraId="21F2F77E" w14:textId="6FC516C0" w:rsidR="00874F40" w:rsidRPr="00421776" w:rsidRDefault="008935C6" w:rsidP="00015008">
            <w:pPr>
              <w:pStyle w:val="Zwischensumme"/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GB"/>
              </w:rPr>
              <w:t>89’750.00</w:t>
            </w:r>
          </w:p>
        </w:tc>
      </w:tr>
    </w:tbl>
    <w:p w14:paraId="7C023CE9" w14:textId="77777777" w:rsidR="00874F40" w:rsidRPr="00421776" w:rsidRDefault="00874F40" w:rsidP="00874F40">
      <w:pPr>
        <w:rPr>
          <w:rFonts w:cs="Arial"/>
          <w:lang w:val="en-GB"/>
        </w:rPr>
      </w:pPr>
    </w:p>
    <w:p w14:paraId="2965670C" w14:textId="77777777" w:rsidR="00874F40" w:rsidRPr="00421776" w:rsidRDefault="00874F40" w:rsidP="00874F40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874F40" w:rsidRPr="00421776" w14:paraId="04C07A32" w14:textId="77777777" w:rsidTr="00C82ECE">
        <w:tc>
          <w:tcPr>
            <w:tcW w:w="9610" w:type="dxa"/>
          </w:tcPr>
          <w:p w14:paraId="6133368C" w14:textId="77777777" w:rsidR="00874F40" w:rsidRPr="00421776" w:rsidRDefault="00874F40" w:rsidP="00C82ECE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bookmarkStart w:id="10" w:name="_Toc497896676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4</w:t>
            </w:r>
            <w:r>
              <w:rPr>
                <w:rFonts w:cs="Arial"/>
                <w:i w:val="0"/>
                <w:color w:val="336699"/>
                <w:szCs w:val="24"/>
                <w:lang w:val="en-GB"/>
              </w:rPr>
              <w:t xml:space="preserve"> – Product Pump F</w:t>
            </w:r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Z 1300</w:t>
            </w:r>
            <w:bookmarkEnd w:id="10"/>
          </w:p>
        </w:tc>
      </w:tr>
    </w:tbl>
    <w:p w14:paraId="671C81C4" w14:textId="77777777" w:rsidR="00874F40" w:rsidRDefault="00874F40" w:rsidP="00874F40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55"/>
        <w:gridCol w:w="6869"/>
        <w:gridCol w:w="832"/>
        <w:gridCol w:w="1383"/>
      </w:tblGrid>
      <w:tr w:rsidR="00874F40" w:rsidRPr="00124AB2" w14:paraId="4EEC9B1E" w14:textId="77777777" w:rsidTr="00C82ECE">
        <w:trPr>
          <w:trHeight w:val="385"/>
        </w:trPr>
        <w:tc>
          <w:tcPr>
            <w:tcW w:w="555" w:type="dxa"/>
            <w:tcBorders>
              <w:top w:val="nil"/>
              <w:left w:val="nil"/>
              <w:right w:val="nil"/>
            </w:tcBorders>
          </w:tcPr>
          <w:p w14:paraId="4BAB1F7C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69" w:type="dxa"/>
            <w:tcBorders>
              <w:top w:val="nil"/>
              <w:left w:val="nil"/>
              <w:right w:val="nil"/>
            </w:tcBorders>
          </w:tcPr>
          <w:p w14:paraId="7EE3A55F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Gear pump for throughputs up to 1300 l/h</w:t>
            </w:r>
          </w:p>
        </w:tc>
        <w:tc>
          <w:tcPr>
            <w:tcW w:w="832" w:type="dxa"/>
            <w:tcBorders>
              <w:top w:val="nil"/>
              <w:left w:val="nil"/>
              <w:right w:val="nil"/>
            </w:tcBorders>
          </w:tcPr>
          <w:p w14:paraId="7E4C18BB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14:paraId="485DBB70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874F40" w:rsidRPr="00124AB2" w14:paraId="1A3A4FBC" w14:textId="77777777" w:rsidTr="00C82ECE">
        <w:trPr>
          <w:trHeight w:val="3647"/>
        </w:trPr>
        <w:tc>
          <w:tcPr>
            <w:tcW w:w="555" w:type="dxa"/>
            <w:tcBorders>
              <w:top w:val="nil"/>
              <w:left w:val="nil"/>
              <w:right w:val="nil"/>
            </w:tcBorders>
          </w:tcPr>
          <w:p w14:paraId="6607A929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9" w:type="dxa"/>
            <w:tcBorders>
              <w:top w:val="nil"/>
              <w:left w:val="nil"/>
              <w:right w:val="nil"/>
            </w:tcBorders>
          </w:tcPr>
          <w:p w14:paraId="088DC99A" w14:textId="77777777" w:rsidR="004C6EC5" w:rsidRPr="004C6EC5" w:rsidRDefault="00874F40" w:rsidP="004C6EC5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GB"/>
              </w:rPr>
              <w:t>Explosion protection of the product pump:</w:t>
            </w:r>
            <w:r>
              <w:rPr>
                <w:rFonts w:cs="Arial"/>
                <w:lang w:val="en-GB"/>
              </w:rPr>
              <w:br/>
            </w:r>
            <w:r w:rsidRPr="00C94E81">
              <w:rPr>
                <w:rFonts w:cs="Arial"/>
                <w:lang w:val="en-GB"/>
              </w:rPr>
              <w:t xml:space="preserve">Directive </w:t>
            </w:r>
            <w:r>
              <w:rPr>
                <w:rFonts w:cs="Arial"/>
                <w:lang w:val="en-GB"/>
              </w:rPr>
              <w:t>2014/34/EU</w:t>
            </w:r>
            <w:r w:rsidRPr="00C94E81">
              <w:rPr>
                <w:rFonts w:cs="Arial"/>
                <w:lang w:val="en-GB"/>
              </w:rPr>
              <w:t xml:space="preserve"> concerning equipment and protective systems intended for use in potentially explosive atmospheres</w:t>
            </w:r>
            <w:r w:rsidR="004C6EC5">
              <w:rPr>
                <w:rFonts w:cs="Arial"/>
                <w:lang w:val="en-GB"/>
              </w:rPr>
              <w:br/>
            </w:r>
            <w:r w:rsidR="004C6EC5" w:rsidRPr="004C6EC5">
              <w:rPr>
                <w:rFonts w:cs="Arial"/>
                <w:lang w:val="en-US"/>
              </w:rPr>
              <w:t>II 2 G Ex h IIB T3 Gb X</w:t>
            </w:r>
          </w:p>
          <w:p w14:paraId="1EEAA531" w14:textId="77777777" w:rsidR="00874F40" w:rsidRPr="00BB2055" w:rsidRDefault="00874F40" w:rsidP="00C82ECE">
            <w:pPr>
              <w:numPr>
                <w:ilvl w:val="12"/>
                <w:numId w:val="0"/>
              </w:numPr>
              <w:rPr>
                <w:rFonts w:cs="Arial"/>
                <w:sz w:val="16"/>
                <w:szCs w:val="16"/>
                <w:lang w:val="en-GB"/>
              </w:rPr>
            </w:pPr>
          </w:p>
          <w:p w14:paraId="2AD01E25" w14:textId="77777777" w:rsidR="00874F40" w:rsidRPr="00BB2055" w:rsidRDefault="00874F40" w:rsidP="00C82ECE">
            <w:pPr>
              <w:numPr>
                <w:ilvl w:val="12"/>
                <w:numId w:val="0"/>
              </w:numPr>
              <w:rPr>
                <w:rFonts w:cs="Arial"/>
                <w:sz w:val="16"/>
                <w:szCs w:val="16"/>
                <w:lang w:val="en-GB"/>
              </w:rPr>
            </w:pPr>
            <w:r w:rsidRPr="00C94E81">
              <w:rPr>
                <w:rFonts w:cs="Arial"/>
                <w:lang w:val="en-GB"/>
              </w:rPr>
              <w:t>The gear pump is mounted on a separate baseplate with legs, for</w:t>
            </w:r>
            <w:r>
              <w:rPr>
                <w:rFonts w:cs="Arial"/>
                <w:lang w:val="en-GB"/>
              </w:rPr>
              <w:t xml:space="preserve"> </w:t>
            </w:r>
            <w:r w:rsidRPr="00C94E81">
              <w:rPr>
                <w:rFonts w:cs="Arial"/>
                <w:lang w:val="en-GB"/>
              </w:rPr>
              <w:t xml:space="preserve">the operation beside </w:t>
            </w:r>
            <w:r w:rsidRPr="00DA7B79">
              <w:rPr>
                <w:rFonts w:cs="Arial"/>
                <w:lang w:val="en-GB"/>
              </w:rPr>
              <w:t>the DYNO</w:t>
            </w:r>
            <w:r w:rsidRPr="00DA7B79">
              <w:rPr>
                <w:rFonts w:cs="Arial"/>
                <w:vertAlign w:val="superscript"/>
                <w:lang w:val="en-GB"/>
              </w:rPr>
              <w:t>®</w:t>
            </w:r>
            <w:r w:rsidRPr="00DA7B79">
              <w:rPr>
                <w:rFonts w:cs="Arial"/>
                <w:lang w:val="en-GB"/>
              </w:rPr>
              <w:t xml:space="preserve">-MILL </w:t>
            </w:r>
            <w:r w:rsidR="00BE6EE2" w:rsidRPr="00DA7B79">
              <w:rPr>
                <w:rFonts w:cs="Arial"/>
                <w:lang w:val="en-GB"/>
              </w:rPr>
              <w:t>UBM 20</w:t>
            </w:r>
            <w:r w:rsidRPr="00DA7B79">
              <w:rPr>
                <w:rFonts w:cs="Arial"/>
                <w:lang w:val="en-GB"/>
              </w:rPr>
              <w:t>.</w:t>
            </w:r>
            <w:r w:rsidRPr="00DA7B79">
              <w:rPr>
                <w:rFonts w:cs="Arial"/>
                <w:lang w:val="en-GB"/>
              </w:rPr>
              <w:br/>
            </w:r>
          </w:p>
          <w:p w14:paraId="0D214703" w14:textId="77777777" w:rsidR="00874F40" w:rsidRPr="00EC20B4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 w:rsidRPr="00EC20B4">
              <w:rPr>
                <w:rFonts w:cs="Arial"/>
                <w:lang w:val="en-GB"/>
              </w:rPr>
              <w:t>Pump specification</w:t>
            </w:r>
          </w:p>
          <w:p w14:paraId="50AE0233" w14:textId="17A03C3A" w:rsidR="00874F40" w:rsidRPr="00D3050B" w:rsidRDefault="00874F40" w:rsidP="00C82ECE">
            <w:pPr>
              <w:pStyle w:val="Bindestrich"/>
              <w:numPr>
                <w:ilvl w:val="0"/>
                <w:numId w:val="2"/>
              </w:numPr>
              <w:rPr>
                <w:sz w:val="22"/>
                <w:szCs w:val="22"/>
                <w:lang w:val="en-GB"/>
              </w:rPr>
            </w:pPr>
            <w:r w:rsidRPr="00D3050B">
              <w:rPr>
                <w:sz w:val="22"/>
                <w:szCs w:val="22"/>
                <w:lang w:val="en-GB"/>
              </w:rPr>
              <w:t>Motor 1.1 kW, 3 x 400 V, 50 Hz, 1500 min</w:t>
            </w:r>
            <w:r w:rsidRPr="00D3050B">
              <w:rPr>
                <w:sz w:val="22"/>
                <w:szCs w:val="22"/>
                <w:vertAlign w:val="superscript"/>
                <w:lang w:val="en-GB"/>
              </w:rPr>
              <w:t>-1</w:t>
            </w:r>
            <w:r w:rsidRPr="00D3050B">
              <w:rPr>
                <w:sz w:val="22"/>
                <w:szCs w:val="22"/>
                <w:lang w:val="en-GB"/>
              </w:rPr>
              <w:br/>
              <w:t>II 2 G Ex d</w:t>
            </w:r>
            <w:r w:rsidR="004C6EC5">
              <w:rPr>
                <w:sz w:val="22"/>
                <w:szCs w:val="22"/>
                <w:lang w:val="en-GB"/>
              </w:rPr>
              <w:t xml:space="preserve">b </w:t>
            </w:r>
            <w:r w:rsidRPr="00D3050B">
              <w:rPr>
                <w:sz w:val="22"/>
                <w:szCs w:val="22"/>
                <w:lang w:val="en-GB"/>
              </w:rPr>
              <w:t>e</w:t>
            </w:r>
            <w:r w:rsidR="004C6EC5">
              <w:rPr>
                <w:sz w:val="22"/>
                <w:szCs w:val="22"/>
                <w:lang w:val="en-GB"/>
              </w:rPr>
              <w:t>b</w:t>
            </w:r>
            <w:r w:rsidRPr="00D3050B">
              <w:rPr>
                <w:sz w:val="22"/>
                <w:szCs w:val="22"/>
                <w:lang w:val="en-GB"/>
              </w:rPr>
              <w:t xml:space="preserve"> II</w:t>
            </w:r>
            <w:r w:rsidR="004C6EC5">
              <w:rPr>
                <w:sz w:val="22"/>
                <w:szCs w:val="22"/>
                <w:lang w:val="en-GB"/>
              </w:rPr>
              <w:t>C</w:t>
            </w:r>
            <w:r w:rsidRPr="00D3050B">
              <w:rPr>
                <w:sz w:val="22"/>
                <w:szCs w:val="22"/>
                <w:lang w:val="en-GB"/>
              </w:rPr>
              <w:t xml:space="preserve"> T4 Gb, IP 55, with 3 PTC probes, 5 – 80 Hz</w:t>
            </w:r>
          </w:p>
          <w:p w14:paraId="3E973CA3" w14:textId="77777777" w:rsidR="00874F40" w:rsidRPr="00EC20B4" w:rsidRDefault="00874F40" w:rsidP="00C82ECE">
            <w:pPr>
              <w:pStyle w:val="Bindestrich"/>
              <w:numPr>
                <w:ilvl w:val="0"/>
                <w:numId w:val="2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Reducing gear</w:t>
            </w:r>
          </w:p>
          <w:p w14:paraId="4AFE1873" w14:textId="77777777" w:rsidR="00874F40" w:rsidRPr="00EC20B4" w:rsidRDefault="00874F40" w:rsidP="00C82ECE">
            <w:pPr>
              <w:pStyle w:val="Bindestrich"/>
              <w:numPr>
                <w:ilvl w:val="0"/>
                <w:numId w:val="2"/>
              </w:numPr>
              <w:rPr>
                <w:rFonts w:cs="Arial"/>
                <w:sz w:val="22"/>
                <w:szCs w:val="22"/>
                <w:lang w:val="en-GB"/>
              </w:rPr>
            </w:pPr>
            <w:r w:rsidRPr="00EC20B4">
              <w:rPr>
                <w:rFonts w:cs="Arial"/>
                <w:sz w:val="22"/>
                <w:szCs w:val="22"/>
                <w:lang w:val="en-GB"/>
              </w:rPr>
              <w:t xml:space="preserve">Single mechanical seal with O-rings </w:t>
            </w:r>
            <w:r>
              <w:rPr>
                <w:rFonts w:cs="Arial"/>
                <w:sz w:val="22"/>
                <w:szCs w:val="22"/>
                <w:lang w:val="en-GB"/>
              </w:rPr>
              <w:t>(</w:t>
            </w:r>
            <w:r w:rsidRPr="00EC20B4">
              <w:rPr>
                <w:rFonts w:cs="Arial"/>
                <w:sz w:val="22"/>
                <w:szCs w:val="22"/>
                <w:lang w:val="en-GB"/>
              </w:rPr>
              <w:t>Kalrez</w:t>
            </w:r>
            <w:r>
              <w:rPr>
                <w:rFonts w:cs="Arial"/>
                <w:sz w:val="22"/>
                <w:szCs w:val="22"/>
                <w:lang w:val="en-GB"/>
              </w:rPr>
              <w:t>)</w:t>
            </w:r>
          </w:p>
          <w:p w14:paraId="10FCC873" w14:textId="77777777" w:rsidR="00874F40" w:rsidRPr="00EC20B4" w:rsidRDefault="00874F40" w:rsidP="00C82ECE">
            <w:pPr>
              <w:pStyle w:val="Bindestrich"/>
              <w:numPr>
                <w:ilvl w:val="0"/>
                <w:numId w:val="2"/>
              </w:numPr>
              <w:rPr>
                <w:rFonts w:cs="Arial"/>
                <w:sz w:val="22"/>
                <w:szCs w:val="22"/>
                <w:lang w:val="en-GB"/>
              </w:rPr>
            </w:pPr>
            <w:r w:rsidRPr="00EC20B4">
              <w:rPr>
                <w:rFonts w:cs="Arial"/>
                <w:sz w:val="22"/>
                <w:szCs w:val="22"/>
                <w:lang w:val="en-GB"/>
              </w:rPr>
              <w:t>Temperature control by means of 1 PTC probe</w:t>
            </w:r>
          </w:p>
          <w:p w14:paraId="4CA2A0FE" w14:textId="77777777" w:rsidR="00874F40" w:rsidRPr="00EC20B4" w:rsidRDefault="00874F40" w:rsidP="00C82ECE">
            <w:pPr>
              <w:pStyle w:val="Bindestrich"/>
              <w:numPr>
                <w:ilvl w:val="0"/>
                <w:numId w:val="2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Nipple connection for product hose</w:t>
            </w:r>
          </w:p>
          <w:p w14:paraId="1607197A" w14:textId="77777777" w:rsidR="00874F40" w:rsidRPr="00421776" w:rsidRDefault="00874F40" w:rsidP="00C82ECE">
            <w:pPr>
              <w:pStyle w:val="Bindestrich"/>
              <w:numPr>
                <w:ilvl w:val="0"/>
                <w:numId w:val="2"/>
              </w:numPr>
              <w:rPr>
                <w:rFonts w:cs="Arial"/>
                <w:lang w:val="en-GB"/>
              </w:rPr>
            </w:pPr>
            <w:r w:rsidRPr="00EC20B4">
              <w:rPr>
                <w:rFonts w:cs="Arial"/>
                <w:sz w:val="22"/>
                <w:szCs w:val="22"/>
                <w:lang w:val="en-GB"/>
              </w:rPr>
              <w:t>Filling hopper with ball valve mounted on the pump inlet</w:t>
            </w:r>
          </w:p>
        </w:tc>
        <w:tc>
          <w:tcPr>
            <w:tcW w:w="832" w:type="dxa"/>
            <w:tcBorders>
              <w:top w:val="nil"/>
              <w:left w:val="nil"/>
              <w:right w:val="nil"/>
            </w:tcBorders>
          </w:tcPr>
          <w:p w14:paraId="296911B2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14:paraId="3ED8B23B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874F40" w:rsidRPr="00124AB2" w14:paraId="42799D4B" w14:textId="77777777" w:rsidTr="00C82ECE">
        <w:tc>
          <w:tcPr>
            <w:tcW w:w="555" w:type="dxa"/>
            <w:tcBorders>
              <w:top w:val="nil"/>
              <w:left w:val="nil"/>
              <w:right w:val="nil"/>
            </w:tcBorders>
          </w:tcPr>
          <w:p w14:paraId="4A11B204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9" w:type="dxa"/>
            <w:tcBorders>
              <w:top w:val="nil"/>
              <w:left w:val="nil"/>
              <w:right w:val="nil"/>
            </w:tcBorders>
          </w:tcPr>
          <w:p w14:paraId="23E731AD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832" w:type="dxa"/>
            <w:tcBorders>
              <w:left w:val="nil"/>
              <w:right w:val="nil"/>
            </w:tcBorders>
          </w:tcPr>
          <w:p w14:paraId="776974BD" w14:textId="77777777" w:rsidR="00874F40" w:rsidRPr="00421776" w:rsidRDefault="00874F40" w:rsidP="00C82ECE">
            <w:pPr>
              <w:numPr>
                <w:ilvl w:val="12"/>
                <w:numId w:val="0"/>
              </w:numPr>
              <w:jc w:val="right"/>
              <w:rPr>
                <w:rFonts w:cs="Arial"/>
                <w:lang w:val="en-GB"/>
              </w:rPr>
            </w:pPr>
          </w:p>
        </w:tc>
        <w:tc>
          <w:tcPr>
            <w:tcW w:w="1383" w:type="dxa"/>
            <w:tcBorders>
              <w:left w:val="nil"/>
              <w:right w:val="nil"/>
            </w:tcBorders>
          </w:tcPr>
          <w:p w14:paraId="23B06E06" w14:textId="77777777" w:rsidR="00874F40" w:rsidRPr="00421776" w:rsidRDefault="00874F40" w:rsidP="00C82ECE">
            <w:pPr>
              <w:rPr>
                <w:rFonts w:cs="Arial"/>
                <w:lang w:val="en-GB"/>
              </w:rPr>
            </w:pPr>
          </w:p>
        </w:tc>
      </w:tr>
      <w:tr w:rsidR="00874F40" w:rsidRPr="00421776" w14:paraId="0DB84C04" w14:textId="77777777" w:rsidTr="00C82ECE">
        <w:trPr>
          <w:trHeight w:hRule="exact" w:val="403"/>
        </w:trPr>
        <w:tc>
          <w:tcPr>
            <w:tcW w:w="74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" w:color="336699" w:fill="auto"/>
            <w:vAlign w:val="center"/>
          </w:tcPr>
          <w:p w14:paraId="4E941A2A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Price Product Pump</w:t>
            </w:r>
          </w:p>
        </w:tc>
        <w:tc>
          <w:tcPr>
            <w:tcW w:w="832" w:type="dxa"/>
            <w:tcBorders>
              <w:top w:val="nil"/>
              <w:left w:val="nil"/>
              <w:right w:val="nil"/>
            </w:tcBorders>
            <w:shd w:val="pct5" w:color="336699" w:fill="auto"/>
            <w:vAlign w:val="center"/>
          </w:tcPr>
          <w:p w14:paraId="22BCA7E2" w14:textId="77777777" w:rsidR="00874F40" w:rsidRPr="00421776" w:rsidRDefault="00874F40" w:rsidP="00C82ECE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shd w:val="pct5" w:color="336699" w:fill="auto"/>
            <w:vAlign w:val="center"/>
          </w:tcPr>
          <w:p w14:paraId="3A814EC9" w14:textId="3C5529F9" w:rsidR="00874F40" w:rsidRPr="00421776" w:rsidRDefault="00410836" w:rsidP="00390264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8’560.00</w:t>
            </w:r>
          </w:p>
        </w:tc>
      </w:tr>
    </w:tbl>
    <w:p w14:paraId="7248E481" w14:textId="77777777" w:rsidR="00874F40" w:rsidRPr="00421776" w:rsidRDefault="00874F40" w:rsidP="00874F40">
      <w:pPr>
        <w:rPr>
          <w:rFonts w:cs="Arial"/>
          <w:lang w:val="en-GB"/>
        </w:rPr>
      </w:pPr>
    </w:p>
    <w:p w14:paraId="6A62BE44" w14:textId="226DF112" w:rsidR="00B02066" w:rsidRDefault="00B02066" w:rsidP="00874F40">
      <w:pPr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p w14:paraId="6EC607D8" w14:textId="77777777" w:rsidR="00874F40" w:rsidRPr="00421776" w:rsidRDefault="00874F40" w:rsidP="00874F40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874F40" w:rsidRPr="00124AB2" w14:paraId="0F89E1FF" w14:textId="77777777" w:rsidTr="00C82ECE">
        <w:tc>
          <w:tcPr>
            <w:tcW w:w="9610" w:type="dxa"/>
          </w:tcPr>
          <w:p w14:paraId="692A1C3B" w14:textId="77777777" w:rsidR="00874F40" w:rsidRPr="00421776" w:rsidRDefault="00874F40" w:rsidP="00DD2AB3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bookmarkStart w:id="11" w:name="_Toc91486653"/>
            <w:bookmarkStart w:id="12" w:name="_Toc497896677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5 – Motor Starter Cabinet MSC</w:t>
            </w:r>
            <w:bookmarkEnd w:id="11"/>
            <w:r>
              <w:rPr>
                <w:rFonts w:cs="Arial"/>
                <w:i w:val="0"/>
                <w:color w:val="336699"/>
                <w:szCs w:val="24"/>
                <w:lang w:val="en-GB"/>
              </w:rPr>
              <w:t>-</w:t>
            </w:r>
            <w:r w:rsidR="00555CA6">
              <w:rPr>
                <w:rFonts w:cs="Arial"/>
                <w:i w:val="0"/>
                <w:color w:val="336699"/>
                <w:szCs w:val="24"/>
                <w:lang w:val="en-GB"/>
              </w:rPr>
              <w:t>F</w:t>
            </w:r>
            <w:r w:rsidR="00DD2AB3">
              <w:rPr>
                <w:rFonts w:cs="Arial"/>
                <w:i w:val="0"/>
                <w:color w:val="336699"/>
                <w:szCs w:val="24"/>
                <w:lang w:val="en-GB"/>
              </w:rPr>
              <w:t>C</w:t>
            </w:r>
            <w:r w:rsidR="00555CA6">
              <w:rPr>
                <w:rFonts w:cs="Arial"/>
                <w:i w:val="0"/>
                <w:color w:val="336699"/>
                <w:szCs w:val="24"/>
                <w:lang w:val="en-GB"/>
              </w:rPr>
              <w:t>/F</w:t>
            </w:r>
            <w:r w:rsidR="00DD2AB3">
              <w:rPr>
                <w:rFonts w:cs="Arial"/>
                <w:i w:val="0"/>
                <w:color w:val="336699"/>
                <w:szCs w:val="24"/>
                <w:lang w:val="en-GB"/>
              </w:rPr>
              <w:t>C</w:t>
            </w:r>
            <w:bookmarkEnd w:id="12"/>
          </w:p>
        </w:tc>
      </w:tr>
    </w:tbl>
    <w:p w14:paraId="37AFAFF4" w14:textId="77777777" w:rsidR="00874F40" w:rsidRPr="00421776" w:rsidRDefault="00874F40" w:rsidP="00874F40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55"/>
        <w:gridCol w:w="6869"/>
        <w:gridCol w:w="832"/>
        <w:gridCol w:w="1383"/>
      </w:tblGrid>
      <w:tr w:rsidR="00874F40" w:rsidRPr="00124AB2" w14:paraId="13241E6B" w14:textId="77777777" w:rsidTr="00C82EC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FE05F2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064" w:type="dxa"/>
            <w:tcBorders>
              <w:top w:val="nil"/>
              <w:left w:val="nil"/>
              <w:bottom w:val="nil"/>
              <w:right w:val="nil"/>
            </w:tcBorders>
          </w:tcPr>
          <w:p w14:paraId="5136FABE" w14:textId="77777777" w:rsidR="00874F40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Important remark:</w:t>
            </w:r>
          </w:p>
          <w:p w14:paraId="453E1F18" w14:textId="77777777" w:rsidR="00874F40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The motor starter cabinet </w:t>
            </w:r>
            <w:proofErr w:type="gramStart"/>
            <w:r>
              <w:rPr>
                <w:rFonts w:cs="Arial"/>
                <w:lang w:val="en-GB"/>
              </w:rPr>
              <w:t>has to</w:t>
            </w:r>
            <w:proofErr w:type="gramEnd"/>
            <w:r>
              <w:rPr>
                <w:rFonts w:cs="Arial"/>
                <w:lang w:val="en-GB"/>
              </w:rPr>
              <w:t xml:space="preserve"> be mounted </w:t>
            </w:r>
            <w:r w:rsidRPr="00421776">
              <w:rPr>
                <w:rFonts w:cs="Arial"/>
                <w:lang w:val="en-GB"/>
              </w:rPr>
              <w:t>outside of the explosion hazardous area.</w:t>
            </w:r>
          </w:p>
          <w:p w14:paraId="7B3BADE9" w14:textId="77777777" w:rsidR="00874F40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The motor starter cabinet is delivered without cable connection to the </w:t>
            </w:r>
            <w:r w:rsidRPr="00421776">
              <w:rPr>
                <w:rFonts w:cs="Arial"/>
                <w:lang w:val="en-GB"/>
              </w:rPr>
              <w:t>DYNO</w:t>
            </w:r>
            <w:r w:rsidRPr="00EC20B4">
              <w:rPr>
                <w:rFonts w:cs="Arial"/>
                <w:vertAlign w:val="superscript"/>
                <w:lang w:val="en-GB"/>
              </w:rPr>
              <w:t>®</w:t>
            </w:r>
            <w:r w:rsidRPr="00421776">
              <w:rPr>
                <w:rFonts w:cs="Arial"/>
                <w:lang w:val="en-GB"/>
              </w:rPr>
              <w:t xml:space="preserve">-MILL and </w:t>
            </w:r>
            <w:r>
              <w:rPr>
                <w:rFonts w:cs="Arial"/>
                <w:lang w:val="en-GB"/>
              </w:rPr>
              <w:t xml:space="preserve">the </w:t>
            </w:r>
            <w:r w:rsidRPr="00421776">
              <w:rPr>
                <w:rFonts w:cs="Arial"/>
                <w:lang w:val="en-GB"/>
              </w:rPr>
              <w:t>product pump</w:t>
            </w:r>
            <w:r>
              <w:rPr>
                <w:rFonts w:cs="Arial"/>
                <w:lang w:val="en-GB"/>
              </w:rPr>
              <w:t>.</w:t>
            </w:r>
          </w:p>
          <w:p w14:paraId="3B8BCDD0" w14:textId="77777777" w:rsidR="00874F40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  <w:p w14:paraId="7D637C4D" w14:textId="77777777" w:rsidR="00874F40" w:rsidRDefault="00874F40" w:rsidP="00C82ECE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Protection: </w:t>
            </w:r>
          </w:p>
          <w:p w14:paraId="6CA48AB5" w14:textId="77777777" w:rsidR="00874F40" w:rsidRPr="00421776" w:rsidRDefault="00874F40" w:rsidP="00C82ECE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IP 55 (</w:t>
            </w:r>
            <w:r>
              <w:rPr>
                <w:rFonts w:cs="Arial"/>
                <w:lang w:val="en-GB"/>
              </w:rPr>
              <w:t xml:space="preserve">acc. </w:t>
            </w:r>
            <w:r w:rsidRPr="00421776">
              <w:rPr>
                <w:rFonts w:cs="Arial"/>
                <w:lang w:val="en-GB"/>
              </w:rPr>
              <w:t>IEC 60529</w:t>
            </w:r>
            <w:r>
              <w:rPr>
                <w:rFonts w:cs="Arial"/>
                <w:lang w:val="en-GB"/>
              </w:rPr>
              <w:t>)</w:t>
            </w:r>
          </w:p>
          <w:p w14:paraId="7F6A41F4" w14:textId="77777777" w:rsidR="00874F40" w:rsidRPr="00BB2055" w:rsidRDefault="00874F40" w:rsidP="00C82ECE">
            <w:pPr>
              <w:numPr>
                <w:ilvl w:val="12"/>
                <w:numId w:val="0"/>
              </w:numPr>
              <w:rPr>
                <w:rFonts w:cs="Arial"/>
                <w:sz w:val="16"/>
                <w:szCs w:val="16"/>
                <w:lang w:val="en-GB"/>
              </w:rPr>
            </w:pPr>
          </w:p>
          <w:p w14:paraId="2A7125C1" w14:textId="77777777" w:rsidR="00874F40" w:rsidRPr="00421776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I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nside completely wired for connection to 3 x 400 V, </w:t>
            </w:r>
            <w:r>
              <w:rPr>
                <w:rFonts w:cs="Arial"/>
                <w:sz w:val="22"/>
                <w:szCs w:val="22"/>
                <w:lang w:val="en-GB"/>
              </w:rPr>
              <w:t>50 Hz</w:t>
            </w:r>
          </w:p>
          <w:p w14:paraId="51C2172F" w14:textId="77777777" w:rsidR="00874F40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Prefuses</w:t>
            </w:r>
          </w:p>
          <w:p w14:paraId="1E003726" w14:textId="4DBDDAC3" w:rsidR="00874F40" w:rsidRPr="00421776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Transformer 400</w:t>
            </w:r>
            <w:r w:rsidR="000B2EA8">
              <w:rPr>
                <w:rFonts w:cs="Arial"/>
                <w:sz w:val="22"/>
                <w:szCs w:val="22"/>
                <w:lang w:val="en-GB"/>
              </w:rPr>
              <w:t xml:space="preserve"> V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>/2</w:t>
            </w:r>
            <w:r w:rsidR="000B2EA8">
              <w:rPr>
                <w:rFonts w:cs="Arial"/>
                <w:sz w:val="22"/>
                <w:szCs w:val="22"/>
                <w:lang w:val="en-GB"/>
              </w:rPr>
              <w:t>4 VDC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for </w:t>
            </w:r>
            <w:r w:rsidR="00CB5A3C">
              <w:rPr>
                <w:rFonts w:cs="Arial"/>
                <w:sz w:val="22"/>
                <w:szCs w:val="22"/>
                <w:lang w:val="en-GB"/>
              </w:rPr>
              <w:t>control voltage</w:t>
            </w:r>
          </w:p>
          <w:p w14:paraId="095074D0" w14:textId="77777777" w:rsidR="00874F40" w:rsidRPr="00421776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Main switch</w:t>
            </w:r>
          </w:p>
          <w:p w14:paraId="6E9E1864" w14:textId="77777777" w:rsidR="00874F40" w:rsidRPr="00421776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Current transformer for ammeter</w:t>
            </w:r>
          </w:p>
          <w:p w14:paraId="421AA372" w14:textId="77777777" w:rsidR="00874F40" w:rsidRPr="00421776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C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>ontactor for the mill motor</w:t>
            </w:r>
          </w:p>
          <w:p w14:paraId="12FD34A4" w14:textId="77777777" w:rsidR="00874F40" w:rsidRPr="00421776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Contactor for the pump motor</w:t>
            </w:r>
          </w:p>
          <w:p w14:paraId="16D94475" w14:textId="77777777" w:rsidR="00874F40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Contactor for the rinsing liquid pump motor</w:t>
            </w:r>
          </w:p>
          <w:p w14:paraId="2823FDEB" w14:textId="77777777" w:rsidR="00874F40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Frequency converter for the mill motor</w:t>
            </w:r>
          </w:p>
          <w:p w14:paraId="07D0E9CE" w14:textId="77777777" w:rsidR="00874F40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Frequency converter for the product pump motor</w:t>
            </w:r>
          </w:p>
          <w:p w14:paraId="74A6379C" w14:textId="77777777" w:rsidR="00555CA6" w:rsidRPr="00421776" w:rsidRDefault="00555CA6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Time counter</w:t>
            </w:r>
          </w:p>
          <w:p w14:paraId="27B04938" w14:textId="77777777" w:rsidR="00874F40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Relays for </w:t>
            </w:r>
            <w:r>
              <w:rPr>
                <w:rFonts w:cs="Arial"/>
                <w:sz w:val="22"/>
                <w:szCs w:val="22"/>
                <w:lang w:val="en-GB"/>
              </w:rPr>
              <w:t>safety and control instruments</w:t>
            </w:r>
          </w:p>
          <w:p w14:paraId="30F5B266" w14:textId="77777777" w:rsidR="00874F40" w:rsidRPr="00BB2055" w:rsidRDefault="00874F40" w:rsidP="00C82ECE">
            <w:pPr>
              <w:pStyle w:val="Bindestrich"/>
              <w:ind w:left="0" w:firstLine="0"/>
              <w:rPr>
                <w:rFonts w:cs="Arial"/>
                <w:sz w:val="16"/>
                <w:szCs w:val="16"/>
                <w:lang w:val="en-GB"/>
              </w:rPr>
            </w:pPr>
          </w:p>
          <w:p w14:paraId="5CC9D0B7" w14:textId="77777777" w:rsidR="00874F40" w:rsidRPr="00421776" w:rsidRDefault="00874F40" w:rsidP="00C82ECE">
            <w:pPr>
              <w:pStyle w:val="Bindestrich"/>
              <w:numPr>
                <w:ilvl w:val="0"/>
                <w:numId w:val="3"/>
              </w:numPr>
              <w:rPr>
                <w:rFonts w:cs="Arial"/>
                <w:sz w:val="22"/>
                <w:szCs w:val="22"/>
                <w:lang w:val="en-GB"/>
              </w:rPr>
            </w:pPr>
            <w:r w:rsidRPr="00421776">
              <w:rPr>
                <w:rFonts w:cs="Arial"/>
                <w:sz w:val="22"/>
                <w:szCs w:val="22"/>
                <w:lang w:val="en-GB"/>
              </w:rPr>
              <w:t>Housing of painted sheet steel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 (grey)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4558D845" w14:textId="77777777" w:rsidR="00874F40" w:rsidRPr="00421776" w:rsidRDefault="00874F40" w:rsidP="00C82ECE">
            <w:pPr>
              <w:rPr>
                <w:rFonts w:cs="Arial"/>
                <w:lang w:val="en-GB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</w:tcPr>
          <w:p w14:paraId="7C6D9618" w14:textId="77777777" w:rsidR="00874F40" w:rsidRPr="00421776" w:rsidRDefault="00874F40" w:rsidP="00C82ECE">
            <w:pPr>
              <w:rPr>
                <w:rFonts w:cs="Arial"/>
                <w:lang w:val="en-GB"/>
              </w:rPr>
            </w:pPr>
          </w:p>
        </w:tc>
      </w:tr>
      <w:tr w:rsidR="00874F40" w:rsidRPr="00124AB2" w14:paraId="42224B49" w14:textId="77777777" w:rsidTr="00C82ECE"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6BAFA08C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7064" w:type="dxa"/>
            <w:tcBorders>
              <w:top w:val="nil"/>
              <w:left w:val="nil"/>
              <w:right w:val="nil"/>
            </w:tcBorders>
          </w:tcPr>
          <w:p w14:paraId="4BAF051B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1463CC88" w14:textId="77777777" w:rsidR="00874F40" w:rsidRPr="00421776" w:rsidRDefault="00874F40" w:rsidP="00C82ECE">
            <w:pPr>
              <w:jc w:val="right"/>
              <w:rPr>
                <w:rFonts w:cs="Arial"/>
                <w:lang w:val="en-GB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</w:tcPr>
          <w:p w14:paraId="53AA2A36" w14:textId="77777777" w:rsidR="00874F40" w:rsidRPr="00421776" w:rsidRDefault="00874F40" w:rsidP="00C82ECE">
            <w:pPr>
              <w:jc w:val="right"/>
              <w:rPr>
                <w:rFonts w:cs="Arial"/>
                <w:lang w:val="en-GB"/>
              </w:rPr>
            </w:pPr>
          </w:p>
        </w:tc>
      </w:tr>
      <w:tr w:rsidR="00874F40" w:rsidRPr="00421776" w14:paraId="3DDFEB8F" w14:textId="77777777" w:rsidTr="00C82ECE">
        <w:trPr>
          <w:trHeight w:hRule="exact" w:val="403"/>
        </w:trPr>
        <w:tc>
          <w:tcPr>
            <w:tcW w:w="7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" w:color="336699" w:fill="auto"/>
            <w:vAlign w:val="center"/>
          </w:tcPr>
          <w:p w14:paraId="38AEF80D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Price Motor Starter Cabinet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pct5" w:color="336699" w:fill="auto"/>
            <w:vAlign w:val="center"/>
          </w:tcPr>
          <w:p w14:paraId="2B6EDDF8" w14:textId="77777777" w:rsidR="00874F40" w:rsidRPr="00421776" w:rsidRDefault="00874F40" w:rsidP="00C82ECE">
            <w:pPr>
              <w:jc w:val="right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pct5" w:color="336699" w:fill="auto"/>
            <w:vAlign w:val="center"/>
          </w:tcPr>
          <w:p w14:paraId="5746455D" w14:textId="7373999A" w:rsidR="00874F40" w:rsidRPr="00421776" w:rsidRDefault="008935C6" w:rsidP="00015008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27’260.00</w:t>
            </w:r>
          </w:p>
        </w:tc>
      </w:tr>
    </w:tbl>
    <w:p w14:paraId="525CA092" w14:textId="77777777" w:rsidR="00874F40" w:rsidRDefault="00874F40" w:rsidP="00874F40">
      <w:pPr>
        <w:rPr>
          <w:rFonts w:cs="Arial"/>
          <w:lang w:val="en-GB"/>
        </w:rPr>
      </w:pPr>
    </w:p>
    <w:p w14:paraId="751AEB16" w14:textId="77777777" w:rsidR="00CE2090" w:rsidRPr="00421776" w:rsidRDefault="00CE2090" w:rsidP="00874F40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874F40" w:rsidRPr="00421776" w14:paraId="330A4CB8" w14:textId="77777777" w:rsidTr="00C82ECE">
        <w:tc>
          <w:tcPr>
            <w:tcW w:w="9639" w:type="dxa"/>
          </w:tcPr>
          <w:p w14:paraId="09984E8E" w14:textId="77777777" w:rsidR="00874F40" w:rsidRPr="00421776" w:rsidRDefault="00874F40" w:rsidP="00C82ECE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bookmarkStart w:id="13" w:name="_Toc28058221"/>
            <w:bookmarkStart w:id="14" w:name="_Toc75164695"/>
            <w:bookmarkStart w:id="15" w:name="_Toc91486654"/>
            <w:bookmarkStart w:id="16" w:name="_Toc497896678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 xml:space="preserve">6 – </w:t>
            </w:r>
            <w:bookmarkEnd w:id="13"/>
            <w:bookmarkEnd w:id="14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Price Summary</w:t>
            </w:r>
            <w:bookmarkEnd w:id="15"/>
            <w:bookmarkEnd w:id="16"/>
          </w:p>
        </w:tc>
      </w:tr>
    </w:tbl>
    <w:p w14:paraId="2D2DEBFD" w14:textId="77777777" w:rsidR="00874F40" w:rsidRPr="00421776" w:rsidRDefault="00874F40" w:rsidP="00874F40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70"/>
        <w:gridCol w:w="851"/>
        <w:gridCol w:w="1418"/>
      </w:tblGrid>
      <w:tr w:rsidR="00874F40" w:rsidRPr="00421776" w14:paraId="7325983E" w14:textId="77777777" w:rsidTr="00C82ECE">
        <w:tc>
          <w:tcPr>
            <w:tcW w:w="7370" w:type="dxa"/>
          </w:tcPr>
          <w:p w14:paraId="55C304C7" w14:textId="77777777" w:rsidR="00874F40" w:rsidRPr="00421776" w:rsidRDefault="00874F40" w:rsidP="00C82ECE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3 – Machine Execution</w:t>
            </w:r>
          </w:p>
        </w:tc>
        <w:tc>
          <w:tcPr>
            <w:tcW w:w="851" w:type="dxa"/>
          </w:tcPr>
          <w:p w14:paraId="359B2527" w14:textId="77777777" w:rsidR="00874F40" w:rsidRPr="00421776" w:rsidRDefault="00874F40" w:rsidP="00C82ECE">
            <w:pPr>
              <w:spacing w:before="60" w:after="60"/>
              <w:jc w:val="right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1BED215C" w14:textId="7A1911D3" w:rsidR="00874F40" w:rsidRPr="00421776" w:rsidRDefault="008935C6" w:rsidP="00C82ECE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89'750.00</w:t>
            </w:r>
          </w:p>
        </w:tc>
      </w:tr>
      <w:tr w:rsidR="00874F40" w:rsidRPr="00421776" w14:paraId="60737FCE" w14:textId="77777777" w:rsidTr="00C82ECE">
        <w:tc>
          <w:tcPr>
            <w:tcW w:w="7370" w:type="dxa"/>
          </w:tcPr>
          <w:p w14:paraId="044E69DB" w14:textId="77777777" w:rsidR="00874F40" w:rsidRPr="00421776" w:rsidRDefault="00874F40" w:rsidP="00C82ECE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4 – Product Pump</w:t>
            </w:r>
          </w:p>
        </w:tc>
        <w:tc>
          <w:tcPr>
            <w:tcW w:w="851" w:type="dxa"/>
          </w:tcPr>
          <w:p w14:paraId="4F3F9641" w14:textId="77777777" w:rsidR="00874F40" w:rsidRPr="00421776" w:rsidRDefault="00874F40" w:rsidP="00C82ECE">
            <w:pPr>
              <w:spacing w:before="60" w:after="60"/>
              <w:jc w:val="right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55740F15" w14:textId="6336948B" w:rsidR="00874F40" w:rsidRPr="00421776" w:rsidRDefault="00410836" w:rsidP="00C82ECE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8'560.00</w:t>
            </w:r>
          </w:p>
        </w:tc>
      </w:tr>
      <w:tr w:rsidR="00874F40" w:rsidRPr="00421776" w14:paraId="3878CA59" w14:textId="77777777" w:rsidTr="00C82ECE">
        <w:tc>
          <w:tcPr>
            <w:tcW w:w="7370" w:type="dxa"/>
          </w:tcPr>
          <w:p w14:paraId="49FAE03F" w14:textId="77777777" w:rsidR="00874F40" w:rsidRPr="00421776" w:rsidRDefault="00874F40" w:rsidP="00C82ECE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5 – Motor Starter Cabinet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879A5A2" w14:textId="77777777" w:rsidR="00874F40" w:rsidRPr="00421776" w:rsidRDefault="00874F40" w:rsidP="00C82ECE">
            <w:pPr>
              <w:spacing w:before="60" w:after="60"/>
              <w:jc w:val="right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DD3FC0A" w14:textId="382D2973" w:rsidR="00874F40" w:rsidRPr="00421776" w:rsidRDefault="008935C6" w:rsidP="00C82ECE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27'260.00</w:t>
            </w:r>
          </w:p>
        </w:tc>
      </w:tr>
      <w:tr w:rsidR="00874F40" w:rsidRPr="00421776" w14:paraId="438AC9E8" w14:textId="77777777" w:rsidTr="00977D14">
        <w:trPr>
          <w:trHeight w:hRule="exact" w:val="400"/>
        </w:trPr>
        <w:tc>
          <w:tcPr>
            <w:tcW w:w="7370" w:type="dxa"/>
            <w:shd w:val="pct5" w:color="336699" w:fill="auto"/>
            <w:vAlign w:val="center"/>
          </w:tcPr>
          <w:p w14:paraId="0CF79373" w14:textId="77777777" w:rsidR="00874F40" w:rsidRPr="00421776" w:rsidRDefault="00874F40" w:rsidP="00BE6EE2">
            <w:pPr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Price for 1 DYNO</w:t>
            </w:r>
            <w:r w:rsidRPr="00421776">
              <w:rPr>
                <w:rFonts w:cs="Arial"/>
                <w:b/>
                <w:bCs/>
                <w:vertAlign w:val="superscript"/>
                <w:lang w:val="en-GB"/>
              </w:rPr>
              <w:sym w:font="Symbol" w:char="F0D2"/>
            </w:r>
            <w:r w:rsidRPr="00421776">
              <w:rPr>
                <w:rFonts w:cs="Arial"/>
                <w:b/>
                <w:bCs/>
                <w:lang w:val="en-GB"/>
              </w:rPr>
              <w:t xml:space="preserve">-MILL </w:t>
            </w:r>
            <w:r w:rsidR="00BE6EE2">
              <w:rPr>
                <w:rFonts w:cs="Arial"/>
                <w:b/>
                <w:bCs/>
                <w:lang w:val="en-GB"/>
              </w:rPr>
              <w:t>UBM 20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pct5" w:color="336699" w:fill="auto"/>
            <w:vAlign w:val="center"/>
          </w:tcPr>
          <w:p w14:paraId="10E05176" w14:textId="77777777" w:rsidR="00874F40" w:rsidRPr="00421776" w:rsidRDefault="00874F40" w:rsidP="00C82ECE">
            <w:pPr>
              <w:spacing w:before="60" w:after="60"/>
              <w:ind w:right="-1"/>
              <w:jc w:val="right"/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pct5" w:color="336699" w:fill="auto"/>
            <w:vAlign w:val="center"/>
          </w:tcPr>
          <w:p w14:paraId="08A1D591" w14:textId="3EBA21F1" w:rsidR="00874F40" w:rsidRPr="00421776" w:rsidRDefault="008935C6" w:rsidP="00C82ECE">
            <w:pPr>
              <w:spacing w:before="60" w:after="60"/>
              <w:ind w:right="-1"/>
              <w:jc w:val="right"/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125’570.00</w:t>
            </w:r>
          </w:p>
        </w:tc>
      </w:tr>
      <w:tr w:rsidR="00874F40" w:rsidRPr="00421776" w14:paraId="6E653AB5" w14:textId="77777777" w:rsidTr="00977D14">
        <w:tc>
          <w:tcPr>
            <w:tcW w:w="7370" w:type="dxa"/>
          </w:tcPr>
          <w:p w14:paraId="3E70A5E5" w14:textId="77777777" w:rsidR="00874F40" w:rsidRPr="00421776" w:rsidRDefault="00874F40" w:rsidP="00C82ECE">
            <w:pPr>
              <w:pStyle w:val="Fuzeile"/>
              <w:tabs>
                <w:tab w:val="clear" w:pos="4536"/>
                <w:tab w:val="clear" w:pos="9072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Packing, incl. wooden case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990927" w14:textId="77777777" w:rsidR="00874F40" w:rsidRPr="00421776" w:rsidRDefault="00874F40" w:rsidP="00C82ECE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400D12B" w14:textId="17072B83" w:rsidR="00874F40" w:rsidRPr="00421776" w:rsidRDefault="00926B4E" w:rsidP="00C82ECE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1’650.00</w:t>
            </w:r>
          </w:p>
        </w:tc>
      </w:tr>
      <w:tr w:rsidR="00977D14" w:rsidRPr="00421776" w14:paraId="7E12B63D" w14:textId="77777777" w:rsidTr="00977D14">
        <w:tc>
          <w:tcPr>
            <w:tcW w:w="7370" w:type="dxa"/>
          </w:tcPr>
          <w:p w14:paraId="3C8A2BAA" w14:textId="77777777" w:rsidR="00977D14" w:rsidRPr="00421776" w:rsidRDefault="00977D14" w:rsidP="00C82ECE">
            <w:pPr>
              <w:pStyle w:val="Fuzeile"/>
              <w:tabs>
                <w:tab w:val="clear" w:pos="4536"/>
                <w:tab w:val="clear" w:pos="9072"/>
              </w:tabs>
              <w:spacing w:before="60" w:after="60"/>
              <w:rPr>
                <w:rFonts w:cs="Arial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BB9E09E" w14:textId="77777777" w:rsidR="00977D14" w:rsidRPr="00421776" w:rsidRDefault="00977D14" w:rsidP="00C82ECE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4EAC84B" w14:textId="77777777" w:rsidR="00977D14" w:rsidRDefault="00977D14" w:rsidP="00C82ECE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</w:p>
        </w:tc>
      </w:tr>
      <w:tr w:rsidR="00874F40" w:rsidRPr="00421776" w14:paraId="0820E41F" w14:textId="77777777" w:rsidTr="00977D14">
        <w:trPr>
          <w:trHeight w:hRule="exact" w:val="400"/>
        </w:trPr>
        <w:tc>
          <w:tcPr>
            <w:tcW w:w="7370" w:type="dxa"/>
            <w:shd w:val="pct12" w:color="0000FF" w:fill="auto"/>
            <w:vAlign w:val="center"/>
          </w:tcPr>
          <w:p w14:paraId="2EE64FED" w14:textId="77777777" w:rsidR="00874F40" w:rsidRPr="00421776" w:rsidRDefault="00874F40" w:rsidP="00C82ECE">
            <w:pPr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 xml:space="preserve">TOTAL PRICE, </w:t>
            </w:r>
            <w:r>
              <w:rPr>
                <w:rFonts w:cs="Arial"/>
                <w:b/>
                <w:bCs/>
                <w:lang w:val="en-GB"/>
              </w:rPr>
              <w:t>FCA Muttenz</w:t>
            </w:r>
            <w:r w:rsidRPr="00421776">
              <w:rPr>
                <w:rFonts w:cs="Arial"/>
                <w:b/>
                <w:bCs/>
                <w:lang w:val="en-GB"/>
              </w:rPr>
              <w:t>, packed</w:t>
            </w:r>
          </w:p>
        </w:tc>
        <w:tc>
          <w:tcPr>
            <w:tcW w:w="851" w:type="dxa"/>
            <w:shd w:val="pct12" w:color="0000FF" w:fill="auto"/>
            <w:vAlign w:val="center"/>
          </w:tcPr>
          <w:p w14:paraId="5495040C" w14:textId="77777777" w:rsidR="00874F40" w:rsidRPr="00421776" w:rsidRDefault="00874F40" w:rsidP="00C82ECE">
            <w:pPr>
              <w:ind w:right="-1"/>
              <w:jc w:val="right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418" w:type="dxa"/>
            <w:shd w:val="pct12" w:color="0000FF" w:fill="auto"/>
            <w:vAlign w:val="center"/>
          </w:tcPr>
          <w:p w14:paraId="73C92F1A" w14:textId="4B6C2A11" w:rsidR="00874F40" w:rsidRPr="00421776" w:rsidRDefault="008935C6" w:rsidP="00C82ECE">
            <w:pPr>
              <w:ind w:right="-1"/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127’220.00</w:t>
            </w:r>
          </w:p>
        </w:tc>
      </w:tr>
    </w:tbl>
    <w:p w14:paraId="70DC2D7C" w14:textId="77777777" w:rsidR="00874F40" w:rsidRPr="00421776" w:rsidRDefault="00874F40" w:rsidP="00874F40">
      <w:pPr>
        <w:rPr>
          <w:rFonts w:cs="Arial"/>
          <w:lang w:val="en-GB"/>
        </w:rPr>
      </w:pPr>
    </w:p>
    <w:p w14:paraId="607E592C" w14:textId="3711330C" w:rsidR="00B02066" w:rsidRDefault="00B02066" w:rsidP="00874F40">
      <w:pPr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874F40" w:rsidRPr="00421776" w14:paraId="4A7D49B0" w14:textId="77777777" w:rsidTr="00E8602B">
        <w:tc>
          <w:tcPr>
            <w:tcW w:w="9639" w:type="dxa"/>
          </w:tcPr>
          <w:p w14:paraId="6A2FE551" w14:textId="77777777" w:rsidR="00874F40" w:rsidRPr="00421776" w:rsidRDefault="00874F40" w:rsidP="00C82ECE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bookmarkStart w:id="17" w:name="_Toc75164696"/>
            <w:bookmarkStart w:id="18" w:name="_Toc91486655"/>
            <w:bookmarkStart w:id="19" w:name="_Toc497896679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7 – Options and Accessories</w:t>
            </w:r>
            <w:bookmarkEnd w:id="17"/>
            <w:bookmarkEnd w:id="18"/>
            <w:bookmarkEnd w:id="19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 xml:space="preserve"> </w:t>
            </w:r>
          </w:p>
        </w:tc>
      </w:tr>
    </w:tbl>
    <w:p w14:paraId="4380C90B" w14:textId="77777777" w:rsidR="00874F40" w:rsidRPr="00B6341E" w:rsidRDefault="00874F40" w:rsidP="00874F40">
      <w:pPr>
        <w:ind w:firstLine="360"/>
        <w:rPr>
          <w:rFonts w:cs="Arial"/>
          <w:sz w:val="20"/>
          <w:szCs w:val="20"/>
          <w:lang w:val="en-GB"/>
        </w:rPr>
      </w:pPr>
      <w:r w:rsidRPr="00B6341E">
        <w:rPr>
          <w:rFonts w:cs="Arial"/>
          <w:sz w:val="20"/>
          <w:szCs w:val="20"/>
          <w:lang w:val="en-GB"/>
        </w:rPr>
        <w:t xml:space="preserve"> (not included in the total price)</w:t>
      </w:r>
    </w:p>
    <w:p w14:paraId="3EAD783F" w14:textId="77777777" w:rsidR="00977D14" w:rsidRDefault="00977D14" w:rsidP="00977D14">
      <w:pPr>
        <w:rPr>
          <w:lang w:val="en-GB"/>
        </w:rPr>
      </w:pP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7"/>
        <w:gridCol w:w="6803"/>
        <w:gridCol w:w="851"/>
        <w:gridCol w:w="1418"/>
      </w:tblGrid>
      <w:tr w:rsidR="00977D14" w:rsidRPr="003169B7" w14:paraId="6DE52EEA" w14:textId="77777777" w:rsidTr="00977D1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EAED25" w14:textId="77777777" w:rsidR="00977D14" w:rsidRPr="003169B7" w:rsidRDefault="00977D14" w:rsidP="00B82857">
            <w:pPr>
              <w:spacing w:before="60" w:after="60"/>
              <w:rPr>
                <w:lang w:val="en-GB"/>
              </w:rPr>
            </w:pPr>
            <w:r w:rsidRPr="003169B7">
              <w:rPr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12985945" w14:textId="77777777" w:rsidR="00977D14" w:rsidRPr="003169B7" w:rsidRDefault="00977D14" w:rsidP="00977D14">
            <w:pPr>
              <w:numPr>
                <w:ilvl w:val="12"/>
                <w:numId w:val="0"/>
              </w:numPr>
              <w:tabs>
                <w:tab w:val="left" w:pos="5103"/>
                <w:tab w:val="left" w:pos="6237"/>
              </w:tabs>
              <w:spacing w:before="60" w:after="60"/>
              <w:rPr>
                <w:b/>
                <w:bCs/>
                <w:u w:val="single"/>
                <w:lang w:val="en-GB"/>
              </w:rPr>
            </w:pPr>
            <w:r w:rsidRPr="003169B7">
              <w:rPr>
                <w:lang w:val="en-GB"/>
              </w:rPr>
              <w:t>WAB cylindrical slot screen 0.</w:t>
            </w:r>
            <w:r>
              <w:rPr>
                <w:lang w:val="en-GB"/>
              </w:rPr>
              <w:t>07</w:t>
            </w:r>
            <w:r w:rsidRPr="003169B7">
              <w:rPr>
                <w:lang w:val="en-GB"/>
              </w:rPr>
              <w:t xml:space="preserve"> mm, stainless steel, PVD-coated (art. 25</w:t>
            </w:r>
            <w:r>
              <w:rPr>
                <w:lang w:val="en-GB"/>
              </w:rPr>
              <w:t>2159</w:t>
            </w:r>
            <w:r w:rsidRPr="003169B7">
              <w:rPr>
                <w:lang w:val="en-GB"/>
              </w:rPr>
              <w:t>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561B6" w14:textId="77777777" w:rsidR="00977D14" w:rsidRPr="003169B7" w:rsidRDefault="00977D14" w:rsidP="00977D14">
            <w:pPr>
              <w:spacing w:before="60" w:after="60"/>
              <w:jc w:val="right"/>
              <w:rPr>
                <w:lang w:val="en-GB"/>
              </w:rPr>
            </w:pPr>
            <w:r w:rsidRPr="003169B7">
              <w:rPr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2856B" w14:textId="038AF3EB" w:rsidR="00977D14" w:rsidRPr="003169B7" w:rsidRDefault="008935C6" w:rsidP="00977D14">
            <w:pPr>
              <w:spacing w:before="60" w:after="60"/>
              <w:jc w:val="right"/>
              <w:rPr>
                <w:lang w:val="fr-FR"/>
              </w:rPr>
            </w:pPr>
            <w:r>
              <w:rPr>
                <w:lang w:val="fr-FR"/>
              </w:rPr>
              <w:t>2'740.00</w:t>
            </w:r>
          </w:p>
        </w:tc>
      </w:tr>
      <w:tr w:rsidR="008935C6" w:rsidRPr="00421776" w14:paraId="354262E4" w14:textId="77777777" w:rsidTr="00977D1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C45A712" w14:textId="77777777" w:rsidR="008935C6" w:rsidRPr="00421776" w:rsidRDefault="008935C6" w:rsidP="008935C6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67270BEB" w14:textId="77777777" w:rsidR="008935C6" w:rsidRPr="007A4C56" w:rsidRDefault="008935C6" w:rsidP="008935C6">
            <w:pPr>
              <w:numPr>
                <w:ilvl w:val="12"/>
                <w:numId w:val="0"/>
              </w:numPr>
              <w:tabs>
                <w:tab w:val="left" w:pos="5103"/>
                <w:tab w:val="left" w:pos="6237"/>
              </w:tabs>
              <w:spacing w:before="60" w:after="60"/>
              <w:rPr>
                <w:rFonts w:cs="Arial"/>
                <w:b/>
                <w:bCs/>
                <w:u w:val="single"/>
                <w:lang w:val="en-GB"/>
              </w:rPr>
            </w:pPr>
            <w:r w:rsidRPr="007A4C56">
              <w:rPr>
                <w:rFonts w:cs="Arial"/>
                <w:lang w:val="en-GB"/>
              </w:rPr>
              <w:t>WAB cylindrical slot screen 0.13 mm, stainless steel, PVD-coated</w:t>
            </w:r>
            <w:r>
              <w:rPr>
                <w:rFonts w:cs="Arial"/>
                <w:lang w:val="en-GB"/>
              </w:rPr>
              <w:t xml:space="preserve"> (art. 250918)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120EB" w14:textId="77777777" w:rsidR="008935C6" w:rsidRPr="00421776" w:rsidRDefault="008935C6" w:rsidP="008935C6">
            <w:pPr>
              <w:spacing w:before="60" w:after="60"/>
              <w:jc w:val="right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8BC74" w14:textId="69AD73E7" w:rsidR="008935C6" w:rsidRPr="00DD285C" w:rsidRDefault="008935C6" w:rsidP="008935C6">
            <w:pPr>
              <w:spacing w:before="60" w:after="60"/>
              <w:jc w:val="right"/>
              <w:rPr>
                <w:rFonts w:cs="Arial"/>
                <w:lang w:val="fr-FR"/>
              </w:rPr>
            </w:pPr>
            <w:r>
              <w:rPr>
                <w:lang w:val="fr-FR"/>
              </w:rPr>
              <w:t>2'740.00</w:t>
            </w:r>
          </w:p>
        </w:tc>
      </w:tr>
      <w:tr w:rsidR="008935C6" w:rsidRPr="00FC1037" w14:paraId="31AECDB0" w14:textId="77777777" w:rsidTr="00977D1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D899DF" w14:textId="77777777" w:rsidR="008935C6" w:rsidRPr="00421776" w:rsidRDefault="008935C6" w:rsidP="008935C6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6693E011" w14:textId="77777777" w:rsidR="008935C6" w:rsidRPr="007A4C56" w:rsidRDefault="008935C6" w:rsidP="008935C6">
            <w:pPr>
              <w:spacing w:before="60" w:after="60"/>
              <w:rPr>
                <w:rFonts w:cs="Arial"/>
                <w:lang w:val="en-GB"/>
              </w:rPr>
            </w:pPr>
            <w:r w:rsidRPr="007A4C56">
              <w:rPr>
                <w:rFonts w:cs="Arial"/>
                <w:lang w:val="en-GB"/>
              </w:rPr>
              <w:t>WAB cylindrical slot screen 0.25 mm, stainless steel, PVD-coated</w:t>
            </w:r>
            <w:r>
              <w:rPr>
                <w:rFonts w:cs="Arial"/>
                <w:lang w:val="en-GB"/>
              </w:rPr>
              <w:t xml:space="preserve"> (art. 250916) </w:t>
            </w:r>
            <w:r w:rsidRPr="007A4C56">
              <w:rPr>
                <w:rFonts w:cs="Arial"/>
                <w:lang w:val="en-GB"/>
              </w:rPr>
              <w:t>(price included in chapter 3 – Machine Execution)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7E722" w14:textId="77777777" w:rsidR="008935C6" w:rsidRPr="00421776" w:rsidRDefault="008935C6" w:rsidP="008935C6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br/>
            </w: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ADFF7" w14:textId="3E445A42" w:rsidR="008935C6" w:rsidRPr="00DD285C" w:rsidRDefault="008935C6" w:rsidP="008935C6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lang w:val="fr-FR"/>
              </w:rPr>
              <w:t>2'740.00</w:t>
            </w:r>
          </w:p>
        </w:tc>
      </w:tr>
      <w:tr w:rsidR="008935C6" w:rsidRPr="00FC1037" w14:paraId="39BF37BF" w14:textId="77777777" w:rsidTr="00977D1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A15B34E" w14:textId="77777777" w:rsidR="008935C6" w:rsidRPr="00421776" w:rsidRDefault="008935C6" w:rsidP="008935C6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4D8C6D0F" w14:textId="77777777" w:rsidR="008935C6" w:rsidRPr="007A4C56" w:rsidRDefault="008935C6" w:rsidP="008935C6">
            <w:pPr>
              <w:numPr>
                <w:ilvl w:val="12"/>
                <w:numId w:val="0"/>
              </w:numPr>
              <w:tabs>
                <w:tab w:val="left" w:pos="5103"/>
                <w:tab w:val="left" w:pos="6237"/>
              </w:tabs>
              <w:spacing w:before="60" w:after="60"/>
              <w:rPr>
                <w:lang w:val="en-GB"/>
              </w:rPr>
            </w:pPr>
            <w:r w:rsidRPr="007A4C56">
              <w:rPr>
                <w:rFonts w:cs="Arial"/>
                <w:lang w:val="en-GB"/>
              </w:rPr>
              <w:t>WAB cylindrical slot screen 0.40 mm, stainless steel, PVD-coated</w:t>
            </w:r>
            <w:r>
              <w:rPr>
                <w:rFonts w:cs="Arial"/>
                <w:lang w:val="en-GB"/>
              </w:rPr>
              <w:t xml:space="preserve"> (art. 250914)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0BB5B" w14:textId="77777777" w:rsidR="008935C6" w:rsidRPr="00421776" w:rsidRDefault="008935C6" w:rsidP="008935C6">
            <w:pPr>
              <w:spacing w:before="60" w:after="60"/>
              <w:jc w:val="right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062E9" w14:textId="5F475AAF" w:rsidR="008935C6" w:rsidRPr="00DD285C" w:rsidRDefault="008935C6" w:rsidP="008935C6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lang w:val="fr-FR"/>
              </w:rPr>
              <w:t>2'740.00</w:t>
            </w:r>
          </w:p>
        </w:tc>
      </w:tr>
      <w:tr w:rsidR="007A4C56" w:rsidRPr="00FC1037" w14:paraId="5AAC5F52" w14:textId="77777777" w:rsidTr="00977D1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7CA6F94" w14:textId="77777777" w:rsidR="007A4C56" w:rsidRPr="00421776" w:rsidRDefault="007A4C56" w:rsidP="00C82ECE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2C276EC3" w14:textId="77777777" w:rsidR="007A4C56" w:rsidRPr="007A4C56" w:rsidRDefault="007A4C56" w:rsidP="007A4C56">
            <w:pPr>
              <w:tabs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 w:rsidRPr="007A4C56">
              <w:rPr>
                <w:rFonts w:cs="Arial"/>
                <w:lang w:val="en-GB"/>
              </w:rPr>
              <w:t>WAB cylindrical slot screen 0.60 mm, stainless steel, PVD-coated</w:t>
            </w:r>
            <w:r w:rsidR="00FC1037">
              <w:rPr>
                <w:rFonts w:cs="Arial"/>
                <w:lang w:val="en-GB"/>
              </w:rPr>
              <w:t xml:space="preserve"> (art. 250907)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0FB30" w14:textId="77777777" w:rsidR="007A4C56" w:rsidRDefault="007A4C56" w:rsidP="00977D1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1642A" w14:textId="52C7DF02" w:rsidR="007A4C56" w:rsidRDefault="008935C6" w:rsidP="00977D1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2’800.00</w:t>
            </w:r>
          </w:p>
        </w:tc>
      </w:tr>
      <w:tr w:rsidR="00874F40" w:rsidRPr="00FC1037" w14:paraId="568A8555" w14:textId="77777777" w:rsidTr="00977D1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D1B23E" w14:textId="77777777" w:rsidR="00874F40" w:rsidRPr="00421776" w:rsidRDefault="00874F40" w:rsidP="00C82ECE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04AFCC1E" w14:textId="77777777" w:rsidR="00874F40" w:rsidRPr="00421776" w:rsidRDefault="00874F40" w:rsidP="00C82ECE">
            <w:pPr>
              <w:tabs>
                <w:tab w:val="left" w:pos="6237"/>
              </w:tabs>
              <w:spacing w:before="60" w:after="60"/>
              <w:rPr>
                <w:rFonts w:cs="Arial"/>
                <w:u w:val="single"/>
                <w:lang w:val="en-GB"/>
              </w:rPr>
            </w:pPr>
            <w:r w:rsidRPr="00421776">
              <w:rPr>
                <w:rFonts w:cs="Arial"/>
                <w:lang w:val="en-GB"/>
              </w:rPr>
              <w:t>Ball check valve DN 1</w:t>
            </w:r>
            <w:r>
              <w:rPr>
                <w:rFonts w:cs="Arial"/>
                <w:lang w:val="en-GB"/>
              </w:rPr>
              <w:t>½</w:t>
            </w:r>
            <w:r w:rsidRPr="007721A4">
              <w:rPr>
                <w:rFonts w:cs="Arial"/>
                <w:lang w:val="en-GB"/>
              </w:rPr>
              <w:t>"</w:t>
            </w:r>
            <w:r w:rsidRPr="00421776">
              <w:rPr>
                <w:rFonts w:cs="Arial"/>
                <w:lang w:val="en-GB"/>
              </w:rPr>
              <w:t xml:space="preserve"> with flange connection, mounted on the pump outlet</w:t>
            </w:r>
            <w:r>
              <w:rPr>
                <w:rFonts w:cs="Arial"/>
                <w:lang w:val="en-GB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65B56" w14:textId="77777777" w:rsidR="00874F40" w:rsidRPr="00421776" w:rsidRDefault="00874F40" w:rsidP="00977D1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br/>
            </w: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AD42D" w14:textId="06E23FDC" w:rsidR="00874F40" w:rsidRPr="00421776" w:rsidRDefault="008935C6" w:rsidP="00977D1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1’890.00</w:t>
            </w:r>
          </w:p>
        </w:tc>
      </w:tr>
      <w:tr w:rsidR="00977D14" w:rsidRPr="00977D14" w14:paraId="5D2C16FA" w14:textId="77777777" w:rsidTr="00977D1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B29F68E" w14:textId="77777777" w:rsidR="00977D14" w:rsidRPr="00421776" w:rsidRDefault="00977D14" w:rsidP="00C82ECE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33E475E9" w14:textId="77777777" w:rsidR="00977D14" w:rsidRPr="00421776" w:rsidRDefault="00977D14" w:rsidP="00C82ECE">
            <w:pPr>
              <w:tabs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lang w:val="en-GB"/>
              </w:rPr>
              <w:t xml:space="preserve">Drain cock with screen </w:t>
            </w:r>
            <w:r w:rsidRPr="00015008">
              <w:rPr>
                <w:color w:val="FF0000"/>
                <w:lang w:val="en-GB"/>
              </w:rPr>
              <w:t>0</w:t>
            </w:r>
            <w:r w:rsidRPr="00903AD3">
              <w:rPr>
                <w:color w:val="FF0000"/>
                <w:lang w:val="en-US"/>
              </w:rPr>
              <w:t>.07, 0.13, 0.25 or 0.40</w:t>
            </w:r>
            <w:r w:rsidRPr="00015008">
              <w:rPr>
                <w:color w:val="FF0000"/>
                <w:lang w:val="en-GB"/>
              </w:rPr>
              <w:t xml:space="preserve"> </w:t>
            </w:r>
            <w:r>
              <w:rPr>
                <w:lang w:val="en-GB"/>
              </w:rPr>
              <w:t xml:space="preserve">mm </w:t>
            </w:r>
            <w:r w:rsidR="00B84D03">
              <w:rPr>
                <w:lang w:val="en-GB"/>
              </w:rPr>
              <w:t xml:space="preserve">of stainless steel </w:t>
            </w:r>
            <w:r>
              <w:rPr>
                <w:lang w:val="en-GB"/>
              </w:rPr>
              <w:t>mounted in the front cover instead of drain plug</w:t>
            </w:r>
            <w:r>
              <w:rPr>
                <w:lang w:val="en-GB"/>
              </w:rPr>
              <w:br/>
              <w:t>Extra charge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C3AB1" w14:textId="77777777" w:rsidR="00977D14" w:rsidRDefault="00977D14" w:rsidP="00977D1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48A57" w14:textId="548EC2F7" w:rsidR="00977D14" w:rsidRDefault="008935C6" w:rsidP="00977D1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415.00</w:t>
            </w:r>
          </w:p>
        </w:tc>
      </w:tr>
      <w:tr w:rsidR="00FE2455" w:rsidRPr="00015008" w14:paraId="3458498B" w14:textId="77777777" w:rsidTr="00977D1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7A59D2" w14:textId="77777777" w:rsidR="00FE2455" w:rsidRPr="00421776" w:rsidRDefault="00FE2455" w:rsidP="00C82ECE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13D4C7CD" w14:textId="77777777" w:rsidR="00FE2455" w:rsidRPr="00421776" w:rsidRDefault="00FE2455" w:rsidP="00C82ECE">
            <w:pPr>
              <w:tabs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Set of torque wrenches</w:t>
            </w:r>
            <w:r w:rsidR="00015008">
              <w:rPr>
                <w:rFonts w:cs="Arial"/>
                <w:lang w:val="en-GB"/>
              </w:rPr>
              <w:t xml:space="preserve"> (art. 241106)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1B659" w14:textId="77777777" w:rsidR="00FE2455" w:rsidRDefault="00FE2455" w:rsidP="00977D1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D5AFD" w14:textId="201D76A4" w:rsidR="00FE2455" w:rsidRDefault="008935C6" w:rsidP="00977D1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1’030.00</w:t>
            </w:r>
          </w:p>
        </w:tc>
      </w:tr>
      <w:tr w:rsidR="00DC4DA7" w14:paraId="341EF7CC" w14:textId="77777777" w:rsidTr="00444044">
        <w:tblPrEx>
          <w:tblLook w:val="04A0" w:firstRow="1" w:lastRow="0" w:firstColumn="1" w:lastColumn="0" w:noHBand="0" w:noVBand="1"/>
        </w:tblPrEx>
        <w:tc>
          <w:tcPr>
            <w:tcW w:w="567" w:type="dxa"/>
          </w:tcPr>
          <w:p w14:paraId="1EDFDC59" w14:textId="77777777" w:rsidR="00DC4DA7" w:rsidRDefault="00DC4DA7" w:rsidP="00444044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6803" w:type="dxa"/>
          </w:tcPr>
          <w:p w14:paraId="0D14F284" w14:textId="77777777" w:rsidR="00DC4DA7" w:rsidRPr="00903AD3" w:rsidRDefault="00DC4DA7" w:rsidP="00444044">
            <w:pPr>
              <w:tabs>
                <w:tab w:val="left" w:pos="6237"/>
              </w:tabs>
              <w:spacing w:before="60" w:after="60"/>
              <w:rPr>
                <w:rFonts w:cs="Arial"/>
                <w:lang w:val="en-US"/>
              </w:rPr>
            </w:pPr>
            <w:r w:rsidRPr="00903AD3">
              <w:rPr>
                <w:rFonts w:cs="Arial"/>
                <w:lang w:val="en-US"/>
              </w:rPr>
              <w:t xml:space="preserve">Grinding cylinder made of </w:t>
            </w:r>
            <w:r w:rsidRPr="00903AD3">
              <w:rPr>
                <w:rFonts w:cs="Arial"/>
                <w:b/>
                <w:lang w:val="en-US"/>
              </w:rPr>
              <w:t>silicon carbide</w:t>
            </w:r>
            <w:r w:rsidRPr="00903AD3">
              <w:rPr>
                <w:rFonts w:cs="Arial"/>
                <w:lang w:val="en-US"/>
              </w:rPr>
              <w:t xml:space="preserve"> instead of hardened stainless steel</w:t>
            </w:r>
            <w:r w:rsidRPr="00903AD3">
              <w:rPr>
                <w:rFonts w:cs="Arial"/>
                <w:lang w:val="en-US"/>
              </w:rPr>
              <w:br/>
              <w:t>Extra charge</w:t>
            </w:r>
          </w:p>
        </w:tc>
        <w:tc>
          <w:tcPr>
            <w:tcW w:w="851" w:type="dxa"/>
            <w:vAlign w:val="bottom"/>
          </w:tcPr>
          <w:p w14:paraId="77A85D8F" w14:textId="77777777" w:rsidR="00DC4DA7" w:rsidRDefault="00DC4DA7" w:rsidP="00444044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CHF</w:t>
            </w:r>
          </w:p>
        </w:tc>
        <w:tc>
          <w:tcPr>
            <w:tcW w:w="1418" w:type="dxa"/>
            <w:vAlign w:val="bottom"/>
          </w:tcPr>
          <w:p w14:paraId="111A2C37" w14:textId="31945D74" w:rsidR="00DC4DA7" w:rsidRDefault="008935C6" w:rsidP="0044404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12’890.00</w:t>
            </w:r>
          </w:p>
        </w:tc>
      </w:tr>
      <w:tr w:rsidR="00DC4DA7" w:rsidRPr="00421776" w14:paraId="760B8739" w14:textId="77777777" w:rsidTr="00444044">
        <w:tblPrEx>
          <w:tblLook w:val="04A0" w:firstRow="1" w:lastRow="0" w:firstColumn="1" w:lastColumn="0" w:noHBand="0" w:noVBand="1"/>
        </w:tblPrEx>
        <w:tc>
          <w:tcPr>
            <w:tcW w:w="567" w:type="dxa"/>
          </w:tcPr>
          <w:p w14:paraId="23152155" w14:textId="77777777" w:rsidR="00DC4DA7" w:rsidRPr="00823956" w:rsidRDefault="00DC4DA7" w:rsidP="00444044">
            <w:pPr>
              <w:spacing w:before="60" w:after="60"/>
              <w:rPr>
                <w:rFonts w:cs="Arial"/>
              </w:rPr>
            </w:pPr>
            <w:r w:rsidRPr="00823956">
              <w:rPr>
                <w:rFonts w:cs="Arial"/>
              </w:rPr>
              <w:t>1</w:t>
            </w:r>
          </w:p>
        </w:tc>
        <w:tc>
          <w:tcPr>
            <w:tcW w:w="6803" w:type="dxa"/>
          </w:tcPr>
          <w:p w14:paraId="7CAC73A5" w14:textId="08D66B9A" w:rsidR="00DC4DA7" w:rsidRPr="00903AD3" w:rsidRDefault="00DC4DA7" w:rsidP="00444044">
            <w:pPr>
              <w:tabs>
                <w:tab w:val="left" w:pos="6237"/>
              </w:tabs>
              <w:spacing w:before="60" w:after="60"/>
              <w:rPr>
                <w:rFonts w:cs="Arial"/>
                <w:lang w:val="en-US"/>
              </w:rPr>
            </w:pPr>
            <w:r w:rsidRPr="00903AD3">
              <w:rPr>
                <w:rFonts w:cs="Arial"/>
                <w:lang w:val="en-US"/>
              </w:rPr>
              <w:t xml:space="preserve">O-rings (static seals) for all product contacted parts made of </w:t>
            </w:r>
            <w:r w:rsidR="0081659A">
              <w:rPr>
                <w:rFonts w:cs="Arial"/>
                <w:lang w:val="en-US"/>
              </w:rPr>
              <w:t>perfluorelastomer</w:t>
            </w:r>
            <w:r w:rsidRPr="00903AD3">
              <w:rPr>
                <w:rFonts w:cs="Arial"/>
                <w:lang w:val="en-US"/>
              </w:rPr>
              <w:t>/FEP-O-Seal instead of standard Viton/FEP-O-Seal</w:t>
            </w:r>
            <w:r w:rsidRPr="00903AD3">
              <w:rPr>
                <w:rFonts w:cs="Arial"/>
                <w:lang w:val="en-US"/>
              </w:rPr>
              <w:br/>
              <w:t>Extra charge</w:t>
            </w:r>
          </w:p>
        </w:tc>
        <w:tc>
          <w:tcPr>
            <w:tcW w:w="851" w:type="dxa"/>
            <w:vAlign w:val="bottom"/>
          </w:tcPr>
          <w:p w14:paraId="7EDD82DD" w14:textId="77777777" w:rsidR="00DC4DA7" w:rsidRPr="00823956" w:rsidRDefault="00DC4DA7" w:rsidP="00444044">
            <w:pPr>
              <w:spacing w:before="60" w:after="60"/>
              <w:jc w:val="right"/>
              <w:rPr>
                <w:rFonts w:cs="Arial"/>
              </w:rPr>
            </w:pPr>
            <w:r w:rsidRPr="00903AD3">
              <w:rPr>
                <w:rFonts w:cs="Arial"/>
                <w:lang w:val="en-US"/>
              </w:rPr>
              <w:br/>
            </w:r>
            <w:r w:rsidRPr="00903AD3">
              <w:rPr>
                <w:rFonts w:cs="Arial"/>
                <w:lang w:val="en-US"/>
              </w:rPr>
              <w:br/>
            </w:r>
            <w:r w:rsidRPr="00823956">
              <w:rPr>
                <w:rFonts w:cs="Arial"/>
              </w:rPr>
              <w:t>CHF</w:t>
            </w:r>
          </w:p>
        </w:tc>
        <w:tc>
          <w:tcPr>
            <w:tcW w:w="1418" w:type="dxa"/>
            <w:vAlign w:val="bottom"/>
          </w:tcPr>
          <w:p w14:paraId="12F2574B" w14:textId="06B2EF5A" w:rsidR="00DC4DA7" w:rsidRDefault="008935C6" w:rsidP="00444044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2’145.00</w:t>
            </w:r>
          </w:p>
        </w:tc>
      </w:tr>
    </w:tbl>
    <w:p w14:paraId="7E8D6BF4" w14:textId="77777777" w:rsidR="00DC4DA7" w:rsidRDefault="00DC4DA7" w:rsidP="00874F40">
      <w:pPr>
        <w:rPr>
          <w:rFonts w:cs="Arial"/>
          <w:lang w:val="en-GB"/>
        </w:rPr>
      </w:pPr>
    </w:p>
    <w:p w14:paraId="75D81103" w14:textId="7AEAB6A4" w:rsidR="00BB13B4" w:rsidRDefault="00BB13B4">
      <w:pPr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p w14:paraId="196D9B4E" w14:textId="77777777" w:rsidR="00BB13B4" w:rsidRDefault="00BB13B4" w:rsidP="00874F40">
      <w:pPr>
        <w:rPr>
          <w:rFonts w:cs="Arial"/>
          <w:lang w:val="en-GB"/>
        </w:rPr>
      </w:pPr>
    </w:p>
    <w:p w14:paraId="29532294" w14:textId="77777777" w:rsidR="00BB13B4" w:rsidRDefault="00BB13B4" w:rsidP="00874F40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424"/>
        <w:gridCol w:w="832"/>
        <w:gridCol w:w="1383"/>
      </w:tblGrid>
      <w:tr w:rsidR="00874F40" w:rsidRPr="00015008" w14:paraId="71070B59" w14:textId="77777777" w:rsidTr="00C82ECE">
        <w:trPr>
          <w:trHeight w:val="385"/>
        </w:trPr>
        <w:tc>
          <w:tcPr>
            <w:tcW w:w="7424" w:type="dxa"/>
            <w:tcBorders>
              <w:top w:val="nil"/>
              <w:left w:val="nil"/>
              <w:right w:val="nil"/>
            </w:tcBorders>
          </w:tcPr>
          <w:p w14:paraId="09F985A9" w14:textId="77777777" w:rsidR="00874F40" w:rsidRPr="00045131" w:rsidRDefault="00874F40" w:rsidP="00C82ECE">
            <w:pPr>
              <w:numPr>
                <w:ilvl w:val="12"/>
                <w:numId w:val="0"/>
              </w:numPr>
              <w:rPr>
                <w:rFonts w:cs="Arial"/>
                <w:b/>
                <w:color w:val="336699"/>
                <w:lang w:val="en-GB"/>
              </w:rPr>
            </w:pPr>
            <w:r w:rsidRPr="00045131">
              <w:rPr>
                <w:rFonts w:cs="Arial"/>
                <w:b/>
                <w:color w:val="336699"/>
                <w:lang w:val="en-GB"/>
              </w:rPr>
              <w:t>Product Pump FZ 2500</w:t>
            </w:r>
          </w:p>
        </w:tc>
        <w:tc>
          <w:tcPr>
            <w:tcW w:w="832" w:type="dxa"/>
            <w:tcBorders>
              <w:top w:val="nil"/>
              <w:left w:val="nil"/>
              <w:right w:val="nil"/>
            </w:tcBorders>
          </w:tcPr>
          <w:p w14:paraId="44896A4E" w14:textId="77777777" w:rsidR="00874F40" w:rsidRPr="00045131" w:rsidRDefault="00874F40" w:rsidP="00C82ECE">
            <w:pPr>
              <w:numPr>
                <w:ilvl w:val="12"/>
                <w:numId w:val="0"/>
              </w:numPr>
              <w:rPr>
                <w:rFonts w:cs="Arial"/>
                <w:b/>
                <w:color w:val="336699"/>
                <w:lang w:val="en-GB"/>
              </w:rPr>
            </w:pP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14:paraId="66C00EDC" w14:textId="77777777" w:rsidR="00874F40" w:rsidRPr="00045131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b/>
                <w:color w:val="336699"/>
                <w:lang w:val="en-GB"/>
              </w:rPr>
            </w:pPr>
          </w:p>
        </w:tc>
      </w:tr>
    </w:tbl>
    <w:p w14:paraId="364B5815" w14:textId="77777777" w:rsidR="00874F40" w:rsidRPr="00015008" w:rsidRDefault="00874F40" w:rsidP="00874F40">
      <w:pPr>
        <w:rPr>
          <w:lang w:val="fr-CH"/>
        </w:rPr>
      </w:pP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55"/>
        <w:gridCol w:w="6869"/>
        <w:gridCol w:w="832"/>
        <w:gridCol w:w="1383"/>
      </w:tblGrid>
      <w:tr w:rsidR="00874F40" w:rsidRPr="00124AB2" w14:paraId="043E7B07" w14:textId="77777777" w:rsidTr="00C82ECE">
        <w:trPr>
          <w:trHeight w:val="385"/>
        </w:trPr>
        <w:tc>
          <w:tcPr>
            <w:tcW w:w="555" w:type="dxa"/>
            <w:tcBorders>
              <w:top w:val="nil"/>
              <w:left w:val="nil"/>
              <w:right w:val="nil"/>
            </w:tcBorders>
          </w:tcPr>
          <w:p w14:paraId="037EF620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69" w:type="dxa"/>
            <w:tcBorders>
              <w:top w:val="nil"/>
              <w:left w:val="nil"/>
              <w:right w:val="nil"/>
            </w:tcBorders>
          </w:tcPr>
          <w:p w14:paraId="38B4CA98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Gear pump for throughputs up to 2500 l/h</w:t>
            </w:r>
          </w:p>
        </w:tc>
        <w:tc>
          <w:tcPr>
            <w:tcW w:w="832" w:type="dxa"/>
            <w:tcBorders>
              <w:top w:val="nil"/>
              <w:left w:val="nil"/>
              <w:right w:val="nil"/>
            </w:tcBorders>
          </w:tcPr>
          <w:p w14:paraId="0ACD0010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14:paraId="75882D4B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874F40" w:rsidRPr="00124AB2" w14:paraId="1041EA19" w14:textId="77777777" w:rsidTr="00C82ECE">
        <w:trPr>
          <w:trHeight w:val="3804"/>
        </w:trPr>
        <w:tc>
          <w:tcPr>
            <w:tcW w:w="555" w:type="dxa"/>
            <w:tcBorders>
              <w:top w:val="nil"/>
              <w:left w:val="nil"/>
              <w:right w:val="nil"/>
            </w:tcBorders>
          </w:tcPr>
          <w:p w14:paraId="6C027ADB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9" w:type="dxa"/>
            <w:tcBorders>
              <w:top w:val="nil"/>
              <w:left w:val="nil"/>
              <w:right w:val="nil"/>
            </w:tcBorders>
          </w:tcPr>
          <w:p w14:paraId="71736CA5" w14:textId="77777777" w:rsidR="004C6EC5" w:rsidRPr="004C6EC5" w:rsidRDefault="00874F40" w:rsidP="004C6EC5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GB"/>
              </w:rPr>
              <w:t>Explosion protection of the product pump:</w:t>
            </w:r>
            <w:r>
              <w:rPr>
                <w:rFonts w:cs="Arial"/>
                <w:lang w:val="en-GB"/>
              </w:rPr>
              <w:br/>
            </w:r>
            <w:r w:rsidRPr="00C94E81">
              <w:rPr>
                <w:rFonts w:cs="Arial"/>
                <w:lang w:val="en-GB"/>
              </w:rPr>
              <w:t xml:space="preserve">Directive </w:t>
            </w:r>
            <w:r>
              <w:rPr>
                <w:rFonts w:cs="Arial"/>
                <w:lang w:val="en-GB"/>
              </w:rPr>
              <w:t>2014/34/EU</w:t>
            </w:r>
            <w:r w:rsidRPr="00C94E81">
              <w:rPr>
                <w:rFonts w:cs="Arial"/>
                <w:lang w:val="en-GB"/>
              </w:rPr>
              <w:t xml:space="preserve"> concerning equipment and protective systems intended for use in potentially explosive atmospheres</w:t>
            </w:r>
            <w:r w:rsidR="004C6EC5">
              <w:rPr>
                <w:rFonts w:cs="Arial"/>
                <w:lang w:val="en-GB"/>
              </w:rPr>
              <w:br/>
            </w:r>
            <w:r w:rsidR="004C6EC5" w:rsidRPr="004C6EC5">
              <w:rPr>
                <w:rFonts w:cs="Arial"/>
                <w:lang w:val="en-US"/>
              </w:rPr>
              <w:t>II 2 G Ex h IIB T3 Gb X</w:t>
            </w:r>
          </w:p>
          <w:p w14:paraId="6CE4C386" w14:textId="77777777" w:rsidR="00874F40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  <w:p w14:paraId="1F2DCEBD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 w:rsidRPr="00C94E81">
              <w:rPr>
                <w:rFonts w:cs="Arial"/>
                <w:lang w:val="en-GB"/>
              </w:rPr>
              <w:t>The gear pump is mounted on a separate baseplate with legs, for</w:t>
            </w:r>
            <w:r>
              <w:rPr>
                <w:rFonts w:cs="Arial"/>
                <w:lang w:val="en-GB"/>
              </w:rPr>
              <w:t xml:space="preserve"> </w:t>
            </w:r>
            <w:r w:rsidRPr="00C94E81">
              <w:rPr>
                <w:rFonts w:cs="Arial"/>
                <w:lang w:val="en-GB"/>
              </w:rPr>
              <w:t xml:space="preserve">the operation beside the </w:t>
            </w:r>
            <w:r w:rsidRPr="00421776">
              <w:rPr>
                <w:rFonts w:cs="Arial"/>
                <w:lang w:val="en-GB"/>
              </w:rPr>
              <w:t>DYNO</w:t>
            </w:r>
            <w:r w:rsidRPr="00594AA2">
              <w:rPr>
                <w:rFonts w:cs="Arial"/>
                <w:vertAlign w:val="superscript"/>
                <w:lang w:val="en-GB"/>
              </w:rPr>
              <w:t>®</w:t>
            </w:r>
            <w:r w:rsidRPr="00421776">
              <w:rPr>
                <w:rFonts w:cs="Arial"/>
                <w:lang w:val="en-GB"/>
              </w:rPr>
              <w:t>-MILL</w:t>
            </w:r>
            <w:r>
              <w:rPr>
                <w:rFonts w:cs="Arial"/>
                <w:lang w:val="en-GB"/>
              </w:rPr>
              <w:t xml:space="preserve"> </w:t>
            </w:r>
            <w:r w:rsidR="00BE6EE2">
              <w:rPr>
                <w:rFonts w:cs="Arial"/>
                <w:lang w:val="en-GB"/>
              </w:rPr>
              <w:t>UBM 20</w:t>
            </w:r>
            <w:r>
              <w:rPr>
                <w:rFonts w:cs="Arial"/>
                <w:lang w:val="en-GB"/>
              </w:rPr>
              <w:t>.</w:t>
            </w:r>
            <w:r>
              <w:rPr>
                <w:rFonts w:cs="Arial"/>
                <w:lang w:val="en-GB"/>
              </w:rPr>
              <w:br/>
            </w:r>
          </w:p>
          <w:p w14:paraId="3B60E13B" w14:textId="77777777" w:rsidR="00874F40" w:rsidRPr="00EC20B4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 w:rsidRPr="00EC20B4">
              <w:rPr>
                <w:rFonts w:cs="Arial"/>
                <w:lang w:val="en-GB"/>
              </w:rPr>
              <w:t>Pump specification</w:t>
            </w:r>
          </w:p>
          <w:p w14:paraId="0EAD7399" w14:textId="4B31B702" w:rsidR="00874F40" w:rsidRPr="00D3050B" w:rsidRDefault="00874F40" w:rsidP="00C82ECE">
            <w:pPr>
              <w:pStyle w:val="Bindestrich"/>
              <w:numPr>
                <w:ilvl w:val="0"/>
                <w:numId w:val="2"/>
              </w:numPr>
              <w:rPr>
                <w:sz w:val="22"/>
                <w:szCs w:val="22"/>
                <w:lang w:val="en-GB"/>
              </w:rPr>
            </w:pPr>
            <w:r w:rsidRPr="00D3050B">
              <w:rPr>
                <w:sz w:val="22"/>
                <w:szCs w:val="22"/>
                <w:lang w:val="en-GB"/>
              </w:rPr>
              <w:t>Motor 1.5 kW, 3 x 400 V, 50 Hz, 1500 min</w:t>
            </w:r>
            <w:r w:rsidRPr="00D3050B">
              <w:rPr>
                <w:sz w:val="22"/>
                <w:szCs w:val="22"/>
                <w:vertAlign w:val="superscript"/>
                <w:lang w:val="en-GB"/>
              </w:rPr>
              <w:t>-1</w:t>
            </w:r>
            <w:r w:rsidRPr="00D3050B">
              <w:rPr>
                <w:sz w:val="22"/>
                <w:szCs w:val="22"/>
                <w:lang w:val="en-GB"/>
              </w:rPr>
              <w:br/>
              <w:t>II 2 G Ex d</w:t>
            </w:r>
            <w:r w:rsidR="004C6EC5">
              <w:rPr>
                <w:sz w:val="22"/>
                <w:szCs w:val="22"/>
                <w:lang w:val="en-GB"/>
              </w:rPr>
              <w:t xml:space="preserve">b </w:t>
            </w:r>
            <w:r w:rsidRPr="00D3050B">
              <w:rPr>
                <w:sz w:val="22"/>
                <w:szCs w:val="22"/>
                <w:lang w:val="en-GB"/>
              </w:rPr>
              <w:t>e</w:t>
            </w:r>
            <w:r w:rsidR="004C6EC5">
              <w:rPr>
                <w:sz w:val="22"/>
                <w:szCs w:val="22"/>
                <w:lang w:val="en-GB"/>
              </w:rPr>
              <w:t>b</w:t>
            </w:r>
            <w:r w:rsidRPr="00D3050B">
              <w:rPr>
                <w:sz w:val="22"/>
                <w:szCs w:val="22"/>
                <w:lang w:val="en-GB"/>
              </w:rPr>
              <w:t xml:space="preserve"> II</w:t>
            </w:r>
            <w:r w:rsidR="004C6EC5">
              <w:rPr>
                <w:sz w:val="22"/>
                <w:szCs w:val="22"/>
                <w:lang w:val="en-GB"/>
              </w:rPr>
              <w:t>C</w:t>
            </w:r>
            <w:r w:rsidRPr="00D3050B">
              <w:rPr>
                <w:sz w:val="22"/>
                <w:szCs w:val="22"/>
                <w:lang w:val="en-GB"/>
              </w:rPr>
              <w:t xml:space="preserve"> T4 Gb, IP 55, with 3 PTC probes, 5 – 80 Hz</w:t>
            </w:r>
          </w:p>
          <w:p w14:paraId="2F385BEC" w14:textId="77777777" w:rsidR="00874F40" w:rsidRPr="00EC20B4" w:rsidRDefault="00874F40" w:rsidP="00C82ECE">
            <w:pPr>
              <w:pStyle w:val="Bindestrich"/>
              <w:numPr>
                <w:ilvl w:val="0"/>
                <w:numId w:val="2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Reducing gear</w:t>
            </w:r>
          </w:p>
          <w:p w14:paraId="202B2E13" w14:textId="77777777" w:rsidR="00874F40" w:rsidRPr="00EC20B4" w:rsidRDefault="00874F40" w:rsidP="00C82ECE">
            <w:pPr>
              <w:pStyle w:val="Bindestrich"/>
              <w:numPr>
                <w:ilvl w:val="0"/>
                <w:numId w:val="2"/>
              </w:numPr>
              <w:rPr>
                <w:rFonts w:cs="Arial"/>
                <w:sz w:val="22"/>
                <w:szCs w:val="22"/>
                <w:lang w:val="en-GB"/>
              </w:rPr>
            </w:pPr>
            <w:r w:rsidRPr="00EC20B4">
              <w:rPr>
                <w:rFonts w:cs="Arial"/>
                <w:sz w:val="22"/>
                <w:szCs w:val="22"/>
                <w:lang w:val="en-GB"/>
              </w:rPr>
              <w:t xml:space="preserve">Single mechanical seal with O-rings </w:t>
            </w:r>
            <w:r>
              <w:rPr>
                <w:rFonts w:cs="Arial"/>
                <w:sz w:val="22"/>
                <w:szCs w:val="22"/>
                <w:lang w:val="en-GB"/>
              </w:rPr>
              <w:t>(</w:t>
            </w:r>
            <w:r w:rsidRPr="00EC20B4">
              <w:rPr>
                <w:rFonts w:cs="Arial"/>
                <w:sz w:val="22"/>
                <w:szCs w:val="22"/>
                <w:lang w:val="en-GB"/>
              </w:rPr>
              <w:t>Kalrez</w:t>
            </w:r>
            <w:r>
              <w:rPr>
                <w:rFonts w:cs="Arial"/>
                <w:sz w:val="22"/>
                <w:szCs w:val="22"/>
                <w:lang w:val="en-GB"/>
              </w:rPr>
              <w:t>)</w:t>
            </w:r>
          </w:p>
          <w:p w14:paraId="3393515D" w14:textId="77777777" w:rsidR="00874F40" w:rsidRPr="00EC20B4" w:rsidRDefault="00874F40" w:rsidP="00C82ECE">
            <w:pPr>
              <w:pStyle w:val="Bindestrich"/>
              <w:numPr>
                <w:ilvl w:val="0"/>
                <w:numId w:val="2"/>
              </w:numPr>
              <w:rPr>
                <w:rFonts w:cs="Arial"/>
                <w:sz w:val="22"/>
                <w:szCs w:val="22"/>
                <w:lang w:val="en-GB"/>
              </w:rPr>
            </w:pPr>
            <w:r w:rsidRPr="00EC20B4">
              <w:rPr>
                <w:rFonts w:cs="Arial"/>
                <w:sz w:val="22"/>
                <w:szCs w:val="22"/>
                <w:lang w:val="en-GB"/>
              </w:rPr>
              <w:t>Temperature control by means of 1 PTC probe</w:t>
            </w:r>
          </w:p>
          <w:p w14:paraId="35A53B0C" w14:textId="77777777" w:rsidR="00874F40" w:rsidRPr="00EC20B4" w:rsidRDefault="00874F40" w:rsidP="00C82ECE">
            <w:pPr>
              <w:pStyle w:val="Bindestrich"/>
              <w:numPr>
                <w:ilvl w:val="0"/>
                <w:numId w:val="2"/>
              </w:numPr>
              <w:rPr>
                <w:rFonts w:cs="Arial"/>
                <w:sz w:val="22"/>
                <w:szCs w:val="22"/>
                <w:lang w:val="en-GB"/>
              </w:rPr>
            </w:pPr>
            <w:r w:rsidRPr="00EC20B4">
              <w:rPr>
                <w:rFonts w:cs="Arial"/>
                <w:sz w:val="22"/>
                <w:szCs w:val="22"/>
                <w:lang w:val="en-GB"/>
              </w:rPr>
              <w:t>Product connections with hose stem</w:t>
            </w:r>
          </w:p>
          <w:p w14:paraId="1ED7022B" w14:textId="77777777" w:rsidR="00874F40" w:rsidRPr="00421776" w:rsidRDefault="00874F40" w:rsidP="00C82ECE">
            <w:pPr>
              <w:pStyle w:val="Bindestrich"/>
              <w:numPr>
                <w:ilvl w:val="0"/>
                <w:numId w:val="2"/>
              </w:numPr>
              <w:rPr>
                <w:rFonts w:cs="Arial"/>
                <w:lang w:val="en-GB"/>
              </w:rPr>
            </w:pPr>
            <w:r w:rsidRPr="00EC20B4">
              <w:rPr>
                <w:rFonts w:cs="Arial"/>
                <w:sz w:val="22"/>
                <w:szCs w:val="22"/>
                <w:lang w:val="en-GB"/>
              </w:rPr>
              <w:t>Filling hopper with ball valve mounted on the pump inlet</w:t>
            </w:r>
          </w:p>
        </w:tc>
        <w:tc>
          <w:tcPr>
            <w:tcW w:w="832" w:type="dxa"/>
            <w:tcBorders>
              <w:top w:val="nil"/>
              <w:left w:val="nil"/>
              <w:right w:val="nil"/>
            </w:tcBorders>
          </w:tcPr>
          <w:p w14:paraId="397AF80C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14:paraId="3D8AC8B0" w14:textId="77777777" w:rsidR="00874F40" w:rsidRPr="00421776" w:rsidRDefault="00874F40" w:rsidP="00C82ECE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874F40" w:rsidRPr="00124AB2" w14:paraId="2CC12100" w14:textId="77777777" w:rsidTr="00C82ECE">
        <w:tc>
          <w:tcPr>
            <w:tcW w:w="555" w:type="dxa"/>
            <w:tcBorders>
              <w:top w:val="nil"/>
              <w:left w:val="nil"/>
              <w:right w:val="nil"/>
            </w:tcBorders>
          </w:tcPr>
          <w:p w14:paraId="4BBE729C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9" w:type="dxa"/>
            <w:tcBorders>
              <w:top w:val="nil"/>
              <w:left w:val="nil"/>
              <w:right w:val="nil"/>
            </w:tcBorders>
          </w:tcPr>
          <w:p w14:paraId="643FA6FB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832" w:type="dxa"/>
            <w:tcBorders>
              <w:left w:val="nil"/>
              <w:right w:val="nil"/>
            </w:tcBorders>
          </w:tcPr>
          <w:p w14:paraId="78F5E2FE" w14:textId="77777777" w:rsidR="00874F40" w:rsidRPr="00421776" w:rsidRDefault="00874F40" w:rsidP="00C82ECE">
            <w:pPr>
              <w:numPr>
                <w:ilvl w:val="12"/>
                <w:numId w:val="0"/>
              </w:numPr>
              <w:jc w:val="right"/>
              <w:rPr>
                <w:rFonts w:cs="Arial"/>
                <w:lang w:val="en-GB"/>
              </w:rPr>
            </w:pPr>
          </w:p>
        </w:tc>
        <w:tc>
          <w:tcPr>
            <w:tcW w:w="1383" w:type="dxa"/>
            <w:tcBorders>
              <w:left w:val="nil"/>
              <w:right w:val="nil"/>
            </w:tcBorders>
          </w:tcPr>
          <w:p w14:paraId="0C121520" w14:textId="77777777" w:rsidR="00874F40" w:rsidRPr="00421776" w:rsidRDefault="00874F40" w:rsidP="00C82ECE">
            <w:pPr>
              <w:rPr>
                <w:rFonts w:cs="Arial"/>
                <w:lang w:val="en-GB"/>
              </w:rPr>
            </w:pPr>
          </w:p>
        </w:tc>
      </w:tr>
      <w:tr w:rsidR="00874F40" w:rsidRPr="00421776" w14:paraId="2DB4125B" w14:textId="77777777" w:rsidTr="00C82ECE">
        <w:trPr>
          <w:trHeight w:hRule="exact" w:val="403"/>
        </w:trPr>
        <w:tc>
          <w:tcPr>
            <w:tcW w:w="74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336699" w:fill="auto"/>
            <w:vAlign w:val="center"/>
          </w:tcPr>
          <w:p w14:paraId="081BD592" w14:textId="77777777" w:rsidR="00874F40" w:rsidRPr="00421776" w:rsidRDefault="00874F40" w:rsidP="00C82ECE">
            <w:pPr>
              <w:numPr>
                <w:ilvl w:val="12"/>
                <w:numId w:val="0"/>
              </w:numPr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Price Product Pump</w:t>
            </w:r>
          </w:p>
        </w:tc>
        <w:tc>
          <w:tcPr>
            <w:tcW w:w="832" w:type="dxa"/>
            <w:tcBorders>
              <w:top w:val="nil"/>
              <w:left w:val="nil"/>
              <w:right w:val="nil"/>
            </w:tcBorders>
            <w:shd w:val="clear" w:color="336699" w:fill="auto"/>
            <w:vAlign w:val="center"/>
          </w:tcPr>
          <w:p w14:paraId="2EDCE9FA" w14:textId="77777777" w:rsidR="00874F40" w:rsidRPr="00421776" w:rsidRDefault="00874F40" w:rsidP="00C82ECE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shd w:val="clear" w:color="336699" w:fill="auto"/>
            <w:vAlign w:val="center"/>
          </w:tcPr>
          <w:p w14:paraId="6C08EE8A" w14:textId="2A95BA3E" w:rsidR="00874F40" w:rsidRPr="00421776" w:rsidRDefault="00410836" w:rsidP="00AD704A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9</w:t>
            </w:r>
            <w:r w:rsidR="00DC4DA7">
              <w:rPr>
                <w:rFonts w:cs="Arial"/>
                <w:b/>
                <w:bCs/>
                <w:lang w:val="en-GB"/>
              </w:rPr>
              <w:t>’320.00</w:t>
            </w:r>
          </w:p>
        </w:tc>
      </w:tr>
    </w:tbl>
    <w:p w14:paraId="6E9C30D5" w14:textId="1CEBBE34" w:rsidR="00DD285C" w:rsidRDefault="00DD285C" w:rsidP="00874F40">
      <w:pPr>
        <w:rPr>
          <w:rFonts w:cs="Arial"/>
          <w:lang w:val="en-GB"/>
        </w:rPr>
      </w:pPr>
    </w:p>
    <w:p w14:paraId="1AEC9394" w14:textId="00E66192" w:rsidR="00BB13B4" w:rsidRDefault="00BB13B4">
      <w:pPr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p w14:paraId="2139D87C" w14:textId="77777777" w:rsidR="00BB13B4" w:rsidRPr="00421776" w:rsidRDefault="00BB13B4" w:rsidP="00874F40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874F40" w:rsidRPr="00421776" w14:paraId="7D4CBA4A" w14:textId="77777777" w:rsidTr="00C82ECE">
        <w:tc>
          <w:tcPr>
            <w:tcW w:w="9250" w:type="dxa"/>
          </w:tcPr>
          <w:p w14:paraId="48B25AA8" w14:textId="77777777" w:rsidR="00874F40" w:rsidRPr="00421776" w:rsidRDefault="00874F40" w:rsidP="00C82ECE">
            <w:pPr>
              <w:pStyle w:val="berschrift1"/>
              <w:rPr>
                <w:rFonts w:cs="Arial"/>
                <w:i w:val="0"/>
                <w:smallCaps/>
                <w:color w:val="336699"/>
                <w:szCs w:val="22"/>
                <w:lang w:val="en-GB"/>
              </w:rPr>
            </w:pPr>
            <w:bookmarkStart w:id="20" w:name="_Toc28058222"/>
            <w:bookmarkStart w:id="21" w:name="_Toc75164697"/>
            <w:bookmarkStart w:id="22" w:name="_Toc91486656"/>
            <w:bookmarkStart w:id="23" w:name="_Toc497896680"/>
            <w:r w:rsidRPr="00421776">
              <w:rPr>
                <w:rFonts w:cs="Arial"/>
                <w:i w:val="0"/>
                <w:color w:val="336699"/>
                <w:szCs w:val="22"/>
                <w:lang w:val="en-GB"/>
              </w:rPr>
              <w:t xml:space="preserve">8 – </w:t>
            </w:r>
            <w:bookmarkEnd w:id="20"/>
            <w:bookmarkEnd w:id="21"/>
            <w:r w:rsidRPr="00421776">
              <w:rPr>
                <w:rFonts w:cs="Arial"/>
                <w:i w:val="0"/>
                <w:color w:val="336699"/>
                <w:szCs w:val="22"/>
                <w:lang w:val="en-GB"/>
              </w:rPr>
              <w:t>Terms of Delivery</w:t>
            </w:r>
            <w:bookmarkEnd w:id="22"/>
            <w:bookmarkEnd w:id="23"/>
          </w:p>
        </w:tc>
      </w:tr>
    </w:tbl>
    <w:p w14:paraId="0393B23B" w14:textId="77777777" w:rsidR="00874F40" w:rsidRPr="00421776" w:rsidRDefault="00874F40" w:rsidP="00874F40">
      <w:pPr>
        <w:rPr>
          <w:rFonts w:cs="Arial"/>
          <w:lang w:val="en-GB"/>
        </w:rPr>
      </w:pPr>
    </w:p>
    <w:tbl>
      <w:tblPr>
        <w:tblpPr w:leftFromText="141" w:rightFromText="141" w:vertAnchor="text" w:tblpY="1"/>
        <w:tblOverlap w:val="never"/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7371"/>
      </w:tblGrid>
      <w:tr w:rsidR="00874F40" w:rsidRPr="00124AB2" w14:paraId="29EF5BA9" w14:textId="77777777" w:rsidTr="00C82ECE">
        <w:tc>
          <w:tcPr>
            <w:tcW w:w="2268" w:type="dxa"/>
          </w:tcPr>
          <w:p w14:paraId="542932F6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Quotation:</w:t>
            </w:r>
          </w:p>
        </w:tc>
        <w:tc>
          <w:tcPr>
            <w:tcW w:w="7371" w:type="dxa"/>
          </w:tcPr>
          <w:p w14:paraId="4B94E3AE" w14:textId="77777777" w:rsidR="00874F40" w:rsidRPr="00421776" w:rsidRDefault="00874F40" w:rsidP="00324D85">
            <w:pPr>
              <w:rPr>
                <w:rFonts w:cs="Arial"/>
                <w:lang w:val="en-GB"/>
              </w:rPr>
            </w:pPr>
            <w:r>
              <w:rPr>
                <w:rFonts w:cs="Arial"/>
                <w:color w:val="000000"/>
                <w:lang w:val="en-GB"/>
              </w:rPr>
              <w:t>FCA</w:t>
            </w:r>
            <w:r w:rsidRPr="00421776">
              <w:rPr>
                <w:rFonts w:cs="Arial"/>
                <w:color w:val="000000"/>
                <w:lang w:val="en-GB"/>
              </w:rPr>
              <w:t xml:space="preserve"> </w:t>
            </w:r>
            <w:r w:rsidRPr="00421776">
              <w:rPr>
                <w:rFonts w:cs="Arial"/>
                <w:lang w:val="en-GB"/>
              </w:rPr>
              <w:t>Muttenz (INCOTERMS</w:t>
            </w:r>
            <w:r>
              <w:rPr>
                <w:rFonts w:cs="Arial"/>
                <w:lang w:val="en-GB"/>
              </w:rPr>
              <w:t xml:space="preserve"> 20</w:t>
            </w:r>
            <w:r w:rsidR="00324D85">
              <w:rPr>
                <w:rFonts w:cs="Arial"/>
                <w:lang w:val="en-GB"/>
              </w:rPr>
              <w:t>2</w:t>
            </w:r>
            <w:r w:rsidRPr="00421776">
              <w:rPr>
                <w:rFonts w:cs="Arial"/>
                <w:lang w:val="en-GB"/>
              </w:rPr>
              <w:t xml:space="preserve">0), </w:t>
            </w:r>
            <w:r w:rsidRPr="00421776">
              <w:rPr>
                <w:rFonts w:cs="Arial"/>
                <w:color w:val="FF0000"/>
                <w:lang w:val="en-GB"/>
              </w:rPr>
              <w:t>packed,</w:t>
            </w:r>
            <w:r w:rsidRPr="00421776">
              <w:rPr>
                <w:rFonts w:cs="Arial"/>
                <w:lang w:val="en-GB"/>
              </w:rPr>
              <w:t xml:space="preserve"> excluding duty and taxes to import the goods into the country of destination</w:t>
            </w:r>
          </w:p>
        </w:tc>
      </w:tr>
      <w:tr w:rsidR="00874F40" w:rsidRPr="00124AB2" w14:paraId="4F584125" w14:textId="77777777" w:rsidTr="00C82ECE">
        <w:trPr>
          <w:trHeight w:val="70"/>
        </w:trPr>
        <w:tc>
          <w:tcPr>
            <w:tcW w:w="2268" w:type="dxa"/>
          </w:tcPr>
          <w:p w14:paraId="5E9C26E1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278C6054" w14:textId="77777777" w:rsidR="00874F40" w:rsidRPr="00421776" w:rsidRDefault="00874F40" w:rsidP="00C82ECE">
            <w:pPr>
              <w:rPr>
                <w:rFonts w:cs="Arial"/>
                <w:lang w:val="en-GB"/>
              </w:rPr>
            </w:pPr>
          </w:p>
        </w:tc>
      </w:tr>
      <w:tr w:rsidR="00874F40" w:rsidRPr="00124AB2" w14:paraId="0AE008F0" w14:textId="77777777" w:rsidTr="00C82ECE">
        <w:tc>
          <w:tcPr>
            <w:tcW w:w="2268" w:type="dxa"/>
          </w:tcPr>
          <w:p w14:paraId="07C7FEFD" w14:textId="77777777" w:rsidR="00874F40" w:rsidRDefault="00874F40" w:rsidP="00C82ECE">
            <w:pPr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Payment conditions:</w:t>
            </w:r>
          </w:p>
        </w:tc>
        <w:tc>
          <w:tcPr>
            <w:tcW w:w="7371" w:type="dxa"/>
          </w:tcPr>
          <w:p w14:paraId="1E8DDB85" w14:textId="77777777" w:rsidR="00874F40" w:rsidRDefault="00874F40" w:rsidP="00C82ECE">
            <w:pPr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color w:val="FF0000"/>
                <w:lang w:val="en-GB"/>
              </w:rPr>
              <w:t>40 % at placement of purchase order</w:t>
            </w:r>
          </w:p>
          <w:p w14:paraId="432B4C37" w14:textId="77777777" w:rsidR="00874F40" w:rsidRDefault="00874F40" w:rsidP="00C82ECE">
            <w:pPr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color w:val="FF0000"/>
                <w:lang w:val="en-GB"/>
              </w:rPr>
              <w:t>40 % before delivery</w:t>
            </w:r>
          </w:p>
          <w:p w14:paraId="6F17BE15" w14:textId="77777777" w:rsidR="00874F40" w:rsidRDefault="00874F40" w:rsidP="00C82ECE">
            <w:pPr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color w:val="FF0000"/>
                <w:lang w:val="en-GB"/>
              </w:rPr>
              <w:t>20 % at latest 30 days date of invoice / date of shipping documents</w:t>
            </w:r>
          </w:p>
          <w:p w14:paraId="7CE41F3D" w14:textId="77777777" w:rsidR="00874F40" w:rsidRDefault="00874F40" w:rsidP="00C82ECE">
            <w:pPr>
              <w:rPr>
                <w:rFonts w:cs="Arial"/>
                <w:lang w:val="en-GB"/>
              </w:rPr>
            </w:pPr>
          </w:p>
          <w:p w14:paraId="568F71DA" w14:textId="77777777" w:rsidR="00874F40" w:rsidRDefault="00874F40" w:rsidP="00C82ECE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Against irrevocable and confirmed Letter of Credit to our favour through our bank. Validity of L/C should be for the period of 6 weeks beyond the date of shipment. All bank charges, incl. confirmation commission in your country as well as in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cs="Arial"/>
                    <w:lang w:val="en-GB"/>
                  </w:rPr>
                  <w:t>Switzerland</w:t>
                </w:r>
              </w:smartTag>
            </w:smartTag>
            <w:r>
              <w:rPr>
                <w:rFonts w:cs="Arial"/>
                <w:lang w:val="en-GB"/>
              </w:rPr>
              <w:t xml:space="preserve"> to your account.</w:t>
            </w:r>
          </w:p>
          <w:p w14:paraId="580F9A6D" w14:textId="77777777" w:rsidR="00874F40" w:rsidRDefault="00874F40" w:rsidP="00C82ECE">
            <w:pPr>
              <w:pStyle w:val="Fuzeile"/>
              <w:tabs>
                <w:tab w:val="left" w:pos="708"/>
              </w:tabs>
              <w:rPr>
                <w:rFonts w:cs="Arial"/>
                <w:lang w:val="en-GB"/>
              </w:rPr>
            </w:pPr>
          </w:p>
          <w:p w14:paraId="69A42674" w14:textId="77777777" w:rsidR="00874F40" w:rsidRDefault="00874F40" w:rsidP="00C82ECE">
            <w:pPr>
              <w:pStyle w:val="Fuzeile"/>
              <w:tabs>
                <w:tab w:val="left" w:pos="708"/>
              </w:tabs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Our bank address: </w:t>
            </w:r>
          </w:p>
          <w:p w14:paraId="59642EB1" w14:textId="77777777" w:rsidR="00874F40" w:rsidRDefault="007D60FB" w:rsidP="00C82ECE">
            <w:pPr>
              <w:pStyle w:val="Fuzeile"/>
              <w:tabs>
                <w:tab w:val="left" w:pos="708"/>
              </w:tabs>
              <w:rPr>
                <w:rFonts w:cs="Arial"/>
                <w:lang w:val="en-GB"/>
              </w:rPr>
            </w:pPr>
            <w:r w:rsidRPr="007D60FB">
              <w:rPr>
                <w:lang w:val="en-GB"/>
              </w:rPr>
              <w:t xml:space="preserve">UBS Switzerland AG, 4002 Basel, Switzerland </w:t>
            </w:r>
            <w:r w:rsidR="00874F40">
              <w:rPr>
                <w:rFonts w:cs="Arial"/>
                <w:lang w:val="en-GB"/>
              </w:rPr>
              <w:br/>
              <w:t>Account N</w:t>
            </w:r>
            <w:r w:rsidR="00874F40">
              <w:rPr>
                <w:rFonts w:cs="Arial"/>
                <w:vertAlign w:val="superscript"/>
                <w:lang w:val="en-GB"/>
              </w:rPr>
              <w:t>o</w:t>
            </w:r>
            <w:r w:rsidR="00874F40">
              <w:rPr>
                <w:rFonts w:cs="Arial"/>
                <w:lang w:val="en-GB"/>
              </w:rPr>
              <w:t xml:space="preserve">: 233-514570.01N </w:t>
            </w:r>
          </w:p>
          <w:p w14:paraId="7360347C" w14:textId="77777777" w:rsidR="00874F40" w:rsidRDefault="00874F40" w:rsidP="00C82ECE">
            <w:pPr>
              <w:pStyle w:val="Fuzeile"/>
              <w:tabs>
                <w:tab w:val="left" w:pos="708"/>
              </w:tabs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BIC (Swift Code): UBSWCHZH80A</w:t>
            </w:r>
          </w:p>
          <w:p w14:paraId="4CCA605F" w14:textId="77777777" w:rsidR="00874F40" w:rsidRDefault="00874F40" w:rsidP="00C82ECE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IBAN: CH92 0023 3233 5145 7001 N</w:t>
            </w:r>
          </w:p>
        </w:tc>
      </w:tr>
      <w:tr w:rsidR="00874F40" w:rsidRPr="00124AB2" w14:paraId="7B1F0DA4" w14:textId="77777777" w:rsidTr="00C82ECE">
        <w:tc>
          <w:tcPr>
            <w:tcW w:w="2268" w:type="dxa"/>
          </w:tcPr>
          <w:p w14:paraId="4FC38C4B" w14:textId="77777777" w:rsidR="00874F40" w:rsidRDefault="00874F40" w:rsidP="00C82ECE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1BEA006D" w14:textId="77777777" w:rsidR="00874F40" w:rsidRDefault="00874F40" w:rsidP="00C82ECE">
            <w:pPr>
              <w:rPr>
                <w:rFonts w:cs="Arial"/>
                <w:lang w:val="en-GB"/>
              </w:rPr>
            </w:pPr>
          </w:p>
        </w:tc>
      </w:tr>
      <w:tr w:rsidR="00874F40" w:rsidRPr="00124AB2" w14:paraId="24BA3D4A" w14:textId="77777777" w:rsidTr="00C82ECE">
        <w:tc>
          <w:tcPr>
            <w:tcW w:w="2268" w:type="dxa"/>
          </w:tcPr>
          <w:p w14:paraId="715B47AF" w14:textId="77777777" w:rsidR="00874F40" w:rsidRDefault="00874F40" w:rsidP="00C82ECE">
            <w:pPr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Delivery time:</w:t>
            </w:r>
          </w:p>
        </w:tc>
        <w:tc>
          <w:tcPr>
            <w:tcW w:w="7371" w:type="dxa"/>
          </w:tcPr>
          <w:p w14:paraId="55D9EF32" w14:textId="77777777" w:rsidR="00874F40" w:rsidRDefault="00874F40" w:rsidP="00C82ECE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Approx. </w:t>
            </w:r>
            <w:r>
              <w:rPr>
                <w:rFonts w:cs="Arial"/>
                <w:color w:val="FF0000"/>
                <w:lang w:val="en-GB"/>
              </w:rPr>
              <w:t xml:space="preserve">   weeks</w:t>
            </w:r>
            <w:r>
              <w:rPr>
                <w:rFonts w:cs="Arial"/>
                <w:lang w:val="en-GB"/>
              </w:rPr>
              <w:t xml:space="preserve"> FCA Muttenz from </w:t>
            </w:r>
            <w:r>
              <w:rPr>
                <w:rFonts w:cs="Arial"/>
                <w:color w:val="FF0000"/>
                <w:lang w:val="en-GB"/>
              </w:rPr>
              <w:t>receipt of down payment / L/C</w:t>
            </w:r>
            <w:r>
              <w:rPr>
                <w:rFonts w:cs="Arial"/>
                <w:lang w:val="en-GB"/>
              </w:rPr>
              <w:t xml:space="preserve"> and after clarification of all technical and commercial details.</w:t>
            </w:r>
          </w:p>
        </w:tc>
      </w:tr>
      <w:tr w:rsidR="00874F40" w:rsidRPr="00124AB2" w14:paraId="21F84C19" w14:textId="77777777" w:rsidTr="00C82ECE">
        <w:tc>
          <w:tcPr>
            <w:tcW w:w="2268" w:type="dxa"/>
          </w:tcPr>
          <w:p w14:paraId="17CDF77B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539BFAFB" w14:textId="77777777" w:rsidR="00874F40" w:rsidRPr="00421776" w:rsidRDefault="00874F40" w:rsidP="00C82ECE">
            <w:pPr>
              <w:rPr>
                <w:rFonts w:cs="Arial"/>
                <w:lang w:val="en-GB"/>
              </w:rPr>
            </w:pPr>
          </w:p>
        </w:tc>
      </w:tr>
      <w:tr w:rsidR="00874F40" w:rsidRPr="00124AB2" w14:paraId="04EBD4BB" w14:textId="77777777" w:rsidTr="00C82ECE">
        <w:tc>
          <w:tcPr>
            <w:tcW w:w="2268" w:type="dxa"/>
          </w:tcPr>
          <w:p w14:paraId="4D8C178C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Customer side services:</w:t>
            </w:r>
          </w:p>
        </w:tc>
        <w:tc>
          <w:tcPr>
            <w:tcW w:w="7371" w:type="dxa"/>
          </w:tcPr>
          <w:p w14:paraId="783E3107" w14:textId="1D206717" w:rsidR="00874F40" w:rsidRPr="00124AB2" w:rsidRDefault="00124AB2" w:rsidP="00124AB2">
            <w:pPr>
              <w:rPr>
                <w:lang w:val="en-GB"/>
              </w:rPr>
            </w:pPr>
            <w:r>
              <w:rPr>
                <w:lang w:val="en-US"/>
              </w:rPr>
              <w:t>T</w:t>
            </w:r>
            <w:r w:rsidRPr="00926654">
              <w:rPr>
                <w:lang w:val="en-GB"/>
              </w:rPr>
              <w:t>he customer is responsible for installing and connecting the machine according to our instructions. The grinding media DYNO</w:t>
            </w:r>
            <w:r w:rsidRPr="00926654">
              <w:rPr>
                <w:vertAlign w:val="superscript"/>
                <w:lang w:val="en-GB"/>
              </w:rPr>
              <w:t>®</w:t>
            </w:r>
            <w:r w:rsidRPr="00926654">
              <w:rPr>
                <w:lang w:val="en-GB"/>
              </w:rPr>
              <w:t>-Beads to operate the agitator bead mill can be ordered with the machine or from our local representatives.</w:t>
            </w:r>
          </w:p>
        </w:tc>
      </w:tr>
      <w:tr w:rsidR="00874F40" w:rsidRPr="00124AB2" w14:paraId="4059B6BF" w14:textId="77777777" w:rsidTr="00C82ECE">
        <w:tc>
          <w:tcPr>
            <w:tcW w:w="2268" w:type="dxa"/>
          </w:tcPr>
          <w:p w14:paraId="664CAEB9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26D7D02B" w14:textId="77777777" w:rsidR="00874F40" w:rsidRPr="00421776" w:rsidRDefault="00874F40" w:rsidP="00C82ECE">
            <w:pPr>
              <w:suppressAutoHyphens/>
              <w:rPr>
                <w:rFonts w:cs="Arial"/>
                <w:lang w:val="en-GB"/>
              </w:rPr>
            </w:pPr>
          </w:p>
        </w:tc>
      </w:tr>
      <w:tr w:rsidR="00874F40" w:rsidRPr="00124AB2" w14:paraId="6593318C" w14:textId="77777777" w:rsidTr="00C82ECE">
        <w:tc>
          <w:tcPr>
            <w:tcW w:w="2268" w:type="dxa"/>
          </w:tcPr>
          <w:p w14:paraId="4CC48EE9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Start-up:</w:t>
            </w:r>
          </w:p>
        </w:tc>
        <w:tc>
          <w:tcPr>
            <w:tcW w:w="7371" w:type="dxa"/>
          </w:tcPr>
          <w:p w14:paraId="2BAB4C19" w14:textId="77777777" w:rsidR="00874F40" w:rsidRPr="00421776" w:rsidRDefault="00874F40" w:rsidP="00C82ECE">
            <w:pPr>
              <w:suppressAutoHyphens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Will be invoiced separately from us or our representatives.</w:t>
            </w:r>
          </w:p>
        </w:tc>
      </w:tr>
      <w:tr w:rsidR="00874F40" w:rsidRPr="00124AB2" w14:paraId="6D7F8B15" w14:textId="77777777" w:rsidTr="00C82ECE">
        <w:tc>
          <w:tcPr>
            <w:tcW w:w="2268" w:type="dxa"/>
          </w:tcPr>
          <w:p w14:paraId="5AE0B939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7A2EB916" w14:textId="77777777" w:rsidR="00874F40" w:rsidRPr="00421776" w:rsidRDefault="00874F40" w:rsidP="00C82ECE">
            <w:pPr>
              <w:suppressAutoHyphens/>
              <w:rPr>
                <w:rFonts w:cs="Arial"/>
                <w:lang w:val="en-GB"/>
              </w:rPr>
            </w:pPr>
          </w:p>
        </w:tc>
      </w:tr>
      <w:tr w:rsidR="00874F40" w:rsidRPr="00124AB2" w14:paraId="0C72761B" w14:textId="77777777" w:rsidTr="00C82ECE">
        <w:tc>
          <w:tcPr>
            <w:tcW w:w="2268" w:type="dxa"/>
          </w:tcPr>
          <w:p w14:paraId="51079BD7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Validity:</w:t>
            </w:r>
          </w:p>
        </w:tc>
        <w:tc>
          <w:tcPr>
            <w:tcW w:w="7371" w:type="dxa"/>
          </w:tcPr>
          <w:p w14:paraId="2BF260A5" w14:textId="77777777" w:rsidR="00874F40" w:rsidRPr="00421776" w:rsidRDefault="00874F40" w:rsidP="00C82ECE">
            <w:pPr>
              <w:suppressAutoHyphens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This quotation is valid until end of </w:t>
            </w:r>
            <w:r w:rsidRPr="003C1BC9">
              <w:rPr>
                <w:rFonts w:cs="Arial"/>
                <w:color w:val="FF0000"/>
                <w:lang w:val="en-GB"/>
              </w:rPr>
              <w:t>XXXX</w:t>
            </w:r>
            <w:r>
              <w:rPr>
                <w:rFonts w:cs="Arial"/>
                <w:lang w:val="en-GB"/>
              </w:rPr>
              <w:t>.</w:t>
            </w:r>
          </w:p>
        </w:tc>
      </w:tr>
      <w:tr w:rsidR="00874F40" w:rsidRPr="00124AB2" w14:paraId="32F374CB" w14:textId="77777777" w:rsidTr="00C82ECE">
        <w:tc>
          <w:tcPr>
            <w:tcW w:w="2268" w:type="dxa"/>
          </w:tcPr>
          <w:p w14:paraId="1E29AD52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3FEAEF84" w14:textId="77777777" w:rsidR="00874F40" w:rsidRPr="00421776" w:rsidRDefault="00874F40" w:rsidP="00C82ECE">
            <w:pPr>
              <w:suppressAutoHyphens/>
              <w:rPr>
                <w:rFonts w:cs="Arial"/>
                <w:lang w:val="en-GB"/>
              </w:rPr>
            </w:pPr>
          </w:p>
        </w:tc>
      </w:tr>
      <w:tr w:rsidR="00874F40" w:rsidRPr="00124AB2" w14:paraId="4F7E1B90" w14:textId="77777777" w:rsidTr="00C82ECE">
        <w:tc>
          <w:tcPr>
            <w:tcW w:w="2268" w:type="dxa"/>
          </w:tcPr>
          <w:p w14:paraId="40D4616B" w14:textId="77777777" w:rsidR="00874F40" w:rsidRPr="00421776" w:rsidRDefault="00874F40" w:rsidP="00C82ECE">
            <w:pPr>
              <w:rPr>
                <w:rFonts w:cs="Arial"/>
                <w:b/>
              </w:rPr>
            </w:pPr>
            <w:r w:rsidRPr="00421776">
              <w:rPr>
                <w:rFonts w:cs="Arial"/>
                <w:b/>
                <w:lang w:val="en-GB"/>
              </w:rPr>
              <w:t>Property</w:t>
            </w:r>
            <w:r w:rsidRPr="00421776">
              <w:rPr>
                <w:rFonts w:cs="Arial"/>
                <w:b/>
              </w:rPr>
              <w:t xml:space="preserve"> reservation:</w:t>
            </w:r>
          </w:p>
        </w:tc>
        <w:tc>
          <w:tcPr>
            <w:tcW w:w="7371" w:type="dxa"/>
          </w:tcPr>
          <w:p w14:paraId="2EAA1F43" w14:textId="77777777" w:rsidR="00874F40" w:rsidRPr="00421776" w:rsidRDefault="00874F40" w:rsidP="00C82ECE">
            <w:pPr>
              <w:suppressAutoHyphens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The goods remain our property without any restrictions, until fully paid.</w:t>
            </w:r>
          </w:p>
        </w:tc>
      </w:tr>
      <w:tr w:rsidR="00874F40" w:rsidRPr="00124AB2" w14:paraId="65F56011" w14:textId="77777777" w:rsidTr="00C82ECE">
        <w:tc>
          <w:tcPr>
            <w:tcW w:w="2268" w:type="dxa"/>
          </w:tcPr>
          <w:p w14:paraId="33F4556E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3F7E28F0" w14:textId="77777777" w:rsidR="00874F40" w:rsidRPr="00421776" w:rsidRDefault="00874F40" w:rsidP="00C82ECE">
            <w:pPr>
              <w:suppressAutoHyphens/>
              <w:rPr>
                <w:rFonts w:cs="Arial"/>
                <w:lang w:val="en-GB"/>
              </w:rPr>
            </w:pPr>
          </w:p>
        </w:tc>
      </w:tr>
      <w:tr w:rsidR="00FD55A7" w:rsidRPr="00124AB2" w14:paraId="4FE2E319" w14:textId="77777777" w:rsidTr="00C82ECE">
        <w:tc>
          <w:tcPr>
            <w:tcW w:w="2268" w:type="dxa"/>
          </w:tcPr>
          <w:p w14:paraId="11736710" w14:textId="77777777" w:rsidR="00FD55A7" w:rsidRPr="00FD55A7" w:rsidRDefault="00FD55A7" w:rsidP="00FD55A7">
            <w:pPr>
              <w:rPr>
                <w:rFonts w:cs="Arial"/>
                <w:b/>
                <w:lang w:val="en-GB"/>
              </w:rPr>
            </w:pPr>
            <w:r w:rsidRPr="00FD55A7">
              <w:rPr>
                <w:rFonts w:cs="Arial"/>
                <w:b/>
                <w:bCs/>
                <w:lang w:val="en-GB"/>
              </w:rPr>
              <w:t>Delivery terms:</w:t>
            </w:r>
          </w:p>
        </w:tc>
        <w:tc>
          <w:tcPr>
            <w:tcW w:w="7371" w:type="dxa"/>
          </w:tcPr>
          <w:p w14:paraId="13458018" w14:textId="77777777" w:rsidR="00F854EA" w:rsidRPr="00903AD3" w:rsidRDefault="00F854EA" w:rsidP="00F854EA">
            <w:pPr>
              <w:rPr>
                <w:rFonts w:cs="Arial"/>
                <w:sz w:val="16"/>
                <w:szCs w:val="16"/>
                <w:lang w:val="en-US"/>
              </w:rPr>
            </w:pPr>
            <w:proofErr w:type="gramStart"/>
            <w:r w:rsidRPr="00903AD3">
              <w:rPr>
                <w:rFonts w:cs="Arial"/>
                <w:lang w:val="en-US"/>
              </w:rPr>
              <w:t>According</w:t>
            </w:r>
            <w:proofErr w:type="gramEnd"/>
            <w:r w:rsidRPr="00903AD3">
              <w:rPr>
                <w:rFonts w:cs="Arial"/>
                <w:lang w:val="en-US"/>
              </w:rPr>
              <w:t xml:space="preserve"> the document “General Conditions of Contract for the supply of machinery and spare part” in its current version provided by the following link on our web page</w:t>
            </w:r>
          </w:p>
          <w:p w14:paraId="6C4FE3CB" w14:textId="77777777" w:rsidR="00FD55A7" w:rsidRPr="002D2830" w:rsidRDefault="00F854EA" w:rsidP="00F854EA">
            <w:pPr>
              <w:jc w:val="both"/>
              <w:rPr>
                <w:rFonts w:ascii="Calibri" w:hAnsi="Calibri" w:cs="Calibri"/>
                <w:color w:val="000000" w:themeColor="text1"/>
                <w:lang w:val="en-GB"/>
              </w:rPr>
            </w:pPr>
            <w:hyperlink r:id="rId10" w:history="1">
              <w:r w:rsidRPr="00903AD3">
                <w:rPr>
                  <w:rStyle w:val="Hyperlink"/>
                  <w:rFonts w:cs="Arial"/>
                  <w:color w:val="auto"/>
                  <w:sz w:val="16"/>
                  <w:szCs w:val="16"/>
                  <w:lang w:val="en-US"/>
                </w:rPr>
                <w:t>https://www.wab-group.com/fileadmin/GC-WAB-AG.pdf</w:t>
              </w:r>
            </w:hyperlink>
          </w:p>
        </w:tc>
      </w:tr>
      <w:tr w:rsidR="00874F40" w:rsidRPr="00124AB2" w14:paraId="0E118CA5" w14:textId="77777777" w:rsidTr="00C82ECE">
        <w:tc>
          <w:tcPr>
            <w:tcW w:w="2268" w:type="dxa"/>
          </w:tcPr>
          <w:p w14:paraId="4E2F15C4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7F62D851" w14:textId="77777777" w:rsidR="00874F40" w:rsidRPr="00421776" w:rsidRDefault="00874F40" w:rsidP="00C82ECE">
            <w:pPr>
              <w:suppressAutoHyphens/>
              <w:rPr>
                <w:rFonts w:cs="Arial"/>
                <w:lang w:val="en-GB"/>
              </w:rPr>
            </w:pPr>
          </w:p>
        </w:tc>
      </w:tr>
      <w:tr w:rsidR="00874F40" w:rsidRPr="00124AB2" w14:paraId="0A75CF16" w14:textId="77777777" w:rsidTr="00C82ECE">
        <w:tc>
          <w:tcPr>
            <w:tcW w:w="2268" w:type="dxa"/>
          </w:tcPr>
          <w:p w14:paraId="524D5B19" w14:textId="77777777" w:rsidR="00874F40" w:rsidRPr="00421776" w:rsidRDefault="00874F40" w:rsidP="00C82ECE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Origin:</w:t>
            </w:r>
          </w:p>
        </w:tc>
        <w:tc>
          <w:tcPr>
            <w:tcW w:w="7371" w:type="dxa"/>
          </w:tcPr>
          <w:p w14:paraId="7CACC105" w14:textId="5E2AC1BB" w:rsidR="00874F40" w:rsidRPr="002708A9" w:rsidRDefault="00874F40" w:rsidP="00C82ECE">
            <w:pPr>
              <w:suppressAutoHyphens/>
              <w:rPr>
                <w:rFonts w:cs="Arial"/>
                <w:lang w:val="en-US"/>
              </w:rPr>
            </w:pPr>
            <w:r w:rsidRPr="00421776">
              <w:rPr>
                <w:rFonts w:cs="Arial"/>
                <w:lang w:val="en-GB"/>
              </w:rPr>
              <w:t xml:space="preserve">The </w:t>
            </w:r>
            <w:proofErr w:type="gramStart"/>
            <w:r w:rsidRPr="00421776">
              <w:rPr>
                <w:rFonts w:cs="Arial"/>
                <w:lang w:val="en-GB"/>
              </w:rPr>
              <w:t>above mentio</w:t>
            </w:r>
            <w:r>
              <w:rPr>
                <w:rFonts w:cs="Arial"/>
                <w:lang w:val="en-GB"/>
              </w:rPr>
              <w:t>ned</w:t>
            </w:r>
            <w:proofErr w:type="gramEnd"/>
            <w:r>
              <w:rPr>
                <w:rFonts w:cs="Arial"/>
                <w:lang w:val="en-GB"/>
              </w:rPr>
              <w:t xml:space="preserve"> goods are of Swiss origin </w:t>
            </w:r>
            <w:r w:rsidR="002708A9" w:rsidRPr="002708A9">
              <w:rPr>
                <w:rFonts w:cs="Arial"/>
                <w:lang w:val="en-US"/>
              </w:rPr>
              <w:t>(HS Code 8479.82)</w:t>
            </w:r>
            <w:r w:rsidR="002708A9">
              <w:rPr>
                <w:rFonts w:cs="Arial"/>
                <w:lang w:val="en-US"/>
              </w:rPr>
              <w:t>.</w:t>
            </w:r>
          </w:p>
        </w:tc>
      </w:tr>
    </w:tbl>
    <w:p w14:paraId="6496329E" w14:textId="77777777" w:rsidR="00874F40" w:rsidRPr="00421776" w:rsidRDefault="00874F40" w:rsidP="00874F40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7120B701" w14:textId="77777777" w:rsidR="00874F40" w:rsidRPr="00421776" w:rsidRDefault="00874F40" w:rsidP="00874F40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0F1998E1" w14:textId="77777777" w:rsidR="00874F40" w:rsidRPr="00421776" w:rsidRDefault="00874F40" w:rsidP="00874F40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640A986C" w14:textId="77777777" w:rsidR="00874F40" w:rsidRPr="00421776" w:rsidRDefault="00874F40" w:rsidP="00874F40">
      <w:pPr>
        <w:pStyle w:val="Fuzeile"/>
        <w:tabs>
          <w:tab w:val="clear" w:pos="4536"/>
          <w:tab w:val="clear" w:pos="9072"/>
          <w:tab w:val="center" w:pos="6840"/>
        </w:tabs>
        <w:rPr>
          <w:rFonts w:cs="Arial"/>
        </w:rPr>
      </w:pPr>
      <w:r w:rsidRPr="00421776">
        <w:rPr>
          <w:rFonts w:cs="Arial"/>
        </w:rPr>
        <w:t>WILLY A. BACHOFEN AG</w:t>
      </w:r>
    </w:p>
    <w:p w14:paraId="05865947" w14:textId="77777777" w:rsidR="00874F40" w:rsidRPr="00421776" w:rsidRDefault="00874F40" w:rsidP="00874F40">
      <w:pPr>
        <w:rPr>
          <w:rFonts w:cs="Arial"/>
        </w:rPr>
      </w:pPr>
    </w:p>
    <w:p w14:paraId="0E1BBDCE" w14:textId="77777777" w:rsidR="00874F40" w:rsidRDefault="00874F40" w:rsidP="00874F40">
      <w:pPr>
        <w:rPr>
          <w:lang w:val="en-GB"/>
        </w:rPr>
      </w:pPr>
    </w:p>
    <w:p w14:paraId="594D467A" w14:textId="77777777" w:rsidR="00874F40" w:rsidRPr="00787447" w:rsidRDefault="00874F40" w:rsidP="00874F40">
      <w:pPr>
        <w:rPr>
          <w:lang w:val="en-GB"/>
        </w:rPr>
      </w:pPr>
    </w:p>
    <w:p w14:paraId="04958A78" w14:textId="77777777" w:rsidR="00874F40" w:rsidRDefault="00874F40" w:rsidP="00874F40">
      <w:pPr>
        <w:rPr>
          <w:lang w:val="en-GB"/>
        </w:rPr>
      </w:pPr>
    </w:p>
    <w:p w14:paraId="77EDD064" w14:textId="77777777" w:rsidR="00874F40" w:rsidRPr="00787447" w:rsidRDefault="00874F40" w:rsidP="00874F40">
      <w:pPr>
        <w:rPr>
          <w:lang w:val="en-GB"/>
        </w:rPr>
      </w:pPr>
    </w:p>
    <w:tbl>
      <w:tblPr>
        <w:tblStyle w:val="Tabellenrast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4861"/>
      </w:tblGrid>
      <w:tr w:rsidR="00874F40" w:rsidRPr="00787447" w14:paraId="05526F14" w14:textId="77777777" w:rsidTr="00C82ECE">
        <w:tc>
          <w:tcPr>
            <w:tcW w:w="4860" w:type="dxa"/>
          </w:tcPr>
          <w:p w14:paraId="7960925F" w14:textId="77777777" w:rsidR="00874F40" w:rsidRDefault="00874F40" w:rsidP="00C82ECE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  <w:tc>
          <w:tcPr>
            <w:tcW w:w="4861" w:type="dxa"/>
          </w:tcPr>
          <w:p w14:paraId="08DC4512" w14:textId="77777777" w:rsidR="00874F40" w:rsidRDefault="00874F40" w:rsidP="00C82ECE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</w:tr>
      <w:tr w:rsidR="00874F40" w:rsidRPr="00787447" w14:paraId="4877792F" w14:textId="77777777" w:rsidTr="00C82ECE">
        <w:tc>
          <w:tcPr>
            <w:tcW w:w="4860" w:type="dxa"/>
          </w:tcPr>
          <w:p w14:paraId="467BF3D5" w14:textId="77777777" w:rsidR="00874F40" w:rsidRDefault="00874F40" w:rsidP="00C82ECE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  <w:tc>
          <w:tcPr>
            <w:tcW w:w="4861" w:type="dxa"/>
          </w:tcPr>
          <w:p w14:paraId="1C461A9B" w14:textId="77777777" w:rsidR="00874F40" w:rsidRDefault="00874F40" w:rsidP="00C82ECE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</w:tr>
    </w:tbl>
    <w:p w14:paraId="2A70E7DA" w14:textId="77777777" w:rsidR="006A4E0D" w:rsidRPr="00403F98" w:rsidRDefault="006A4E0D" w:rsidP="00403F98"/>
    <w:sectPr w:rsidR="006A4E0D" w:rsidRPr="00403F98" w:rsidSect="002E3CA6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701" w:right="1134" w:bottom="1134" w:left="1191" w:header="709" w:footer="709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7A52F" w14:textId="77777777" w:rsidR="00C82ECE" w:rsidRDefault="00C82ECE" w:rsidP="00474079">
      <w:r>
        <w:separator/>
      </w:r>
    </w:p>
  </w:endnote>
  <w:endnote w:type="continuationSeparator" w:id="0">
    <w:p w14:paraId="48108F52" w14:textId="77777777" w:rsidR="00C82ECE" w:rsidRDefault="00C82ECE" w:rsidP="00474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2487" w14:textId="5D9A3174" w:rsidR="00C82ECE" w:rsidRDefault="00454D41" w:rsidP="00E12A2B">
    <w:pPr>
      <w:pStyle w:val="Fuzeile"/>
      <w:jc w:val="right"/>
    </w:pPr>
    <w:r>
      <w:rPr>
        <w:noProof/>
        <w:lang w:eastAsia="de-CH"/>
      </w:rPr>
      <w:drawing>
        <wp:anchor distT="0" distB="0" distL="114300" distR="114300" simplePos="0" relativeHeight="251659264" behindDoc="0" locked="0" layoutInCell="1" allowOverlap="1" wp14:anchorId="6945D41A" wp14:editId="16851826">
          <wp:simplePos x="0" y="0"/>
          <wp:positionH relativeFrom="column">
            <wp:posOffset>6353861</wp:posOffset>
          </wp:positionH>
          <wp:positionV relativeFrom="paragraph">
            <wp:posOffset>-3782924</wp:posOffset>
          </wp:positionV>
          <wp:extent cx="215900" cy="3419475"/>
          <wp:effectExtent l="0" t="0" r="0" b="9525"/>
          <wp:wrapNone/>
          <wp:docPr id="1954660148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660148" name="Grafik 1954660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5900" cy="3419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2ECE">
      <w:fldChar w:fldCharType="begin"/>
    </w:r>
    <w:r w:rsidR="00C82ECE">
      <w:instrText xml:space="preserve"> PAGE   \* MERGEFORMAT </w:instrText>
    </w:r>
    <w:r w:rsidR="00C82ECE">
      <w:fldChar w:fldCharType="separate"/>
    </w:r>
    <w:r w:rsidR="00AD704A">
      <w:rPr>
        <w:noProof/>
      </w:rPr>
      <w:t>9</w:t>
    </w:r>
    <w:r w:rsidR="00C82ECE">
      <w:fldChar w:fldCharType="end"/>
    </w:r>
    <w:r w:rsidR="00C82ECE">
      <w:t xml:space="preserve"> / </w:t>
    </w:r>
    <w:r w:rsidR="00FE2455">
      <w:rPr>
        <w:noProof/>
      </w:rPr>
      <w:fldChar w:fldCharType="begin"/>
    </w:r>
    <w:r w:rsidR="00FE2455">
      <w:rPr>
        <w:noProof/>
      </w:rPr>
      <w:instrText xml:space="preserve"> NUMPAGES  \* Arabic  \* MERGEFORMAT </w:instrText>
    </w:r>
    <w:r w:rsidR="00FE2455">
      <w:rPr>
        <w:noProof/>
      </w:rPr>
      <w:fldChar w:fldCharType="separate"/>
    </w:r>
    <w:r w:rsidR="00AD704A">
      <w:rPr>
        <w:noProof/>
      </w:rPr>
      <w:t>9</w:t>
    </w:r>
    <w:r w:rsidR="00FE2455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2659D" w14:textId="75AEB4D2" w:rsidR="00C82ECE" w:rsidRPr="00B939EF" w:rsidRDefault="00454D41">
    <w:pPr>
      <w:pStyle w:val="Fuzeile"/>
      <w:rPr>
        <w:sz w:val="10"/>
        <w:szCs w:val="10"/>
      </w:rPr>
    </w:pPr>
    <w:r>
      <w:rPr>
        <w:noProof/>
        <w:lang w:eastAsia="de-CH"/>
      </w:rPr>
      <w:drawing>
        <wp:anchor distT="0" distB="0" distL="114300" distR="114300" simplePos="0" relativeHeight="251658240" behindDoc="0" locked="0" layoutInCell="1" allowOverlap="1" wp14:anchorId="2F3E32F1" wp14:editId="6C4734DC">
          <wp:simplePos x="0" y="0"/>
          <wp:positionH relativeFrom="column">
            <wp:posOffset>6368364</wp:posOffset>
          </wp:positionH>
          <wp:positionV relativeFrom="paragraph">
            <wp:posOffset>-3899839</wp:posOffset>
          </wp:positionV>
          <wp:extent cx="215900" cy="3419475"/>
          <wp:effectExtent l="0" t="0" r="0" b="9525"/>
          <wp:wrapNone/>
          <wp:docPr id="1140252629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0252629" name="Grafik 11402526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5900" cy="3419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2ECE">
      <w:rPr>
        <w:noProof/>
        <w:lang w:eastAsia="de-CH"/>
      </w:rPr>
      <w:drawing>
        <wp:anchor distT="0" distB="0" distL="114300" distR="114300" simplePos="0" relativeHeight="251657216" behindDoc="1" locked="1" layoutInCell="1" allowOverlap="1" wp14:anchorId="47FB0A43" wp14:editId="271EB13A">
          <wp:simplePos x="0" y="0"/>
          <wp:positionH relativeFrom="page">
            <wp:posOffset>0</wp:posOffset>
          </wp:positionH>
          <wp:positionV relativeFrom="page">
            <wp:posOffset>10279380</wp:posOffset>
          </wp:positionV>
          <wp:extent cx="7592400" cy="414000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_ch__Fuss_21.00x1.14_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400" cy="41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31269">
      <w:rPr>
        <w:sz w:val="10"/>
        <w:szCs w:val="10"/>
      </w:rPr>
      <w:t>(</w:t>
    </w:r>
    <w:r w:rsidR="00390264">
      <w:rPr>
        <w:sz w:val="10"/>
        <w:szCs w:val="10"/>
      </w:rPr>
      <w:t>0</w:t>
    </w:r>
    <w:r w:rsidR="008935C6">
      <w:rPr>
        <w:sz w:val="10"/>
        <w:szCs w:val="10"/>
      </w:rPr>
      <w:t>6</w:t>
    </w:r>
    <w:r w:rsidR="00410836">
      <w:rPr>
        <w:sz w:val="10"/>
        <w:szCs w:val="10"/>
      </w:rPr>
      <w:t>2</w:t>
    </w:r>
    <w:r w:rsidR="00926B4E">
      <w:rPr>
        <w:sz w:val="10"/>
        <w:szCs w:val="10"/>
      </w:rPr>
      <w:t>4</w:t>
    </w:r>
    <w:r w:rsidR="00C82ECE">
      <w:rPr>
        <w:sz w:val="10"/>
        <w:szCs w:val="1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4E74D" w14:textId="77777777" w:rsidR="00C82ECE" w:rsidRDefault="00C82ECE" w:rsidP="00474079">
      <w:r>
        <w:separator/>
      </w:r>
    </w:p>
  </w:footnote>
  <w:footnote w:type="continuationSeparator" w:id="0">
    <w:p w14:paraId="5CDC3C5C" w14:textId="77777777" w:rsidR="00C82ECE" w:rsidRDefault="00C82ECE" w:rsidP="00474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06EC" w14:textId="77777777" w:rsidR="00C82ECE" w:rsidRDefault="00124AB2">
    <w:pPr>
      <w:pStyle w:val="Kopfzeile"/>
    </w:pPr>
    <w:r>
      <w:rPr>
        <w:noProof/>
        <w:lang w:val="de-DE" w:eastAsia="de-DE"/>
      </w:rPr>
      <w:pict w14:anchorId="584D96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86148" o:spid="_x0000_s2062" type="#_x0000_t75" style="position:absolute;margin-left:0;margin-top:0;width:595.3pt;height:841.9pt;z-index:-251656192;mso-position-horizontal:center;mso-position-horizontal-relative:margin;mso-position-vertical:center;mso-position-vertical-relative:margin" o:allowincell="f">
          <v:imagedata r:id="rId1" o:title="Vorlage_ZweiteSeite_UID_201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5110" w14:textId="77777777" w:rsidR="00C82ECE" w:rsidRDefault="00C82ECE" w:rsidP="00E12A2B">
    <w:pPr>
      <w:pStyle w:val="Kopfzeile"/>
      <w:tabs>
        <w:tab w:val="clear" w:pos="4536"/>
        <w:tab w:val="clear" w:pos="9072"/>
        <w:tab w:val="left" w:pos="1524"/>
      </w:tabs>
      <w:jc w:val="center"/>
    </w:pPr>
    <w:r>
      <w:rPr>
        <w:noProof/>
        <w:lang w:eastAsia="de-CH"/>
      </w:rPr>
      <w:drawing>
        <wp:anchor distT="0" distB="0" distL="114300" distR="114300" simplePos="0" relativeHeight="251655168" behindDoc="1" locked="1" layoutInCell="1" allowOverlap="1" wp14:anchorId="3399FD5B" wp14:editId="359960BB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560000" cy="117000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_Kopf_leer_21.00x3.25_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1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Quotation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9D525" w14:textId="77777777" w:rsidR="00C82ECE" w:rsidRDefault="00C82ECE">
    <w:pPr>
      <w:pStyle w:val="Kopfzeile"/>
    </w:pPr>
    <w:r>
      <w:rPr>
        <w:noProof/>
        <w:lang w:eastAsia="de-CH"/>
      </w:rPr>
      <w:drawing>
        <wp:anchor distT="0" distB="0" distL="114300" distR="114300" simplePos="0" relativeHeight="251656192" behindDoc="1" locked="1" layoutInCell="1" allowOverlap="1" wp14:anchorId="1AC84B1B" wp14:editId="10F5FD1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170000"/>
          <wp:effectExtent l="0" t="0" r="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_ch__Kopf_21.00x3.25_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1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7DA4"/>
    <w:multiLevelType w:val="hybridMultilevel"/>
    <w:tmpl w:val="98D0CFE0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F2C56"/>
    <w:multiLevelType w:val="hybridMultilevel"/>
    <w:tmpl w:val="20AE013C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102ED"/>
    <w:multiLevelType w:val="hybridMultilevel"/>
    <w:tmpl w:val="2AF69F12"/>
    <w:lvl w:ilvl="0" w:tplc="A726E936">
      <w:start w:val="1"/>
      <w:numFmt w:val="bullet"/>
      <w:lvlText w:val=""/>
      <w:lvlJc w:val="left"/>
      <w:pPr>
        <w:tabs>
          <w:tab w:val="num" w:pos="340"/>
        </w:tabs>
        <w:ind w:left="340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50148"/>
    <w:multiLevelType w:val="hybridMultilevel"/>
    <w:tmpl w:val="C316AEF4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12BCC"/>
    <w:multiLevelType w:val="hybridMultilevel"/>
    <w:tmpl w:val="F0302282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E78A4"/>
    <w:multiLevelType w:val="hybridMultilevel"/>
    <w:tmpl w:val="10169A22"/>
    <w:lvl w:ilvl="0" w:tplc="A726E936">
      <w:start w:val="1"/>
      <w:numFmt w:val="bullet"/>
      <w:lvlText w:val=""/>
      <w:lvlJc w:val="left"/>
      <w:pPr>
        <w:tabs>
          <w:tab w:val="num" w:pos="340"/>
        </w:tabs>
        <w:ind w:left="340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D0494"/>
    <w:multiLevelType w:val="hybridMultilevel"/>
    <w:tmpl w:val="983CE506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66E73"/>
    <w:multiLevelType w:val="hybridMultilevel"/>
    <w:tmpl w:val="16448A64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84B93"/>
    <w:multiLevelType w:val="hybridMultilevel"/>
    <w:tmpl w:val="08B8C200"/>
    <w:lvl w:ilvl="0" w:tplc="A726E936">
      <w:start w:val="1"/>
      <w:numFmt w:val="bullet"/>
      <w:lvlText w:val=""/>
      <w:lvlJc w:val="left"/>
      <w:pPr>
        <w:tabs>
          <w:tab w:val="num" w:pos="340"/>
        </w:tabs>
        <w:ind w:left="340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C5DE9"/>
    <w:multiLevelType w:val="hybridMultilevel"/>
    <w:tmpl w:val="01706734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33015"/>
    <w:multiLevelType w:val="hybridMultilevel"/>
    <w:tmpl w:val="A60C8D46"/>
    <w:lvl w:ilvl="0" w:tplc="A726E93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37335">
    <w:abstractNumId w:val="2"/>
  </w:num>
  <w:num w:numId="2" w16cid:durableId="714277408">
    <w:abstractNumId w:val="5"/>
  </w:num>
  <w:num w:numId="3" w16cid:durableId="1662657355">
    <w:abstractNumId w:val="8"/>
  </w:num>
  <w:num w:numId="4" w16cid:durableId="637417308">
    <w:abstractNumId w:val="4"/>
  </w:num>
  <w:num w:numId="5" w16cid:durableId="890384340">
    <w:abstractNumId w:val="7"/>
  </w:num>
  <w:num w:numId="6" w16cid:durableId="530218186">
    <w:abstractNumId w:val="9"/>
  </w:num>
  <w:num w:numId="7" w16cid:durableId="194273775">
    <w:abstractNumId w:val="3"/>
  </w:num>
  <w:num w:numId="8" w16cid:durableId="1615743098">
    <w:abstractNumId w:val="0"/>
  </w:num>
  <w:num w:numId="9" w16cid:durableId="587153466">
    <w:abstractNumId w:val="1"/>
  </w:num>
  <w:num w:numId="10" w16cid:durableId="1621185222">
    <w:abstractNumId w:val="6"/>
  </w:num>
  <w:num w:numId="11" w16cid:durableId="2013139022">
    <w:abstractNumId w:val="10"/>
  </w:num>
  <w:num w:numId="12" w16cid:durableId="848057812">
    <w:abstractNumId w:val="2"/>
  </w:num>
  <w:num w:numId="13" w16cid:durableId="1773235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AE0"/>
    <w:rsid w:val="00015008"/>
    <w:rsid w:val="000330BB"/>
    <w:rsid w:val="00064B9F"/>
    <w:rsid w:val="000704AA"/>
    <w:rsid w:val="00071B41"/>
    <w:rsid w:val="00091AEF"/>
    <w:rsid w:val="000B2EA8"/>
    <w:rsid w:val="00124AB2"/>
    <w:rsid w:val="0012536F"/>
    <w:rsid w:val="00131269"/>
    <w:rsid w:val="0013692B"/>
    <w:rsid w:val="00136CAD"/>
    <w:rsid w:val="00153C97"/>
    <w:rsid w:val="00156B70"/>
    <w:rsid w:val="00176EF3"/>
    <w:rsid w:val="00184115"/>
    <w:rsid w:val="001D6A0D"/>
    <w:rsid w:val="001E0159"/>
    <w:rsid w:val="001F2BDE"/>
    <w:rsid w:val="00203FED"/>
    <w:rsid w:val="00204CCA"/>
    <w:rsid w:val="002708A9"/>
    <w:rsid w:val="002A2EEC"/>
    <w:rsid w:val="002A7CB0"/>
    <w:rsid w:val="002C4CDF"/>
    <w:rsid w:val="002C6651"/>
    <w:rsid w:val="002C6F5F"/>
    <w:rsid w:val="002D0F5A"/>
    <w:rsid w:val="002D2830"/>
    <w:rsid w:val="002E3CA6"/>
    <w:rsid w:val="002E45BA"/>
    <w:rsid w:val="00314F82"/>
    <w:rsid w:val="003218C2"/>
    <w:rsid w:val="00324D85"/>
    <w:rsid w:val="003429F4"/>
    <w:rsid w:val="00343FF1"/>
    <w:rsid w:val="003748AE"/>
    <w:rsid w:val="00376C5C"/>
    <w:rsid w:val="00390264"/>
    <w:rsid w:val="003A6E34"/>
    <w:rsid w:val="003B6DF4"/>
    <w:rsid w:val="003D44BC"/>
    <w:rsid w:val="00403F98"/>
    <w:rsid w:val="00410836"/>
    <w:rsid w:val="0041346F"/>
    <w:rsid w:val="0042008C"/>
    <w:rsid w:val="00451458"/>
    <w:rsid w:val="00454D41"/>
    <w:rsid w:val="00460099"/>
    <w:rsid w:val="00474079"/>
    <w:rsid w:val="004C6EC5"/>
    <w:rsid w:val="00500546"/>
    <w:rsid w:val="0050566A"/>
    <w:rsid w:val="00555CA6"/>
    <w:rsid w:val="00557167"/>
    <w:rsid w:val="005A5EDF"/>
    <w:rsid w:val="005B152B"/>
    <w:rsid w:val="00630532"/>
    <w:rsid w:val="006A28EC"/>
    <w:rsid w:val="006A4E0D"/>
    <w:rsid w:val="006B1DBA"/>
    <w:rsid w:val="006B52A2"/>
    <w:rsid w:val="006B6542"/>
    <w:rsid w:val="006D4C46"/>
    <w:rsid w:val="006E3C1D"/>
    <w:rsid w:val="007141C7"/>
    <w:rsid w:val="00751C48"/>
    <w:rsid w:val="007735EE"/>
    <w:rsid w:val="007A4C56"/>
    <w:rsid w:val="007B0E67"/>
    <w:rsid w:val="007B3E85"/>
    <w:rsid w:val="007D60FB"/>
    <w:rsid w:val="007D6713"/>
    <w:rsid w:val="0081659A"/>
    <w:rsid w:val="00874F40"/>
    <w:rsid w:val="0087589D"/>
    <w:rsid w:val="008935C6"/>
    <w:rsid w:val="008B4D14"/>
    <w:rsid w:val="008E6FBA"/>
    <w:rsid w:val="00903AD3"/>
    <w:rsid w:val="00926B4E"/>
    <w:rsid w:val="00935445"/>
    <w:rsid w:val="00977D14"/>
    <w:rsid w:val="00997B3B"/>
    <w:rsid w:val="009A61E6"/>
    <w:rsid w:val="009A766E"/>
    <w:rsid w:val="009B5AAB"/>
    <w:rsid w:val="009C4089"/>
    <w:rsid w:val="009F02B7"/>
    <w:rsid w:val="00A053EE"/>
    <w:rsid w:val="00A11160"/>
    <w:rsid w:val="00A36B7A"/>
    <w:rsid w:val="00AD68F1"/>
    <w:rsid w:val="00AD704A"/>
    <w:rsid w:val="00B01362"/>
    <w:rsid w:val="00B02066"/>
    <w:rsid w:val="00B036D8"/>
    <w:rsid w:val="00B84D03"/>
    <w:rsid w:val="00B939EF"/>
    <w:rsid w:val="00B9616F"/>
    <w:rsid w:val="00BB13B4"/>
    <w:rsid w:val="00BE6EE2"/>
    <w:rsid w:val="00C07AE0"/>
    <w:rsid w:val="00C1321E"/>
    <w:rsid w:val="00C33C5B"/>
    <w:rsid w:val="00C6025C"/>
    <w:rsid w:val="00C771B6"/>
    <w:rsid w:val="00C82ECE"/>
    <w:rsid w:val="00C9600C"/>
    <w:rsid w:val="00CB5A3C"/>
    <w:rsid w:val="00CE00BF"/>
    <w:rsid w:val="00CE2090"/>
    <w:rsid w:val="00D17264"/>
    <w:rsid w:val="00D458E5"/>
    <w:rsid w:val="00D463A7"/>
    <w:rsid w:val="00D54970"/>
    <w:rsid w:val="00D72552"/>
    <w:rsid w:val="00D86E27"/>
    <w:rsid w:val="00D94A5C"/>
    <w:rsid w:val="00DA012C"/>
    <w:rsid w:val="00DA7B79"/>
    <w:rsid w:val="00DC4DA7"/>
    <w:rsid w:val="00DD285C"/>
    <w:rsid w:val="00DD2AB3"/>
    <w:rsid w:val="00DE0CC6"/>
    <w:rsid w:val="00E12A2B"/>
    <w:rsid w:val="00E3713C"/>
    <w:rsid w:val="00E37CFC"/>
    <w:rsid w:val="00E65F4E"/>
    <w:rsid w:val="00E8602B"/>
    <w:rsid w:val="00E873F6"/>
    <w:rsid w:val="00ED7C8C"/>
    <w:rsid w:val="00EF4A5C"/>
    <w:rsid w:val="00F07C5F"/>
    <w:rsid w:val="00F52F31"/>
    <w:rsid w:val="00F7258F"/>
    <w:rsid w:val="00F854EA"/>
    <w:rsid w:val="00FC1037"/>
    <w:rsid w:val="00FD55A7"/>
    <w:rsid w:val="00FE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place"/>
  <w:smartTagType w:namespaceuri="urn:schemas-microsoft-com:office:smarttags" w:name="country-region"/>
  <w:shapeDefaults>
    <o:shapedefaults v:ext="edit" spidmax="2063"/>
    <o:shapelayout v:ext="edit">
      <o:idmap v:ext="edit" data="1"/>
    </o:shapelayout>
  </w:shapeDefaults>
  <w:decimalSymbol w:val="."/>
  <w:listSeparator w:val=";"/>
  <w14:docId w14:val="49152AE7"/>
  <w15:docId w15:val="{695DAF33-FD9E-4173-8FA5-CE319C45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874F40"/>
    <w:pPr>
      <w:keepNext/>
      <w:outlineLvl w:val="0"/>
    </w:pPr>
    <w:rPr>
      <w:rFonts w:eastAsia="MS Mincho" w:cs="Times New Roman"/>
      <w:b/>
      <w:i/>
      <w:color w:val="0000FF"/>
      <w:spacing w:val="20"/>
      <w:szCs w:val="20"/>
      <w:lang w:val="de-DE" w:eastAsia="ja-JP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E00B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E00BF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nhideWhenUsed/>
    <w:rsid w:val="0047407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74079"/>
  </w:style>
  <w:style w:type="paragraph" w:styleId="Fuzeile">
    <w:name w:val="footer"/>
    <w:basedOn w:val="Standard"/>
    <w:link w:val="FuzeileZchn"/>
    <w:unhideWhenUsed/>
    <w:rsid w:val="0047407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474079"/>
  </w:style>
  <w:style w:type="character" w:customStyle="1" w:styleId="berschrift1Zchn">
    <w:name w:val="Überschrift 1 Zchn"/>
    <w:basedOn w:val="Absatz-Standardschriftart"/>
    <w:link w:val="berschrift1"/>
    <w:rsid w:val="00874F40"/>
    <w:rPr>
      <w:rFonts w:eastAsia="MS Mincho" w:cs="Times New Roman"/>
      <w:b/>
      <w:i/>
      <w:color w:val="0000FF"/>
      <w:spacing w:val="20"/>
      <w:szCs w:val="20"/>
      <w:lang w:val="de-DE" w:eastAsia="ja-JP"/>
    </w:rPr>
  </w:style>
  <w:style w:type="character" w:styleId="Hyperlink">
    <w:name w:val="Hyperlink"/>
    <w:uiPriority w:val="99"/>
    <w:rsid w:val="00874F40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874F40"/>
    <w:rPr>
      <w:rFonts w:eastAsia="MS Mincho" w:cs="Times New Roman"/>
      <w:bCs/>
      <w:color w:val="336699"/>
      <w:szCs w:val="20"/>
      <w:lang w:eastAsia="ja-JP"/>
    </w:rPr>
  </w:style>
  <w:style w:type="paragraph" w:customStyle="1" w:styleId="PunktEin1">
    <w:name w:val="Punkt_Ein1"/>
    <w:basedOn w:val="Standard"/>
    <w:rsid w:val="00874F40"/>
    <w:pPr>
      <w:widowControl w:val="0"/>
      <w:autoSpaceDE w:val="0"/>
      <w:autoSpaceDN w:val="0"/>
      <w:ind w:left="567" w:hanging="283"/>
    </w:pPr>
    <w:rPr>
      <w:rFonts w:eastAsia="MS Mincho" w:cs="Times New Roman"/>
      <w:sz w:val="20"/>
      <w:szCs w:val="20"/>
      <w:lang w:val="de-DE" w:eastAsia="ja-JP"/>
    </w:rPr>
  </w:style>
  <w:style w:type="paragraph" w:customStyle="1" w:styleId="Zwischensumme">
    <w:name w:val="Zwischensumme"/>
    <w:basedOn w:val="Standard"/>
    <w:rsid w:val="00874F40"/>
    <w:pPr>
      <w:widowControl w:val="0"/>
      <w:autoSpaceDE w:val="0"/>
      <w:autoSpaceDN w:val="0"/>
    </w:pPr>
    <w:rPr>
      <w:rFonts w:eastAsia="MS Mincho" w:cs="Times New Roman"/>
      <w:sz w:val="20"/>
      <w:szCs w:val="20"/>
      <w:lang w:val="de-DE" w:eastAsia="ja-JP"/>
    </w:rPr>
  </w:style>
  <w:style w:type="paragraph" w:customStyle="1" w:styleId="Bindestrich">
    <w:name w:val="Bindestrich"/>
    <w:basedOn w:val="Standard"/>
    <w:rsid w:val="00874F40"/>
    <w:pPr>
      <w:widowControl w:val="0"/>
      <w:autoSpaceDE w:val="0"/>
      <w:autoSpaceDN w:val="0"/>
      <w:ind w:left="283" w:hanging="283"/>
    </w:pPr>
    <w:rPr>
      <w:rFonts w:eastAsia="MS Mincho" w:cs="Times New Roman"/>
      <w:sz w:val="20"/>
      <w:szCs w:val="20"/>
      <w:lang w:val="de-DE" w:eastAsia="ja-JP"/>
    </w:rPr>
  </w:style>
  <w:style w:type="table" w:styleId="Tabellenraster">
    <w:name w:val="Table Grid"/>
    <w:basedOn w:val="NormaleTabelle"/>
    <w:uiPriority w:val="59"/>
    <w:rsid w:val="00874F40"/>
    <w:rPr>
      <w:rFonts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uiPriority w:val="99"/>
    <w:semiHidden/>
    <w:unhideWhenUsed/>
    <w:rsid w:val="00F854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wab-group.com/fileadmin/GC-WAB-AG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em\Desktop\Word-A4-Verkauf.docx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Word-A4-Verkauf.docx.dotx</Template>
  <TotalTime>0</TotalTime>
  <Pages>10</Pages>
  <Words>1740</Words>
  <Characters>10966</Characters>
  <Application>Microsoft Office Word</Application>
  <DocSecurity>0</DocSecurity>
  <Lines>91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Willy A. Bachofen AG</Company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Silve Madeleine</dc:creator>
  <cp:lastModifiedBy>Silve Madeleine</cp:lastModifiedBy>
  <cp:revision>24</cp:revision>
  <cp:lastPrinted>2017-11-08T07:36:00Z</cp:lastPrinted>
  <dcterms:created xsi:type="dcterms:W3CDTF">2021-11-25T07:52:00Z</dcterms:created>
  <dcterms:modified xsi:type="dcterms:W3CDTF">2025-11-04T14:30:00Z</dcterms:modified>
</cp:coreProperties>
</file>