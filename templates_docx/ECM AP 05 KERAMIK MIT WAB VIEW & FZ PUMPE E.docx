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4154" w14:textId="77777777" w:rsidR="00A53916" w:rsidRPr="00421776" w:rsidRDefault="00A53916" w:rsidP="00A53916">
      <w:pPr>
        <w:rPr>
          <w:rFonts w:cs="Arial"/>
        </w:rPr>
      </w:pPr>
    </w:p>
    <w:p w14:paraId="2F0D25C8" w14:textId="77777777" w:rsidR="00A53916" w:rsidRDefault="00A53916" w:rsidP="00A53916">
      <w:pPr>
        <w:rPr>
          <w:rFonts w:cs="Arial"/>
        </w:rPr>
      </w:pPr>
    </w:p>
    <w:p w14:paraId="266F4392" w14:textId="77777777" w:rsidR="00A53916" w:rsidRPr="00421776" w:rsidRDefault="00A53916" w:rsidP="00A53916">
      <w:pPr>
        <w:rPr>
          <w:rFonts w:cs="Arial"/>
        </w:rPr>
      </w:pPr>
    </w:p>
    <w:p w14:paraId="158010AF" w14:textId="77777777" w:rsidR="00A53916" w:rsidRPr="00421776" w:rsidRDefault="00A53916" w:rsidP="00A53916">
      <w:pPr>
        <w:rPr>
          <w:rFonts w:cs="Arial"/>
        </w:rPr>
      </w:pPr>
    </w:p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4503"/>
        <w:gridCol w:w="514"/>
        <w:gridCol w:w="1845"/>
        <w:gridCol w:w="240"/>
        <w:gridCol w:w="2537"/>
      </w:tblGrid>
      <w:tr w:rsidR="00A53916" w:rsidRPr="00B00D17" w14:paraId="0FA9D85C" w14:textId="77777777" w:rsidTr="004A6B8C">
        <w:tc>
          <w:tcPr>
            <w:tcW w:w="4503" w:type="dxa"/>
            <w:vMerge w:val="restart"/>
          </w:tcPr>
          <w:p w14:paraId="6D0CB87A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</w:p>
        </w:tc>
        <w:tc>
          <w:tcPr>
            <w:tcW w:w="514" w:type="dxa"/>
            <w:vMerge w:val="restart"/>
          </w:tcPr>
          <w:p w14:paraId="1C0E1549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</w:p>
        </w:tc>
        <w:tc>
          <w:tcPr>
            <w:tcW w:w="4622" w:type="dxa"/>
            <w:gridSpan w:val="3"/>
          </w:tcPr>
          <w:p w14:paraId="635359D3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  <w:r w:rsidRPr="00491ED4">
              <w:rPr>
                <w:rFonts w:cs="Arial"/>
                <w:b/>
                <w:lang w:val="en-GB"/>
              </w:rPr>
              <w:t>Quotation</w:t>
            </w:r>
          </w:p>
        </w:tc>
      </w:tr>
      <w:tr w:rsidR="00A53916" w:rsidRPr="00B00D17" w14:paraId="4A092C40" w14:textId="77777777" w:rsidTr="004A6B8C">
        <w:tc>
          <w:tcPr>
            <w:tcW w:w="4503" w:type="dxa"/>
            <w:vMerge/>
          </w:tcPr>
          <w:p w14:paraId="01DDF9B2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</w:p>
        </w:tc>
        <w:tc>
          <w:tcPr>
            <w:tcW w:w="514" w:type="dxa"/>
            <w:vMerge/>
          </w:tcPr>
          <w:p w14:paraId="3BC0E4F3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</w:p>
        </w:tc>
        <w:tc>
          <w:tcPr>
            <w:tcW w:w="1845" w:type="dxa"/>
          </w:tcPr>
          <w:p w14:paraId="721C1C76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  <w:r w:rsidRPr="00491ED4">
              <w:rPr>
                <w:rFonts w:cs="Arial"/>
                <w:lang w:val="en-GB"/>
              </w:rPr>
              <w:t>Quotation No.</w:t>
            </w:r>
          </w:p>
        </w:tc>
        <w:tc>
          <w:tcPr>
            <w:tcW w:w="240" w:type="dxa"/>
          </w:tcPr>
          <w:p w14:paraId="3B7CD813" w14:textId="77777777" w:rsidR="00A53916" w:rsidRPr="00B00D17" w:rsidRDefault="00A53916" w:rsidP="004A6B8C">
            <w:pPr>
              <w:jc w:val="center"/>
              <w:rPr>
                <w:rFonts w:cs="Arial"/>
                <w:lang w:val="en-GB"/>
              </w:rPr>
            </w:pPr>
            <w:r w:rsidRPr="00B00D17">
              <w:rPr>
                <w:rFonts w:cs="Arial"/>
                <w:lang w:val="en-GB"/>
              </w:rPr>
              <w:t>:</w:t>
            </w:r>
          </w:p>
        </w:tc>
        <w:tc>
          <w:tcPr>
            <w:tcW w:w="2537" w:type="dxa"/>
          </w:tcPr>
          <w:p w14:paraId="3F7A1876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</w:p>
        </w:tc>
      </w:tr>
      <w:tr w:rsidR="00A53916" w:rsidRPr="00B00D17" w14:paraId="07A7F80E" w14:textId="77777777" w:rsidTr="004A6B8C">
        <w:tc>
          <w:tcPr>
            <w:tcW w:w="4503" w:type="dxa"/>
            <w:vMerge/>
          </w:tcPr>
          <w:p w14:paraId="5CF374BB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</w:p>
        </w:tc>
        <w:tc>
          <w:tcPr>
            <w:tcW w:w="514" w:type="dxa"/>
            <w:vMerge/>
          </w:tcPr>
          <w:p w14:paraId="02D20FD7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</w:p>
        </w:tc>
        <w:tc>
          <w:tcPr>
            <w:tcW w:w="1845" w:type="dxa"/>
          </w:tcPr>
          <w:p w14:paraId="4FB65FC8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  <w:r w:rsidRPr="00491ED4">
              <w:rPr>
                <w:rFonts w:cs="Arial"/>
                <w:lang w:val="en-GB"/>
              </w:rPr>
              <w:t>Our Reference</w:t>
            </w:r>
          </w:p>
        </w:tc>
        <w:tc>
          <w:tcPr>
            <w:tcW w:w="240" w:type="dxa"/>
          </w:tcPr>
          <w:p w14:paraId="228549BC" w14:textId="77777777" w:rsidR="00A53916" w:rsidRPr="00B00D17" w:rsidRDefault="00A53916" w:rsidP="004A6B8C">
            <w:pPr>
              <w:jc w:val="center"/>
              <w:rPr>
                <w:rFonts w:cs="Arial"/>
                <w:lang w:val="en-GB"/>
              </w:rPr>
            </w:pPr>
            <w:r w:rsidRPr="00B00D17">
              <w:rPr>
                <w:rFonts w:cs="Arial"/>
                <w:lang w:val="en-GB"/>
              </w:rPr>
              <w:t>:</w:t>
            </w:r>
          </w:p>
        </w:tc>
        <w:tc>
          <w:tcPr>
            <w:tcW w:w="2537" w:type="dxa"/>
          </w:tcPr>
          <w:p w14:paraId="6E6A861D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</w:p>
        </w:tc>
      </w:tr>
      <w:tr w:rsidR="00A53916" w:rsidRPr="00B00D17" w14:paraId="19696557" w14:textId="77777777" w:rsidTr="004A6B8C">
        <w:tc>
          <w:tcPr>
            <w:tcW w:w="4503" w:type="dxa"/>
            <w:vMerge/>
          </w:tcPr>
          <w:p w14:paraId="51E3EBC1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</w:p>
        </w:tc>
        <w:tc>
          <w:tcPr>
            <w:tcW w:w="514" w:type="dxa"/>
            <w:vMerge/>
          </w:tcPr>
          <w:p w14:paraId="2FD82D92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</w:p>
        </w:tc>
        <w:tc>
          <w:tcPr>
            <w:tcW w:w="1845" w:type="dxa"/>
          </w:tcPr>
          <w:p w14:paraId="13590771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  <w:r w:rsidRPr="00491ED4">
              <w:rPr>
                <w:rFonts w:cs="Arial"/>
                <w:lang w:val="en-GB"/>
              </w:rPr>
              <w:t>Date</w:t>
            </w:r>
          </w:p>
        </w:tc>
        <w:tc>
          <w:tcPr>
            <w:tcW w:w="240" w:type="dxa"/>
          </w:tcPr>
          <w:p w14:paraId="597F45E1" w14:textId="77777777" w:rsidR="00A53916" w:rsidRPr="00B00D17" w:rsidRDefault="00A53916" w:rsidP="004A6B8C">
            <w:pPr>
              <w:jc w:val="center"/>
              <w:rPr>
                <w:rFonts w:cs="Arial"/>
                <w:lang w:val="en-GB"/>
              </w:rPr>
            </w:pPr>
            <w:r w:rsidRPr="00B00D17">
              <w:rPr>
                <w:rFonts w:cs="Arial"/>
                <w:lang w:val="en-GB"/>
              </w:rPr>
              <w:t>:</w:t>
            </w:r>
          </w:p>
        </w:tc>
        <w:tc>
          <w:tcPr>
            <w:tcW w:w="2537" w:type="dxa"/>
          </w:tcPr>
          <w:p w14:paraId="02A89BB0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</w:p>
        </w:tc>
      </w:tr>
      <w:tr w:rsidR="00A53916" w:rsidRPr="00B00D17" w14:paraId="167DA12F" w14:textId="77777777" w:rsidTr="004A6B8C">
        <w:tc>
          <w:tcPr>
            <w:tcW w:w="4503" w:type="dxa"/>
            <w:vMerge/>
          </w:tcPr>
          <w:p w14:paraId="7B616923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</w:p>
        </w:tc>
        <w:tc>
          <w:tcPr>
            <w:tcW w:w="514" w:type="dxa"/>
            <w:vMerge/>
          </w:tcPr>
          <w:p w14:paraId="630B4CD6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</w:p>
        </w:tc>
        <w:tc>
          <w:tcPr>
            <w:tcW w:w="1845" w:type="dxa"/>
          </w:tcPr>
          <w:p w14:paraId="438FA7F3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</w:p>
        </w:tc>
        <w:tc>
          <w:tcPr>
            <w:tcW w:w="240" w:type="dxa"/>
          </w:tcPr>
          <w:p w14:paraId="792AF8EE" w14:textId="77777777" w:rsidR="00A53916" w:rsidRPr="00B00D17" w:rsidRDefault="00A53916" w:rsidP="004A6B8C">
            <w:pPr>
              <w:jc w:val="center"/>
              <w:rPr>
                <w:rFonts w:cs="Arial"/>
                <w:lang w:val="en-GB"/>
              </w:rPr>
            </w:pPr>
          </w:p>
        </w:tc>
        <w:tc>
          <w:tcPr>
            <w:tcW w:w="2537" w:type="dxa"/>
          </w:tcPr>
          <w:p w14:paraId="009CB2A2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</w:p>
        </w:tc>
      </w:tr>
      <w:tr w:rsidR="00A53916" w:rsidRPr="00B00D17" w14:paraId="503C6968" w14:textId="77777777" w:rsidTr="004A6B8C">
        <w:tc>
          <w:tcPr>
            <w:tcW w:w="4503" w:type="dxa"/>
            <w:vMerge/>
          </w:tcPr>
          <w:p w14:paraId="6C9D419E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</w:p>
        </w:tc>
        <w:tc>
          <w:tcPr>
            <w:tcW w:w="514" w:type="dxa"/>
            <w:vMerge/>
          </w:tcPr>
          <w:p w14:paraId="67EB42EB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</w:p>
        </w:tc>
        <w:tc>
          <w:tcPr>
            <w:tcW w:w="1845" w:type="dxa"/>
          </w:tcPr>
          <w:p w14:paraId="477324FC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</w:p>
        </w:tc>
        <w:tc>
          <w:tcPr>
            <w:tcW w:w="240" w:type="dxa"/>
          </w:tcPr>
          <w:p w14:paraId="275EBBCE" w14:textId="77777777" w:rsidR="00A53916" w:rsidRPr="00B00D17" w:rsidRDefault="00A53916" w:rsidP="004A6B8C">
            <w:pPr>
              <w:jc w:val="center"/>
              <w:rPr>
                <w:rFonts w:cs="Arial"/>
                <w:lang w:val="en-GB"/>
              </w:rPr>
            </w:pPr>
          </w:p>
        </w:tc>
        <w:tc>
          <w:tcPr>
            <w:tcW w:w="2537" w:type="dxa"/>
          </w:tcPr>
          <w:p w14:paraId="785782A8" w14:textId="77777777" w:rsidR="00A53916" w:rsidRPr="00B00D17" w:rsidRDefault="00A53916" w:rsidP="004A6B8C">
            <w:pPr>
              <w:rPr>
                <w:rFonts w:cs="Arial"/>
                <w:lang w:val="en-GB"/>
              </w:rPr>
            </w:pPr>
          </w:p>
        </w:tc>
      </w:tr>
    </w:tbl>
    <w:p w14:paraId="38A496B8" w14:textId="77777777" w:rsidR="00A53916" w:rsidRDefault="00A53916" w:rsidP="00A53916"/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1997"/>
        <w:gridCol w:w="7642"/>
      </w:tblGrid>
      <w:tr w:rsidR="00A53916" w:rsidRPr="00491ED4" w14:paraId="54E62062" w14:textId="77777777" w:rsidTr="004A6B8C">
        <w:tc>
          <w:tcPr>
            <w:tcW w:w="1997" w:type="dxa"/>
          </w:tcPr>
          <w:p w14:paraId="1D36E5D1" w14:textId="77777777" w:rsidR="00A53916" w:rsidRPr="00491ED4" w:rsidRDefault="00A53916" w:rsidP="004A6B8C">
            <w:pPr>
              <w:rPr>
                <w:rFonts w:cs="Arial"/>
                <w:lang w:val="en-GB"/>
              </w:rPr>
            </w:pPr>
            <w:r w:rsidRPr="00491ED4">
              <w:rPr>
                <w:rFonts w:cs="Arial"/>
                <w:lang w:val="en-GB"/>
              </w:rPr>
              <w:t>Your reference:</w:t>
            </w:r>
          </w:p>
        </w:tc>
        <w:tc>
          <w:tcPr>
            <w:tcW w:w="7642" w:type="dxa"/>
          </w:tcPr>
          <w:p w14:paraId="5E1B35A7" w14:textId="77777777" w:rsidR="00A53916" w:rsidRPr="00491ED4" w:rsidRDefault="00A53916" w:rsidP="004A6B8C">
            <w:pPr>
              <w:rPr>
                <w:rFonts w:cs="Arial"/>
                <w:lang w:val="en-GB"/>
              </w:rPr>
            </w:pPr>
          </w:p>
        </w:tc>
      </w:tr>
    </w:tbl>
    <w:p w14:paraId="1B752BD7" w14:textId="77777777" w:rsidR="00A53916" w:rsidRPr="00421776" w:rsidRDefault="00A53916" w:rsidP="00A53916">
      <w:pPr>
        <w:rPr>
          <w:rFonts w:cs="Arial"/>
          <w:lang w:val="en-GB"/>
        </w:rPr>
      </w:pPr>
    </w:p>
    <w:p w14:paraId="791FA195" w14:textId="77777777" w:rsidR="00A53916" w:rsidRPr="00421776" w:rsidRDefault="00A53916" w:rsidP="00A53916">
      <w:pPr>
        <w:tabs>
          <w:tab w:val="left" w:pos="6300"/>
        </w:tabs>
        <w:rPr>
          <w:rFonts w:cs="Arial"/>
          <w:lang w:val="en-GB"/>
        </w:rPr>
      </w:pPr>
    </w:p>
    <w:p w14:paraId="4D86C019" w14:textId="77777777" w:rsidR="00A53916" w:rsidRPr="00421776" w:rsidRDefault="00A53916" w:rsidP="00A53916">
      <w:pPr>
        <w:tabs>
          <w:tab w:val="left" w:pos="6300"/>
        </w:tabs>
        <w:rPr>
          <w:rFonts w:cs="Arial"/>
          <w:lang w:val="en-GB"/>
        </w:rPr>
      </w:pPr>
      <w:r w:rsidRPr="00421776">
        <w:rPr>
          <w:rFonts w:cs="Arial"/>
          <w:lang w:val="en-GB"/>
        </w:rPr>
        <w:t>Dear Sirs</w:t>
      </w:r>
    </w:p>
    <w:p w14:paraId="4584595F" w14:textId="77777777" w:rsidR="00A53916" w:rsidRPr="00421776" w:rsidRDefault="00A53916" w:rsidP="00A53916">
      <w:pPr>
        <w:tabs>
          <w:tab w:val="left" w:pos="6300"/>
        </w:tabs>
        <w:rPr>
          <w:rFonts w:cs="Arial"/>
          <w:lang w:val="en-GB"/>
        </w:rPr>
      </w:pPr>
    </w:p>
    <w:p w14:paraId="016566A2" w14:textId="77777777" w:rsidR="00A53916" w:rsidRPr="00421776" w:rsidRDefault="00A53916" w:rsidP="00A53916">
      <w:pPr>
        <w:tabs>
          <w:tab w:val="left" w:pos="6300"/>
        </w:tabs>
        <w:rPr>
          <w:rFonts w:cs="Arial"/>
          <w:lang w:val="en-GB"/>
        </w:rPr>
      </w:pPr>
      <w:r w:rsidRPr="00421776">
        <w:rPr>
          <w:rFonts w:cs="Arial"/>
          <w:lang w:val="en-GB"/>
        </w:rPr>
        <w:t>We thank you very much for your inquiry and are pleased to offer as follows:</w:t>
      </w:r>
    </w:p>
    <w:p w14:paraId="2A1F1584" w14:textId="77777777" w:rsidR="00A53916" w:rsidRDefault="00A53916" w:rsidP="00A53916">
      <w:pPr>
        <w:rPr>
          <w:rFonts w:cs="Arial"/>
          <w:lang w:val="en-GB"/>
        </w:rPr>
      </w:pPr>
    </w:p>
    <w:p w14:paraId="0589396E" w14:textId="77777777" w:rsidR="00A53916" w:rsidRPr="00421776" w:rsidRDefault="00A53916" w:rsidP="00A53916">
      <w:pPr>
        <w:rPr>
          <w:rFonts w:cs="Arial"/>
          <w:lang w:val="en-GB"/>
        </w:rPr>
      </w:pPr>
    </w:p>
    <w:tbl>
      <w:tblPr>
        <w:tblW w:w="9639" w:type="dxa"/>
        <w:tblLook w:val="01E0" w:firstRow="1" w:lastRow="1" w:firstColumn="1" w:lastColumn="1" w:noHBand="0" w:noVBand="0"/>
      </w:tblPr>
      <w:tblGrid>
        <w:gridCol w:w="2750"/>
        <w:gridCol w:w="6889"/>
      </w:tblGrid>
      <w:tr w:rsidR="00A53916" w:rsidRPr="00DB67B8" w14:paraId="42507679" w14:textId="77777777" w:rsidTr="004A6B8C">
        <w:trPr>
          <w:trHeight w:val="680"/>
        </w:trPr>
        <w:tc>
          <w:tcPr>
            <w:tcW w:w="2750" w:type="dxa"/>
            <w:vAlign w:val="center"/>
          </w:tcPr>
          <w:p w14:paraId="7C6CF315" w14:textId="77777777" w:rsidR="00A53916" w:rsidRPr="00487BE4" w:rsidRDefault="00A53916" w:rsidP="004A6B8C">
            <w:pPr>
              <w:spacing w:before="120"/>
              <w:jc w:val="right"/>
              <w:rPr>
                <w:rFonts w:cs="Arial"/>
                <w:color w:val="336699"/>
                <w:sz w:val="20"/>
                <w:lang w:val="en-GB"/>
              </w:rPr>
            </w:pPr>
            <w:r w:rsidRPr="00487BE4">
              <w:rPr>
                <w:rFonts w:cs="Arial"/>
                <w:b/>
                <w:color w:val="336699"/>
                <w:sz w:val="36"/>
                <w:lang w:val="en-GB"/>
              </w:rPr>
              <w:t xml:space="preserve">1 </w:t>
            </w:r>
          </w:p>
        </w:tc>
        <w:tc>
          <w:tcPr>
            <w:tcW w:w="6889" w:type="dxa"/>
            <w:vAlign w:val="center"/>
          </w:tcPr>
          <w:p w14:paraId="7AB66513" w14:textId="77777777" w:rsidR="00A53916" w:rsidRPr="00487BE4" w:rsidRDefault="00A53916" w:rsidP="004A6B8C">
            <w:pPr>
              <w:spacing w:before="120"/>
              <w:rPr>
                <w:rFonts w:cs="Arial"/>
                <w:b/>
                <w:color w:val="336699"/>
                <w:sz w:val="36"/>
                <w:lang w:val="en-GB"/>
              </w:rPr>
            </w:pPr>
            <w:r w:rsidRPr="00487BE4">
              <w:rPr>
                <w:rFonts w:cs="Arial"/>
                <w:b/>
                <w:color w:val="336699"/>
                <w:sz w:val="36"/>
                <w:lang w:val="en-GB"/>
              </w:rPr>
              <w:t>DYNO</w:t>
            </w:r>
            <w:r w:rsidRPr="00487BE4">
              <w:rPr>
                <w:rFonts w:cs="Arial"/>
                <w:bCs/>
                <w:color w:val="336699"/>
                <w:sz w:val="36"/>
                <w:szCs w:val="36"/>
                <w:vertAlign w:val="superscript"/>
                <w:lang w:val="en-GB"/>
              </w:rPr>
              <w:sym w:font="Symbol" w:char="F0E2"/>
            </w:r>
            <w:r w:rsidRPr="00487BE4">
              <w:rPr>
                <w:rFonts w:cs="Arial"/>
                <w:b/>
                <w:color w:val="336699"/>
                <w:sz w:val="36"/>
                <w:lang w:val="en-GB"/>
              </w:rPr>
              <w:t>-MILL ECM-AP 05   ceramic</w:t>
            </w:r>
          </w:p>
        </w:tc>
      </w:tr>
      <w:tr w:rsidR="00A53916" w:rsidRPr="002F4C4B" w14:paraId="0EAA01E3" w14:textId="77777777" w:rsidTr="004A6B8C">
        <w:tc>
          <w:tcPr>
            <w:tcW w:w="9639" w:type="dxa"/>
            <w:gridSpan w:val="2"/>
          </w:tcPr>
          <w:p w14:paraId="23DDE171" w14:textId="77777777" w:rsidR="00A53916" w:rsidRPr="00487BE4" w:rsidRDefault="00A53916" w:rsidP="004A6B8C">
            <w:pPr>
              <w:jc w:val="center"/>
              <w:rPr>
                <w:rFonts w:cs="Arial"/>
                <w:color w:val="336699"/>
                <w:lang w:val="en-GB"/>
              </w:rPr>
            </w:pPr>
          </w:p>
          <w:p w14:paraId="121E6B98" w14:textId="77777777" w:rsidR="00A53916" w:rsidRDefault="00A53916" w:rsidP="004A6B8C">
            <w:pPr>
              <w:jc w:val="center"/>
              <w:rPr>
                <w:rFonts w:cs="Arial"/>
                <w:color w:val="336699"/>
                <w:lang w:val="en-GB"/>
              </w:rPr>
            </w:pPr>
            <w:r w:rsidRPr="002F4C4B">
              <w:rPr>
                <w:rFonts w:cs="Arial"/>
                <w:b/>
                <w:bCs/>
                <w:color w:val="336699"/>
                <w:lang w:val="en-GB"/>
              </w:rPr>
              <w:t>A</w:t>
            </w:r>
            <w:r w:rsidRPr="002F4C4B">
              <w:rPr>
                <w:rFonts w:cs="Arial"/>
                <w:color w:val="336699"/>
                <w:lang w:val="en-GB"/>
              </w:rPr>
              <w:t>dvanced</w:t>
            </w:r>
            <w:r>
              <w:rPr>
                <w:rFonts w:cs="Arial"/>
                <w:color w:val="336699"/>
                <w:lang w:val="en-GB"/>
              </w:rPr>
              <w:t xml:space="preserve"> </w:t>
            </w:r>
            <w:r w:rsidRPr="002F4C4B">
              <w:rPr>
                <w:rFonts w:cs="Arial"/>
                <w:b/>
                <w:bCs/>
                <w:color w:val="336699"/>
                <w:lang w:val="en-GB"/>
              </w:rPr>
              <w:t>P</w:t>
            </w:r>
            <w:r w:rsidRPr="002F4C4B">
              <w:rPr>
                <w:rFonts w:cs="Arial"/>
                <w:color w:val="336699"/>
                <w:lang w:val="en-GB"/>
              </w:rPr>
              <w:t>erformance Series</w:t>
            </w:r>
          </w:p>
          <w:p w14:paraId="34125AE5" w14:textId="77777777" w:rsidR="00A53916" w:rsidRPr="002F4C4B" w:rsidRDefault="00A53916" w:rsidP="004A6B8C">
            <w:pPr>
              <w:jc w:val="center"/>
              <w:rPr>
                <w:rFonts w:cs="Arial"/>
                <w:color w:val="336699"/>
                <w:lang w:val="en-GB"/>
              </w:rPr>
            </w:pPr>
          </w:p>
          <w:p w14:paraId="3F35D144" w14:textId="77777777" w:rsidR="00A53916" w:rsidRPr="002F4C4B" w:rsidRDefault="00A53916" w:rsidP="004A6B8C">
            <w:pPr>
              <w:jc w:val="center"/>
              <w:rPr>
                <w:rFonts w:cs="Arial"/>
                <w:color w:val="336699"/>
                <w:lang w:val="en-GB"/>
              </w:rPr>
            </w:pPr>
          </w:p>
        </w:tc>
      </w:tr>
      <w:tr w:rsidR="00A53916" w:rsidRPr="00421776" w14:paraId="34C860DA" w14:textId="77777777" w:rsidTr="004A6B8C">
        <w:tc>
          <w:tcPr>
            <w:tcW w:w="2750" w:type="dxa"/>
          </w:tcPr>
          <w:p w14:paraId="2B170F53" w14:textId="77777777" w:rsidR="00A53916" w:rsidRPr="002F4C4B" w:rsidRDefault="00A53916" w:rsidP="004A6B8C">
            <w:pPr>
              <w:jc w:val="center"/>
              <w:rPr>
                <w:rFonts w:cs="Arial"/>
                <w:color w:val="336699"/>
                <w:sz w:val="20"/>
                <w:lang w:val="en-GB"/>
              </w:rPr>
            </w:pPr>
          </w:p>
        </w:tc>
        <w:tc>
          <w:tcPr>
            <w:tcW w:w="6889" w:type="dxa"/>
          </w:tcPr>
          <w:p w14:paraId="774C8BF6" w14:textId="24117D63" w:rsidR="0075393E" w:rsidRDefault="00A53916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 w:val="24"/>
                <w:szCs w:val="24"/>
                <w:lang w:eastAsia="de-CH"/>
                <w14:ligatures w14:val="standardContextual"/>
              </w:rPr>
            </w:pPr>
            <w:r>
              <w:rPr>
                <w:rFonts w:cs="Arial"/>
                <w:bCs w:val="0"/>
                <w:lang w:val="en-GB"/>
              </w:rPr>
              <w:fldChar w:fldCharType="begin"/>
            </w:r>
            <w:r>
              <w:rPr>
                <w:rFonts w:cs="Arial"/>
                <w:bCs w:val="0"/>
                <w:lang w:val="en-GB"/>
              </w:rPr>
              <w:instrText xml:space="preserve"> TOC \o "1-1" \n \h \z \u </w:instrText>
            </w:r>
            <w:r>
              <w:rPr>
                <w:rFonts w:cs="Arial"/>
                <w:bCs w:val="0"/>
                <w:lang w:val="en-GB"/>
              </w:rPr>
              <w:fldChar w:fldCharType="separate"/>
            </w:r>
            <w:hyperlink w:anchor="_Toc168904036" w:history="1">
              <w:r w:rsidR="0075393E" w:rsidRPr="00054455">
                <w:rPr>
                  <w:rStyle w:val="Hyperlink"/>
                  <w:rFonts w:cs="Arial"/>
                  <w:noProof/>
                  <w:lang w:val="en-GB"/>
                </w:rPr>
                <w:t>1 – Principal Characteristics</w:t>
              </w:r>
            </w:hyperlink>
          </w:p>
          <w:p w14:paraId="4EA26363" w14:textId="0C585E1C" w:rsidR="0075393E" w:rsidRDefault="0075393E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 w:val="24"/>
                <w:szCs w:val="24"/>
                <w:lang w:eastAsia="de-CH"/>
                <w14:ligatures w14:val="standardContextual"/>
              </w:rPr>
            </w:pPr>
            <w:hyperlink w:anchor="_Toc168904037" w:history="1">
              <w:r w:rsidRPr="00054455">
                <w:rPr>
                  <w:rStyle w:val="Hyperlink"/>
                  <w:rFonts w:cs="Arial"/>
                  <w:noProof/>
                </w:rPr>
                <w:t xml:space="preserve">2 </w:t>
              </w:r>
              <w:r w:rsidRPr="00054455">
                <w:rPr>
                  <w:rStyle w:val="Hyperlink"/>
                  <w:rFonts w:cs="Arial"/>
                  <w:noProof/>
                  <w:lang w:val="en-GB"/>
                </w:rPr>
                <w:t>– General Technical Data</w:t>
              </w:r>
            </w:hyperlink>
          </w:p>
          <w:p w14:paraId="46CBB318" w14:textId="02A455C4" w:rsidR="0075393E" w:rsidRDefault="0075393E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 w:val="24"/>
                <w:szCs w:val="24"/>
                <w:lang w:eastAsia="de-CH"/>
                <w14:ligatures w14:val="standardContextual"/>
              </w:rPr>
            </w:pPr>
            <w:hyperlink w:anchor="_Toc168904038" w:history="1">
              <w:r w:rsidRPr="00054455">
                <w:rPr>
                  <w:rStyle w:val="Hyperlink"/>
                  <w:rFonts w:cs="Arial"/>
                  <w:noProof/>
                  <w:lang w:val="en-GB"/>
                </w:rPr>
                <w:t>3 – Machine Execution</w:t>
              </w:r>
            </w:hyperlink>
          </w:p>
          <w:p w14:paraId="0FA2694D" w14:textId="08AC8E59" w:rsidR="0075393E" w:rsidRDefault="0075393E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 w:val="24"/>
                <w:szCs w:val="24"/>
                <w:lang w:eastAsia="de-CH"/>
                <w14:ligatures w14:val="standardContextual"/>
              </w:rPr>
            </w:pPr>
            <w:hyperlink w:anchor="_Toc168904039" w:history="1">
              <w:r w:rsidRPr="00054455">
                <w:rPr>
                  <w:rStyle w:val="Hyperlink"/>
                  <w:rFonts w:cs="Arial"/>
                  <w:noProof/>
                  <w:lang w:val="en-GB"/>
                </w:rPr>
                <w:t>4 – Product Pump FZ 150</w:t>
              </w:r>
            </w:hyperlink>
          </w:p>
          <w:p w14:paraId="64AE70AF" w14:textId="75267271" w:rsidR="0075393E" w:rsidRDefault="0075393E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 w:val="24"/>
                <w:szCs w:val="24"/>
                <w:lang w:eastAsia="de-CH"/>
                <w14:ligatures w14:val="standardContextual"/>
              </w:rPr>
            </w:pPr>
            <w:hyperlink w:anchor="_Toc168904040" w:history="1">
              <w:r w:rsidRPr="00054455">
                <w:rPr>
                  <w:rStyle w:val="Hyperlink"/>
                  <w:rFonts w:cs="Arial"/>
                  <w:noProof/>
                  <w:lang w:val="en-GB"/>
                </w:rPr>
                <w:t>5 – Motor Starter Cabinet MSC-WAB VIEW</w:t>
              </w:r>
            </w:hyperlink>
          </w:p>
          <w:p w14:paraId="1325CEE1" w14:textId="4E548C31" w:rsidR="0075393E" w:rsidRDefault="0075393E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 w:val="24"/>
                <w:szCs w:val="24"/>
                <w:lang w:eastAsia="de-CH"/>
                <w14:ligatures w14:val="standardContextual"/>
              </w:rPr>
            </w:pPr>
            <w:hyperlink w:anchor="_Toc168904041" w:history="1">
              <w:r w:rsidRPr="00054455">
                <w:rPr>
                  <w:rStyle w:val="Hyperlink"/>
                  <w:rFonts w:cs="Arial"/>
                  <w:noProof/>
                  <w:lang w:val="en-GB"/>
                </w:rPr>
                <w:t>6 – Price Summary</w:t>
              </w:r>
            </w:hyperlink>
          </w:p>
          <w:p w14:paraId="2C7E5765" w14:textId="51F7AD4F" w:rsidR="0075393E" w:rsidRDefault="0075393E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 w:val="24"/>
                <w:szCs w:val="24"/>
                <w:lang w:eastAsia="de-CH"/>
                <w14:ligatures w14:val="standardContextual"/>
              </w:rPr>
            </w:pPr>
            <w:hyperlink w:anchor="_Toc168904042" w:history="1">
              <w:r w:rsidRPr="00054455">
                <w:rPr>
                  <w:rStyle w:val="Hyperlink"/>
                  <w:rFonts w:cs="Arial"/>
                  <w:noProof/>
                  <w:lang w:val="en-GB"/>
                </w:rPr>
                <w:t>7 – Options and Accessories</w:t>
              </w:r>
            </w:hyperlink>
          </w:p>
          <w:p w14:paraId="05EB8660" w14:textId="65EDAA5D" w:rsidR="0075393E" w:rsidRDefault="0075393E">
            <w:pPr>
              <w:pStyle w:val="Verzeichnis1"/>
              <w:tabs>
                <w:tab w:val="right" w:leader="dot" w:pos="9571"/>
              </w:tabs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 w:val="24"/>
                <w:szCs w:val="24"/>
                <w:lang w:eastAsia="de-CH"/>
                <w14:ligatures w14:val="standardContextual"/>
              </w:rPr>
            </w:pPr>
            <w:hyperlink w:anchor="_Toc168904043" w:history="1">
              <w:r w:rsidRPr="00054455">
                <w:rPr>
                  <w:rStyle w:val="Hyperlink"/>
                  <w:rFonts w:cs="Arial"/>
                  <w:noProof/>
                  <w:lang w:val="en-GB"/>
                </w:rPr>
                <w:t>8 – Terms of Delivery</w:t>
              </w:r>
            </w:hyperlink>
          </w:p>
          <w:p w14:paraId="0C15A0D9" w14:textId="378ECBB2" w:rsidR="00A53916" w:rsidRPr="00F64C21" w:rsidRDefault="00A53916" w:rsidP="004A6B8C">
            <w:pPr>
              <w:rPr>
                <w:rFonts w:cs="Arial"/>
                <w:color w:val="336699"/>
                <w:lang w:val="en-GB"/>
              </w:rPr>
            </w:pPr>
            <w:r>
              <w:rPr>
                <w:rFonts w:cs="Arial"/>
                <w:bCs/>
                <w:color w:val="336699"/>
                <w:szCs w:val="20"/>
                <w:lang w:val="en-GB"/>
              </w:rPr>
              <w:fldChar w:fldCharType="end"/>
            </w:r>
          </w:p>
        </w:tc>
      </w:tr>
      <w:tr w:rsidR="00A53916" w:rsidRPr="00421776" w14:paraId="39A05D70" w14:textId="77777777" w:rsidTr="004A6B8C">
        <w:tc>
          <w:tcPr>
            <w:tcW w:w="9639" w:type="dxa"/>
            <w:gridSpan w:val="2"/>
          </w:tcPr>
          <w:p w14:paraId="063851A2" w14:textId="77777777" w:rsidR="00A53916" w:rsidRPr="00421776" w:rsidRDefault="00A53916" w:rsidP="004A6B8C">
            <w:pPr>
              <w:ind w:left="720"/>
              <w:rPr>
                <w:rFonts w:cs="Arial"/>
                <w:color w:val="336699"/>
                <w:lang w:val="en-GB"/>
              </w:rPr>
            </w:pPr>
          </w:p>
        </w:tc>
      </w:tr>
      <w:tr w:rsidR="00A53916" w:rsidRPr="00DB67B8" w14:paraId="3F6C6992" w14:textId="77777777" w:rsidTr="004A6B8C">
        <w:tc>
          <w:tcPr>
            <w:tcW w:w="9639" w:type="dxa"/>
            <w:gridSpan w:val="2"/>
          </w:tcPr>
          <w:p w14:paraId="582D6442" w14:textId="77777777" w:rsidR="00A53916" w:rsidRPr="00421776" w:rsidRDefault="00572636" w:rsidP="004A6B8C">
            <w:pPr>
              <w:ind w:left="720"/>
              <w:jc w:val="center"/>
              <w:rPr>
                <w:rFonts w:cs="Arial"/>
                <w:lang w:val="en-GB"/>
              </w:rPr>
            </w:pPr>
            <w:r>
              <w:rPr>
                <w:noProof/>
                <w:lang w:eastAsia="de-CH"/>
              </w:rPr>
              <w:drawing>
                <wp:inline distT="0" distB="0" distL="0" distR="0" wp14:anchorId="36654042" wp14:editId="655EFD84">
                  <wp:extent cx="2503170" cy="2055495"/>
                  <wp:effectExtent l="0" t="0" r="0" b="1905"/>
                  <wp:docPr id="5" name="Grafik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fik 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170" cy="205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C1842" w14:textId="77777777" w:rsidR="00A53916" w:rsidRPr="00DD07CE" w:rsidRDefault="00A53916" w:rsidP="004A6B8C">
            <w:pPr>
              <w:ind w:left="720"/>
              <w:rPr>
                <w:rFonts w:cs="Arial"/>
                <w:sz w:val="16"/>
                <w:szCs w:val="16"/>
                <w:lang w:val="en-GB"/>
              </w:rPr>
            </w:pPr>
          </w:p>
          <w:p w14:paraId="2DEB857A" w14:textId="77777777" w:rsidR="00A53916" w:rsidRPr="00802E30" w:rsidRDefault="00A53916" w:rsidP="004A6B8C">
            <w:pPr>
              <w:ind w:left="720"/>
              <w:jc w:val="center"/>
              <w:rPr>
                <w:rFonts w:cs="Arial"/>
                <w:sz w:val="10"/>
                <w:szCs w:val="10"/>
                <w:lang w:val="en-GB"/>
              </w:rPr>
            </w:pPr>
            <w:r w:rsidRPr="00421776">
              <w:rPr>
                <w:rFonts w:cs="Arial"/>
                <w:sz w:val="10"/>
                <w:szCs w:val="10"/>
                <w:lang w:val="en-GB"/>
              </w:rPr>
              <w:t>(Picture does not conform exactly to the quotation)</w:t>
            </w:r>
          </w:p>
        </w:tc>
      </w:tr>
    </w:tbl>
    <w:p w14:paraId="3D1ACE1F" w14:textId="77777777" w:rsidR="00A53916" w:rsidRPr="00421776" w:rsidRDefault="00A53916" w:rsidP="00A53916">
      <w:pPr>
        <w:rPr>
          <w:rFonts w:cs="Arial"/>
          <w:lang w:val="en-GB"/>
        </w:rPr>
      </w:pPr>
      <w:r w:rsidRPr="00421776">
        <w:rPr>
          <w:rFonts w:cs="Arial"/>
          <w:lang w:val="en-GB"/>
        </w:rPr>
        <w:br w:type="page"/>
      </w:r>
    </w:p>
    <w:tbl>
      <w:tblPr>
        <w:tblW w:w="9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A53916" w:rsidRPr="00421776" w14:paraId="7DE66972" w14:textId="77777777" w:rsidTr="004A6B8C">
        <w:tc>
          <w:tcPr>
            <w:tcW w:w="9709" w:type="dxa"/>
          </w:tcPr>
          <w:p w14:paraId="48624B0F" w14:textId="77777777" w:rsidR="00A53916" w:rsidRPr="00421776" w:rsidRDefault="00A53916" w:rsidP="004A6B8C">
            <w:pPr>
              <w:pStyle w:val="berschrift1"/>
              <w:rPr>
                <w:rFonts w:cs="Arial"/>
                <w:i w:val="0"/>
                <w:smallCaps/>
                <w:color w:val="336699"/>
                <w:szCs w:val="24"/>
                <w:lang w:val="en-GB"/>
              </w:rPr>
            </w:pPr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lastRenderedPageBreak/>
              <w:br w:type="page"/>
            </w:r>
            <w:bookmarkStart w:id="0" w:name="_Toc520540944"/>
            <w:bookmarkStart w:id="1" w:name="_Toc28058214"/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br w:type="page"/>
            </w:r>
            <w:bookmarkStart w:id="2" w:name="_Toc91486649"/>
            <w:bookmarkStart w:id="3" w:name="_Toc168904036"/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t>1 – Principal Characteristics</w:t>
            </w:r>
            <w:bookmarkEnd w:id="2"/>
            <w:bookmarkEnd w:id="3"/>
          </w:p>
        </w:tc>
      </w:tr>
      <w:bookmarkEnd w:id="0"/>
      <w:bookmarkEnd w:id="1"/>
    </w:tbl>
    <w:p w14:paraId="0B6822F1" w14:textId="77777777" w:rsidR="00A53916" w:rsidRPr="00421776" w:rsidRDefault="00A53916" w:rsidP="00A53916">
      <w:pPr>
        <w:ind w:right="-1"/>
        <w:jc w:val="both"/>
        <w:rPr>
          <w:rFonts w:cs="Arial"/>
          <w:lang w:val="en-GB"/>
        </w:rPr>
      </w:pPr>
    </w:p>
    <w:tbl>
      <w:tblPr>
        <w:tblW w:w="9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A53916" w:rsidRPr="00421776" w14:paraId="70EB6359" w14:textId="77777777" w:rsidTr="004A6B8C">
        <w:tc>
          <w:tcPr>
            <w:tcW w:w="9639" w:type="dxa"/>
          </w:tcPr>
          <w:p w14:paraId="35113A03" w14:textId="77777777" w:rsidR="00A53916" w:rsidRPr="00421776" w:rsidRDefault="00A53916" w:rsidP="004A6B8C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jc w:val="both"/>
              <w:rPr>
                <w:rFonts w:cs="Arial"/>
                <w:b/>
                <w:bCs/>
                <w:lang w:val="en-GB"/>
              </w:rPr>
            </w:pPr>
            <w:r w:rsidRPr="00421776">
              <w:rPr>
                <w:rFonts w:cs="Arial"/>
                <w:b/>
                <w:bCs/>
                <w:lang w:val="en-GB"/>
              </w:rPr>
              <w:t>Working principle</w:t>
            </w:r>
          </w:p>
        </w:tc>
      </w:tr>
      <w:tr w:rsidR="00A53916" w:rsidRPr="00DB67B8" w14:paraId="1DC69DAB" w14:textId="77777777" w:rsidTr="004A6B8C">
        <w:tc>
          <w:tcPr>
            <w:tcW w:w="9639" w:type="dxa"/>
          </w:tcPr>
          <w:p w14:paraId="114F3A81" w14:textId="77777777" w:rsidR="00A53916" w:rsidRPr="00421776" w:rsidRDefault="00A53916" w:rsidP="004A6B8C">
            <w:pPr>
              <w:pStyle w:val="Fuzeile"/>
              <w:numPr>
                <w:ilvl w:val="0"/>
                <w:numId w:val="3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 xml:space="preserve">High-Efficiency Agitator Bead Mill using the “Patented” </w:t>
            </w:r>
            <w:r>
              <w:rPr>
                <w:rFonts w:cs="Arial"/>
                <w:lang w:val="en-GB"/>
              </w:rPr>
              <w:t>DYNO</w:t>
            </w:r>
            <w:r>
              <w:rPr>
                <w:rFonts w:cs="Arial"/>
                <w:vertAlign w:val="superscript"/>
                <w:lang w:val="en-GB"/>
              </w:rPr>
              <w:sym w:font="Symbol" w:char="F0E2"/>
            </w:r>
            <w:r>
              <w:rPr>
                <w:rFonts w:cs="Arial"/>
                <w:lang w:val="en-GB"/>
              </w:rPr>
              <w:t xml:space="preserve">-ACCELERATOR </w:t>
            </w:r>
            <w:r w:rsidRPr="00421776">
              <w:rPr>
                <w:rFonts w:cs="Arial"/>
                <w:lang w:val="en-GB"/>
              </w:rPr>
              <w:t>grinding principle</w:t>
            </w:r>
          </w:p>
          <w:p w14:paraId="2784335E" w14:textId="77777777" w:rsidR="00A53916" w:rsidRPr="00421776" w:rsidRDefault="00A53916" w:rsidP="004A6B8C">
            <w:pPr>
              <w:pStyle w:val="Fuzeile"/>
              <w:numPr>
                <w:ilvl w:val="0"/>
                <w:numId w:val="3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 xml:space="preserve">The </w:t>
            </w:r>
            <w:r>
              <w:rPr>
                <w:rFonts w:cs="Arial"/>
                <w:lang w:val="en-GB"/>
              </w:rPr>
              <w:t>DYNO</w:t>
            </w:r>
            <w:r>
              <w:rPr>
                <w:rFonts w:cs="Arial"/>
                <w:vertAlign w:val="superscript"/>
                <w:lang w:val="en-GB"/>
              </w:rPr>
              <w:sym w:font="Symbol" w:char="F0E2"/>
            </w:r>
            <w:r>
              <w:rPr>
                <w:rFonts w:cs="Arial"/>
                <w:lang w:val="en-GB"/>
              </w:rPr>
              <w:t xml:space="preserve">-ACCELERATOR </w:t>
            </w:r>
            <w:r w:rsidRPr="00421776">
              <w:rPr>
                <w:rFonts w:cs="Arial"/>
                <w:lang w:val="en-GB"/>
              </w:rPr>
              <w:t>ensure powerful hydraulic movement of the grinding beads and guarantee high &amp; uniform energy input</w:t>
            </w:r>
          </w:p>
          <w:p w14:paraId="15B36216" w14:textId="77777777" w:rsidR="00A53916" w:rsidRPr="00421776" w:rsidRDefault="00A53916" w:rsidP="004A6B8C">
            <w:pPr>
              <w:pStyle w:val="Fuzeile"/>
              <w:numPr>
                <w:ilvl w:val="0"/>
                <w:numId w:val="3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DYNO</w:t>
            </w:r>
            <w:r>
              <w:rPr>
                <w:rFonts w:cs="Arial"/>
                <w:vertAlign w:val="superscript"/>
                <w:lang w:val="en-GB"/>
              </w:rPr>
              <w:sym w:font="Symbol" w:char="F0E2"/>
            </w:r>
            <w:r>
              <w:rPr>
                <w:rFonts w:cs="Arial"/>
                <w:lang w:val="en-GB"/>
              </w:rPr>
              <w:t xml:space="preserve">-ACCELERATOR </w:t>
            </w:r>
            <w:r w:rsidRPr="00421776">
              <w:rPr>
                <w:rFonts w:cs="Arial"/>
                <w:lang w:val="en-GB"/>
              </w:rPr>
              <w:t xml:space="preserve">are designed to achieve the narrowest possible </w:t>
            </w:r>
            <w:r w:rsidRPr="00421776">
              <w:rPr>
                <w:rFonts w:cs="Arial"/>
                <w:bCs/>
                <w:lang w:val="en-GB"/>
              </w:rPr>
              <w:t>Particle Size Distribution</w:t>
            </w:r>
          </w:p>
        </w:tc>
      </w:tr>
      <w:tr w:rsidR="00A53916" w:rsidRPr="00DB67B8" w14:paraId="4DFFCDF8" w14:textId="77777777" w:rsidTr="004A6B8C">
        <w:tc>
          <w:tcPr>
            <w:tcW w:w="9639" w:type="dxa"/>
          </w:tcPr>
          <w:p w14:paraId="679B5B05" w14:textId="77777777" w:rsidR="00A53916" w:rsidRPr="00421776" w:rsidRDefault="00A53916" w:rsidP="004A6B8C">
            <w:pPr>
              <w:pStyle w:val="Fuzeile"/>
              <w:numPr>
                <w:ilvl w:val="0"/>
                <w:numId w:val="3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Grinding media separation by means of</w:t>
            </w:r>
            <w:r>
              <w:rPr>
                <w:rFonts w:cs="Arial"/>
                <w:lang w:val="en-GB"/>
              </w:rPr>
              <w:t xml:space="preserve"> the unique combination of the </w:t>
            </w:r>
            <w:r w:rsidR="003961E7">
              <w:rPr>
                <w:rFonts w:cs="Arial"/>
                <w:lang w:val="en-GB"/>
              </w:rPr>
              <w:br/>
            </w:r>
            <w:r>
              <w:rPr>
                <w:rFonts w:cs="Arial"/>
                <w:lang w:val="en-GB"/>
              </w:rPr>
              <w:t>DYNO</w:t>
            </w:r>
            <w:r>
              <w:rPr>
                <w:rFonts w:cs="Arial"/>
                <w:vertAlign w:val="superscript"/>
                <w:lang w:val="en-GB"/>
              </w:rPr>
              <w:sym w:font="Symbol" w:char="F0E2"/>
            </w:r>
            <w:r>
              <w:rPr>
                <w:rFonts w:cs="Arial"/>
                <w:lang w:val="en-GB"/>
              </w:rPr>
              <w:t xml:space="preserve">-ACCELERATOR and the new WAB separation system </w:t>
            </w:r>
            <w:r w:rsidR="003961E7">
              <w:rPr>
                <w:rFonts w:cs="Arial"/>
                <w:lang w:val="en-GB"/>
              </w:rPr>
              <w:t>ADVANCED</w:t>
            </w:r>
            <w:r w:rsidRPr="00421776">
              <w:rPr>
                <w:rFonts w:cs="Arial"/>
                <w:lang w:val="en-GB"/>
              </w:rPr>
              <w:t xml:space="preserve"> which permits the use of grinding beads from 0.1</w:t>
            </w:r>
            <w:r>
              <w:rPr>
                <w:rFonts w:cs="Arial"/>
                <w:lang w:val="en-GB"/>
              </w:rPr>
              <w:t xml:space="preserve"> </w:t>
            </w:r>
            <w:r w:rsidRPr="00421776">
              <w:rPr>
                <w:rFonts w:cs="Arial"/>
                <w:lang w:val="en-GB"/>
              </w:rPr>
              <w:t>mm - 1.25 mm</w:t>
            </w:r>
          </w:p>
        </w:tc>
      </w:tr>
      <w:tr w:rsidR="00A53916" w:rsidRPr="00DB67B8" w14:paraId="7565FE54" w14:textId="77777777" w:rsidTr="004A6B8C">
        <w:tc>
          <w:tcPr>
            <w:tcW w:w="9639" w:type="dxa"/>
          </w:tcPr>
          <w:p w14:paraId="698D864C" w14:textId="77777777" w:rsidR="00A53916" w:rsidRPr="00421776" w:rsidRDefault="00A53916" w:rsidP="004A6B8C">
            <w:pPr>
              <w:pStyle w:val="Fuzeile"/>
              <w:numPr>
                <w:ilvl w:val="0"/>
                <w:numId w:val="3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Most efficient heat transfer allows for superior cooling, permitting the processing of heat-sensitive products</w:t>
            </w:r>
          </w:p>
        </w:tc>
      </w:tr>
      <w:tr w:rsidR="00A53916" w:rsidRPr="00DB67B8" w14:paraId="38CB8DC4" w14:textId="77777777" w:rsidTr="004A6B8C">
        <w:tc>
          <w:tcPr>
            <w:tcW w:w="9639" w:type="dxa"/>
          </w:tcPr>
          <w:p w14:paraId="64DACBDB" w14:textId="77777777" w:rsidR="00A53916" w:rsidRPr="00421776" w:rsidRDefault="00A53916" w:rsidP="004A6B8C">
            <w:pPr>
              <w:pStyle w:val="Fuzeile"/>
              <w:numPr>
                <w:ilvl w:val="0"/>
                <w:numId w:val="3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Lowest power consumption due to highly efficient energy input (low carbon footprint)</w:t>
            </w:r>
          </w:p>
        </w:tc>
      </w:tr>
      <w:tr w:rsidR="00A53916" w:rsidRPr="00DB67B8" w14:paraId="4D05A15A" w14:textId="77777777" w:rsidTr="004A6B8C">
        <w:tc>
          <w:tcPr>
            <w:tcW w:w="9639" w:type="dxa"/>
          </w:tcPr>
          <w:p w14:paraId="740A5FAF" w14:textId="77777777" w:rsidR="00A53916" w:rsidRPr="00421776" w:rsidRDefault="00A53916" w:rsidP="004A6B8C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b/>
                <w:bCs/>
                <w:lang w:val="en-GB"/>
              </w:rPr>
            </w:pPr>
          </w:p>
        </w:tc>
      </w:tr>
      <w:tr w:rsidR="00A53916" w:rsidRPr="00421776" w14:paraId="1E852C03" w14:textId="77777777" w:rsidTr="004A6B8C">
        <w:tc>
          <w:tcPr>
            <w:tcW w:w="9639" w:type="dxa"/>
          </w:tcPr>
          <w:p w14:paraId="6C0BDF5F" w14:textId="77777777" w:rsidR="00A53916" w:rsidRPr="00421776" w:rsidRDefault="00A53916" w:rsidP="004A6B8C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b/>
                <w:bCs/>
                <w:lang w:val="en-GB"/>
              </w:rPr>
            </w:pPr>
            <w:r w:rsidRPr="00421776">
              <w:rPr>
                <w:rFonts w:cs="Arial"/>
                <w:b/>
                <w:bCs/>
                <w:lang w:val="en-GB"/>
              </w:rPr>
              <w:t>Unique Process Flexibility</w:t>
            </w:r>
          </w:p>
        </w:tc>
      </w:tr>
      <w:tr w:rsidR="00A53916" w:rsidRPr="00DB67B8" w14:paraId="5B3B92CA" w14:textId="77777777" w:rsidTr="004A6B8C">
        <w:tc>
          <w:tcPr>
            <w:tcW w:w="9639" w:type="dxa"/>
          </w:tcPr>
          <w:p w14:paraId="75F62329" w14:textId="77777777" w:rsidR="00A53916" w:rsidRPr="00421776" w:rsidRDefault="00A53916" w:rsidP="004A6B8C">
            <w:pPr>
              <w:pStyle w:val="Fuzeile"/>
              <w:numPr>
                <w:ilvl w:val="0"/>
                <w:numId w:val="3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Suitable for dispersion and wet grinding of low to high viscosity products</w:t>
            </w:r>
          </w:p>
          <w:p w14:paraId="7EAFE54F" w14:textId="77777777" w:rsidR="00A53916" w:rsidRPr="00421776" w:rsidRDefault="00A53916" w:rsidP="004A6B8C">
            <w:pPr>
              <w:pStyle w:val="Fuzeile"/>
              <w:numPr>
                <w:ilvl w:val="0"/>
                <w:numId w:val="3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Wide range of energy input allows dispersing/grinding of a broad range of products at its optimum parameters</w:t>
            </w:r>
          </w:p>
          <w:p w14:paraId="3CFD0CFF" w14:textId="77777777" w:rsidR="00A53916" w:rsidRPr="00421776" w:rsidRDefault="00A53916" w:rsidP="004A6B8C">
            <w:pPr>
              <w:pStyle w:val="Fuzeile"/>
              <w:numPr>
                <w:ilvl w:val="0"/>
                <w:numId w:val="3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Suitable for both, passage- and circulation processes</w:t>
            </w:r>
          </w:p>
          <w:p w14:paraId="52E871DF" w14:textId="77777777" w:rsidR="00A53916" w:rsidRDefault="00A53916" w:rsidP="004A6B8C">
            <w:pPr>
              <w:pStyle w:val="Fuzeile"/>
              <w:numPr>
                <w:ilvl w:val="0"/>
                <w:numId w:val="3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Suitable for batch sizes from 1 litre suspension</w:t>
            </w:r>
          </w:p>
          <w:p w14:paraId="3A654CAE" w14:textId="77777777" w:rsidR="00A53916" w:rsidRPr="00421776" w:rsidRDefault="00A53916" w:rsidP="004A6B8C">
            <w:pPr>
              <w:pStyle w:val="Fuzeile"/>
              <w:numPr>
                <w:ilvl w:val="0"/>
                <w:numId w:val="3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Laboratory mill for scale-up to the larger models of the DYNO</w:t>
            </w:r>
            <w:r>
              <w:rPr>
                <w:rFonts w:cs="Arial"/>
                <w:vertAlign w:val="superscript"/>
                <w:lang w:val="en-GB"/>
              </w:rPr>
              <w:t>®</w:t>
            </w:r>
            <w:r>
              <w:rPr>
                <w:rFonts w:cs="Arial"/>
                <w:lang w:val="en-GB"/>
              </w:rPr>
              <w:t>-Mill ECM-AP series</w:t>
            </w:r>
          </w:p>
        </w:tc>
      </w:tr>
      <w:tr w:rsidR="00A53916" w:rsidRPr="00DB67B8" w14:paraId="6D3686DD" w14:textId="77777777" w:rsidTr="004A6B8C">
        <w:tc>
          <w:tcPr>
            <w:tcW w:w="9639" w:type="dxa"/>
          </w:tcPr>
          <w:p w14:paraId="177B3896" w14:textId="77777777" w:rsidR="00A53916" w:rsidRPr="00421776" w:rsidRDefault="00A53916" w:rsidP="004A6B8C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b/>
                <w:bCs/>
                <w:lang w:val="en-GB"/>
              </w:rPr>
            </w:pPr>
          </w:p>
        </w:tc>
      </w:tr>
      <w:tr w:rsidR="00A53916" w:rsidRPr="00421776" w14:paraId="4DE0CB6E" w14:textId="77777777" w:rsidTr="004A6B8C">
        <w:tc>
          <w:tcPr>
            <w:tcW w:w="9639" w:type="dxa"/>
          </w:tcPr>
          <w:p w14:paraId="5FE0CB36" w14:textId="77777777" w:rsidR="00A53916" w:rsidRPr="00421776" w:rsidRDefault="00A53916" w:rsidP="004A6B8C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b/>
                <w:bCs/>
                <w:lang w:val="en-GB"/>
              </w:rPr>
            </w:pPr>
            <w:r w:rsidRPr="00421776">
              <w:rPr>
                <w:rFonts w:cs="Arial"/>
                <w:b/>
                <w:bCs/>
                <w:lang w:val="en-GB"/>
              </w:rPr>
              <w:t xml:space="preserve">Design </w:t>
            </w:r>
          </w:p>
        </w:tc>
      </w:tr>
      <w:tr w:rsidR="00A53916" w:rsidRPr="00DB67B8" w14:paraId="60D56260" w14:textId="77777777" w:rsidTr="004A6B8C">
        <w:tc>
          <w:tcPr>
            <w:tcW w:w="9639" w:type="dxa"/>
          </w:tcPr>
          <w:p w14:paraId="43E91B9E" w14:textId="77777777" w:rsidR="00A53916" w:rsidRPr="00421776" w:rsidRDefault="00A53916" w:rsidP="004A6B8C">
            <w:pPr>
              <w:pStyle w:val="Kopfzeile"/>
              <w:numPr>
                <w:ilvl w:val="0"/>
                <w:numId w:val="2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Designed to ensure optimal ergonomics &amp; user-friendly handling</w:t>
            </w:r>
          </w:p>
        </w:tc>
      </w:tr>
      <w:tr w:rsidR="00A53916" w:rsidRPr="00DB67B8" w14:paraId="2F124E0F" w14:textId="77777777" w:rsidTr="004A6B8C">
        <w:tc>
          <w:tcPr>
            <w:tcW w:w="9639" w:type="dxa"/>
          </w:tcPr>
          <w:p w14:paraId="752BDEE1" w14:textId="77777777" w:rsidR="00A53916" w:rsidRPr="00421776" w:rsidRDefault="00A53916" w:rsidP="004A6B8C">
            <w:pPr>
              <w:pStyle w:val="Kopfzeile"/>
              <w:numPr>
                <w:ilvl w:val="0"/>
                <w:numId w:val="2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Reduced noise emission by mill motor placed inside the machine housing</w:t>
            </w:r>
          </w:p>
        </w:tc>
      </w:tr>
      <w:tr w:rsidR="00A53916" w:rsidRPr="00DB67B8" w14:paraId="541D6B25" w14:textId="77777777" w:rsidTr="004A6B8C">
        <w:tc>
          <w:tcPr>
            <w:tcW w:w="9639" w:type="dxa"/>
          </w:tcPr>
          <w:p w14:paraId="6C4953B6" w14:textId="77777777" w:rsidR="00A53916" w:rsidRPr="00421776" w:rsidRDefault="00A53916" w:rsidP="004A6B8C">
            <w:pPr>
              <w:pStyle w:val="Kopfzeile"/>
              <w:numPr>
                <w:ilvl w:val="0"/>
                <w:numId w:val="2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Easy operation &amp; adjustment of operation parameters</w:t>
            </w:r>
          </w:p>
        </w:tc>
      </w:tr>
      <w:tr w:rsidR="00A53916" w:rsidRPr="00421776" w14:paraId="46DEAD2B" w14:textId="77777777" w:rsidTr="004A6B8C">
        <w:tc>
          <w:tcPr>
            <w:tcW w:w="9639" w:type="dxa"/>
          </w:tcPr>
          <w:p w14:paraId="07A4585D" w14:textId="77777777" w:rsidR="00A53916" w:rsidRPr="00421776" w:rsidRDefault="00A53916" w:rsidP="004A6B8C">
            <w:pPr>
              <w:pStyle w:val="Kopfzeile"/>
              <w:numPr>
                <w:ilvl w:val="0"/>
                <w:numId w:val="2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Built-in safety features</w:t>
            </w:r>
          </w:p>
        </w:tc>
      </w:tr>
      <w:tr w:rsidR="00A53916" w:rsidRPr="00421776" w14:paraId="6CF6C758" w14:textId="77777777" w:rsidTr="004A6B8C">
        <w:tc>
          <w:tcPr>
            <w:tcW w:w="9639" w:type="dxa"/>
          </w:tcPr>
          <w:p w14:paraId="67A62C1A" w14:textId="77777777" w:rsidR="00A53916" w:rsidRPr="00421776" w:rsidRDefault="00A53916" w:rsidP="004A6B8C">
            <w:pPr>
              <w:pStyle w:val="Kopf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b/>
                <w:bCs/>
                <w:lang w:val="en-GB"/>
              </w:rPr>
            </w:pPr>
          </w:p>
        </w:tc>
      </w:tr>
      <w:tr w:rsidR="00A53916" w:rsidRPr="00421776" w14:paraId="0E9216AA" w14:textId="77777777" w:rsidTr="004A6B8C">
        <w:tc>
          <w:tcPr>
            <w:tcW w:w="9639" w:type="dxa"/>
          </w:tcPr>
          <w:p w14:paraId="524A7C5E" w14:textId="77777777" w:rsidR="00A53916" w:rsidRPr="00421776" w:rsidRDefault="00A53916" w:rsidP="004A6B8C">
            <w:pPr>
              <w:pStyle w:val="Kopf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b/>
                <w:bCs/>
                <w:lang w:val="en-GB"/>
              </w:rPr>
            </w:pPr>
            <w:r w:rsidRPr="00421776">
              <w:rPr>
                <w:rFonts w:cs="Arial"/>
                <w:b/>
                <w:bCs/>
                <w:lang w:val="en-GB"/>
              </w:rPr>
              <w:t>Cleaning &amp; Maintenance</w:t>
            </w:r>
          </w:p>
        </w:tc>
      </w:tr>
      <w:tr w:rsidR="00A53916" w:rsidRPr="00DB67B8" w14:paraId="5A2B7098" w14:textId="77777777" w:rsidTr="004A6B8C">
        <w:tc>
          <w:tcPr>
            <w:tcW w:w="9639" w:type="dxa"/>
          </w:tcPr>
          <w:p w14:paraId="157C3C8B" w14:textId="77777777" w:rsidR="00A53916" w:rsidRPr="00421776" w:rsidRDefault="00A53916" w:rsidP="004A6B8C">
            <w:pPr>
              <w:pStyle w:val="Kopfzeile"/>
              <w:numPr>
                <w:ilvl w:val="0"/>
                <w:numId w:val="4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Self Cleaning effect</w:t>
            </w:r>
            <w:r>
              <w:rPr>
                <w:rFonts w:cs="Arial"/>
                <w:lang w:val="en-GB"/>
              </w:rPr>
              <w:t xml:space="preserve"> of grinding chamber</w:t>
            </w:r>
          </w:p>
        </w:tc>
      </w:tr>
      <w:tr w:rsidR="00A53916" w:rsidRPr="00DB67B8" w14:paraId="7DF964C8" w14:textId="77777777" w:rsidTr="004A6B8C">
        <w:tc>
          <w:tcPr>
            <w:tcW w:w="9639" w:type="dxa"/>
          </w:tcPr>
          <w:p w14:paraId="4F8B57BA" w14:textId="77777777" w:rsidR="00A53916" w:rsidRPr="00421776" w:rsidRDefault="00A53916" w:rsidP="004A6B8C">
            <w:pPr>
              <w:pStyle w:val="Kopfzeile"/>
              <w:numPr>
                <w:ilvl w:val="0"/>
                <w:numId w:val="4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Short Cleaning Times using the smallest quantities of cleaning fluids, resulting in</w:t>
            </w:r>
          </w:p>
          <w:p w14:paraId="2FB1529D" w14:textId="77777777" w:rsidR="00A53916" w:rsidRPr="00421776" w:rsidRDefault="00A53916" w:rsidP="004A6B8C">
            <w:pPr>
              <w:pStyle w:val="Kopfzeile"/>
              <w:numPr>
                <w:ilvl w:val="0"/>
                <w:numId w:val="5"/>
              </w:numPr>
              <w:tabs>
                <w:tab w:val="clear" w:pos="227"/>
                <w:tab w:val="clear" w:pos="4536"/>
                <w:tab w:val="clear" w:pos="9072"/>
                <w:tab w:val="num" w:pos="720"/>
                <w:tab w:val="left" w:pos="1276"/>
              </w:tabs>
              <w:spacing w:before="60" w:after="60"/>
              <w:ind w:left="72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faster product turnarounds</w:t>
            </w:r>
          </w:p>
          <w:p w14:paraId="40BB14EC" w14:textId="77777777" w:rsidR="00A53916" w:rsidRPr="00421776" w:rsidRDefault="00A53916" w:rsidP="004A6B8C">
            <w:pPr>
              <w:pStyle w:val="Kopfzeile"/>
              <w:numPr>
                <w:ilvl w:val="0"/>
                <w:numId w:val="5"/>
              </w:numPr>
              <w:tabs>
                <w:tab w:val="clear" w:pos="227"/>
                <w:tab w:val="clear" w:pos="4536"/>
                <w:tab w:val="clear" w:pos="9072"/>
                <w:tab w:val="num" w:pos="720"/>
                <w:tab w:val="left" w:pos="1276"/>
              </w:tabs>
              <w:spacing w:before="60" w:after="60"/>
              <w:ind w:left="72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reduced costs for cleaning fluids &amp; recycling</w:t>
            </w:r>
          </w:p>
          <w:p w14:paraId="641E6AF0" w14:textId="77777777" w:rsidR="00A53916" w:rsidRPr="00421776" w:rsidRDefault="00A53916" w:rsidP="004A6B8C">
            <w:pPr>
              <w:pStyle w:val="Kopfzeile"/>
              <w:numPr>
                <w:ilvl w:val="0"/>
                <w:numId w:val="5"/>
              </w:numPr>
              <w:tabs>
                <w:tab w:val="clear" w:pos="227"/>
                <w:tab w:val="clear" w:pos="4536"/>
                <w:tab w:val="clear" w:pos="9072"/>
                <w:tab w:val="num" w:pos="720"/>
                <w:tab w:val="left" w:pos="1276"/>
              </w:tabs>
              <w:spacing w:before="60" w:after="60"/>
              <w:ind w:left="72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less exposure to solvents by operator</w:t>
            </w:r>
            <w:r>
              <w:rPr>
                <w:rFonts w:cs="Arial"/>
                <w:lang w:val="en-GB"/>
              </w:rPr>
              <w:t xml:space="preserve"> and environment</w:t>
            </w:r>
          </w:p>
        </w:tc>
      </w:tr>
      <w:tr w:rsidR="00A53916" w:rsidRPr="00DB67B8" w14:paraId="7D4BF087" w14:textId="77777777" w:rsidTr="004A6B8C">
        <w:tc>
          <w:tcPr>
            <w:tcW w:w="9639" w:type="dxa"/>
          </w:tcPr>
          <w:p w14:paraId="639C4690" w14:textId="77777777" w:rsidR="00A53916" w:rsidRPr="00421776" w:rsidRDefault="00A53916" w:rsidP="004A6B8C">
            <w:pPr>
              <w:pStyle w:val="Fuzeile"/>
              <w:numPr>
                <w:ilvl w:val="0"/>
                <w:numId w:val="1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Machine housing of stainless steel easy to clean</w:t>
            </w:r>
          </w:p>
        </w:tc>
      </w:tr>
      <w:tr w:rsidR="00A53916" w:rsidRPr="00DB67B8" w14:paraId="66D6B4E7" w14:textId="77777777" w:rsidTr="004A6B8C">
        <w:tc>
          <w:tcPr>
            <w:tcW w:w="9639" w:type="dxa"/>
          </w:tcPr>
          <w:p w14:paraId="655772A9" w14:textId="77777777" w:rsidR="00A53916" w:rsidRPr="00421776" w:rsidRDefault="00A53916" w:rsidP="004A6B8C">
            <w:pPr>
              <w:pStyle w:val="Fuzeile"/>
              <w:numPr>
                <w:ilvl w:val="0"/>
                <w:numId w:val="1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Easy accessibility to all parts reduces handling time to a minimum</w:t>
            </w:r>
          </w:p>
        </w:tc>
      </w:tr>
      <w:tr w:rsidR="00A53916" w:rsidRPr="00DB67B8" w14:paraId="18A863B0" w14:textId="77777777" w:rsidTr="004A6B8C">
        <w:tc>
          <w:tcPr>
            <w:tcW w:w="9639" w:type="dxa"/>
          </w:tcPr>
          <w:p w14:paraId="55E6F741" w14:textId="77777777" w:rsidR="00A53916" w:rsidRPr="00421776" w:rsidRDefault="00A53916" w:rsidP="004A6B8C">
            <w:pPr>
              <w:pStyle w:val="Fuzeile"/>
              <w:numPr>
                <w:ilvl w:val="0"/>
                <w:numId w:val="3"/>
              </w:numPr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D</w:t>
            </w:r>
            <w:r w:rsidRPr="00421776">
              <w:rPr>
                <w:rFonts w:cs="Arial"/>
                <w:lang w:val="en-GB"/>
              </w:rPr>
              <w:t xml:space="preserve">ouble </w:t>
            </w:r>
            <w:r>
              <w:rPr>
                <w:rFonts w:cs="Arial"/>
                <w:lang w:val="en-GB"/>
              </w:rPr>
              <w:t>m</w:t>
            </w:r>
            <w:r w:rsidRPr="00421776">
              <w:rPr>
                <w:rFonts w:cs="Arial"/>
                <w:lang w:val="en-GB"/>
              </w:rPr>
              <w:t xml:space="preserve">echanical </w:t>
            </w:r>
            <w:r>
              <w:rPr>
                <w:rFonts w:cs="Arial"/>
                <w:lang w:val="en-GB"/>
              </w:rPr>
              <w:t>s</w:t>
            </w:r>
            <w:r w:rsidRPr="00421776">
              <w:rPr>
                <w:rFonts w:cs="Arial"/>
                <w:lang w:val="en-GB"/>
              </w:rPr>
              <w:t>eal</w:t>
            </w:r>
            <w:r>
              <w:rPr>
                <w:rFonts w:cs="Arial"/>
                <w:lang w:val="en-GB"/>
              </w:rPr>
              <w:t xml:space="preserve"> from WAB </w:t>
            </w:r>
            <w:r w:rsidRPr="00421776">
              <w:rPr>
                <w:rFonts w:cs="Arial"/>
                <w:lang w:val="en-GB"/>
              </w:rPr>
              <w:t xml:space="preserve">for long life </w:t>
            </w:r>
            <w:r>
              <w:rPr>
                <w:rFonts w:cs="Arial"/>
                <w:lang w:val="en-GB"/>
              </w:rPr>
              <w:t>and</w:t>
            </w:r>
            <w:r w:rsidRPr="00421776">
              <w:rPr>
                <w:rFonts w:cs="Arial"/>
                <w:lang w:val="en-GB"/>
              </w:rPr>
              <w:t xml:space="preserve"> low maintenance costs</w:t>
            </w:r>
          </w:p>
        </w:tc>
      </w:tr>
    </w:tbl>
    <w:p w14:paraId="0F052012" w14:textId="77777777" w:rsidR="00A53916" w:rsidRPr="00421776" w:rsidRDefault="00A53916" w:rsidP="00A53916">
      <w:pPr>
        <w:ind w:right="-1"/>
        <w:jc w:val="both"/>
        <w:rPr>
          <w:rFonts w:cs="Arial"/>
          <w:lang w:val="en-GB"/>
        </w:rPr>
      </w:pPr>
      <w:r w:rsidRPr="00421776">
        <w:rPr>
          <w:rFonts w:cs="Arial"/>
          <w:lang w:val="en-GB"/>
        </w:rPr>
        <w:br w:type="page"/>
      </w:r>
    </w:p>
    <w:tbl>
      <w:tblPr>
        <w:tblW w:w="9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A53916" w:rsidRPr="00421776" w14:paraId="2E0D8681" w14:textId="77777777" w:rsidTr="004A6B8C">
        <w:tc>
          <w:tcPr>
            <w:tcW w:w="9610" w:type="dxa"/>
          </w:tcPr>
          <w:p w14:paraId="52AC10CE" w14:textId="77777777" w:rsidR="00A53916" w:rsidRPr="00421776" w:rsidRDefault="00A53916" w:rsidP="004A6B8C">
            <w:pPr>
              <w:pStyle w:val="berschrift1"/>
              <w:rPr>
                <w:rFonts w:cs="Arial"/>
                <w:i w:val="0"/>
                <w:smallCaps/>
                <w:color w:val="336699"/>
                <w:spacing w:val="30"/>
                <w:szCs w:val="24"/>
                <w:lang w:val="en-GB"/>
              </w:rPr>
            </w:pPr>
            <w:bookmarkStart w:id="4" w:name="_Toc28058215"/>
            <w:bookmarkStart w:id="5" w:name="_Toc91486650"/>
            <w:bookmarkStart w:id="6" w:name="_Toc168904037"/>
            <w:r w:rsidRPr="00421776">
              <w:rPr>
                <w:rFonts w:cs="Arial"/>
                <w:i w:val="0"/>
                <w:color w:val="336699"/>
                <w:szCs w:val="24"/>
              </w:rPr>
              <w:lastRenderedPageBreak/>
              <w:t xml:space="preserve">2 </w:t>
            </w:r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t>– General Technical Data</w:t>
            </w:r>
            <w:bookmarkEnd w:id="4"/>
            <w:bookmarkEnd w:id="5"/>
            <w:bookmarkEnd w:id="6"/>
          </w:p>
        </w:tc>
      </w:tr>
    </w:tbl>
    <w:p w14:paraId="57EDCA45" w14:textId="77777777" w:rsidR="00A53916" w:rsidRPr="00421776" w:rsidRDefault="00A53916" w:rsidP="00A53916">
      <w:pPr>
        <w:ind w:right="-1"/>
        <w:jc w:val="both"/>
        <w:rPr>
          <w:rFonts w:cs="Arial"/>
          <w:lang w:val="fr-FR"/>
        </w:rPr>
      </w:pPr>
    </w:p>
    <w:p w14:paraId="587596E0" w14:textId="77777777" w:rsidR="00397CF3" w:rsidRDefault="00397CF3" w:rsidP="00397CF3">
      <w:pPr>
        <w:spacing w:after="120"/>
        <w:rPr>
          <w:rFonts w:cs="Arial"/>
          <w:b/>
          <w:bCs/>
        </w:rPr>
      </w:pPr>
      <w:r>
        <w:rPr>
          <w:rFonts w:cs="Arial"/>
          <w:b/>
          <w:bCs/>
        </w:rPr>
        <w:t xml:space="preserve">Conformity </w:t>
      </w:r>
    </w:p>
    <w:tbl>
      <w:tblPr>
        <w:tblW w:w="0" w:type="dxa"/>
        <w:tblInd w:w="-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18"/>
        <w:gridCol w:w="4818"/>
      </w:tblGrid>
      <w:tr w:rsidR="00397CF3" w:rsidRPr="00DB67B8" w14:paraId="0F42F4E2" w14:textId="77777777" w:rsidTr="00397CF3">
        <w:tc>
          <w:tcPr>
            <w:tcW w:w="4818" w:type="dxa"/>
            <w:hideMark/>
          </w:tcPr>
          <w:p w14:paraId="3229F91A" w14:textId="77777777" w:rsidR="00397CF3" w:rsidRDefault="00397CF3">
            <w:pPr>
              <w:tabs>
                <w:tab w:val="left" w:pos="1276"/>
              </w:tabs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EC Declaration of Conformity:</w:t>
            </w:r>
          </w:p>
        </w:tc>
        <w:tc>
          <w:tcPr>
            <w:tcW w:w="4818" w:type="dxa"/>
            <w:hideMark/>
          </w:tcPr>
          <w:p w14:paraId="0F46193D" w14:textId="77777777" w:rsidR="00397CF3" w:rsidRDefault="00397CF3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covered by the Directive 2006/42/EC on machinery, Annex II A, and the ATEX directive 2014/34/EU, Annex VIII</w:t>
            </w:r>
          </w:p>
        </w:tc>
      </w:tr>
      <w:tr w:rsidR="00397CF3" w:rsidRPr="00DB67B8" w14:paraId="047EA918" w14:textId="77777777" w:rsidTr="00397CF3">
        <w:tc>
          <w:tcPr>
            <w:tcW w:w="4818" w:type="dxa"/>
            <w:hideMark/>
          </w:tcPr>
          <w:p w14:paraId="16B92CAA" w14:textId="77777777" w:rsidR="00397CF3" w:rsidRDefault="00397CF3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Explosion protection of the machine:</w:t>
            </w:r>
          </w:p>
        </w:tc>
        <w:tc>
          <w:tcPr>
            <w:tcW w:w="4818" w:type="dxa"/>
            <w:hideMark/>
          </w:tcPr>
          <w:p w14:paraId="58F32FD3" w14:textId="3D6DD303" w:rsidR="00397CF3" w:rsidRDefault="00397CF3">
            <w:pPr>
              <w:tabs>
                <w:tab w:val="left" w:pos="1276"/>
              </w:tabs>
              <w:spacing w:before="60" w:after="60"/>
              <w:rPr>
                <w:rFonts w:cs="Arial"/>
                <w:lang w:val="fr-CH"/>
              </w:rPr>
            </w:pPr>
            <w:r>
              <w:rPr>
                <w:rFonts w:cs="Arial"/>
                <w:noProof/>
                <w:lang w:eastAsia="de-CH"/>
              </w:rPr>
              <w:drawing>
                <wp:inline distT="0" distB="0" distL="0" distR="0" wp14:anchorId="08308D1E" wp14:editId="49A27B69">
                  <wp:extent cx="182880" cy="116840"/>
                  <wp:effectExtent l="0" t="0" r="7620" b="0"/>
                  <wp:docPr id="9" name="Grafik 9" descr="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9" descr="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lang w:val="fr-CH"/>
              </w:rPr>
              <w:t xml:space="preserve">  </w:t>
            </w:r>
            <w:r>
              <w:rPr>
                <w:rFonts w:cs="Arial"/>
                <w:noProof/>
                <w:lang w:eastAsia="de-CH"/>
              </w:rPr>
              <w:drawing>
                <wp:inline distT="0" distB="0" distL="0" distR="0" wp14:anchorId="796537DE" wp14:editId="3B1D3FDA">
                  <wp:extent cx="146050" cy="124460"/>
                  <wp:effectExtent l="0" t="0" r="6350" b="8890"/>
                  <wp:docPr id="7" name="Grafik 7" descr="01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7" descr="01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2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lang w:val="fr-CH"/>
              </w:rPr>
              <w:t xml:space="preserve"> II </w:t>
            </w:r>
            <w:r w:rsidR="00A411E1">
              <w:rPr>
                <w:rFonts w:cs="Arial"/>
                <w:lang w:val="fr-CH"/>
              </w:rPr>
              <w:t>3</w:t>
            </w:r>
            <w:r>
              <w:rPr>
                <w:rFonts w:cs="Arial"/>
                <w:lang w:val="fr-CH"/>
              </w:rPr>
              <w:t xml:space="preserve"> G Ex h IIB T3 Gb</w:t>
            </w:r>
          </w:p>
        </w:tc>
      </w:tr>
      <w:tr w:rsidR="00397CF3" w14:paraId="413A2527" w14:textId="77777777" w:rsidTr="00397CF3">
        <w:tc>
          <w:tcPr>
            <w:tcW w:w="4818" w:type="dxa"/>
            <w:hideMark/>
          </w:tcPr>
          <w:p w14:paraId="0A299F5D" w14:textId="77777777" w:rsidR="00397CF3" w:rsidRDefault="00397CF3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Protection:</w:t>
            </w:r>
          </w:p>
        </w:tc>
        <w:tc>
          <w:tcPr>
            <w:tcW w:w="4818" w:type="dxa"/>
            <w:hideMark/>
          </w:tcPr>
          <w:p w14:paraId="79D37B9D" w14:textId="77777777" w:rsidR="00397CF3" w:rsidRDefault="00397CF3">
            <w:pPr>
              <w:pStyle w:val="Fuzeile"/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IP 55 (acc. IEC 60529)</w:t>
            </w:r>
          </w:p>
        </w:tc>
      </w:tr>
    </w:tbl>
    <w:p w14:paraId="6EB03164" w14:textId="77777777" w:rsidR="001714A6" w:rsidRDefault="001714A6" w:rsidP="001714A6">
      <w:pPr>
        <w:rPr>
          <w:rFonts w:cs="Arial"/>
        </w:rPr>
      </w:pPr>
    </w:p>
    <w:p w14:paraId="7863BC91" w14:textId="77777777" w:rsidR="00A53916" w:rsidRPr="00421776" w:rsidRDefault="00A53916" w:rsidP="00A53916">
      <w:pPr>
        <w:rPr>
          <w:rFonts w:cs="Arial"/>
        </w:rPr>
      </w:pPr>
    </w:p>
    <w:p w14:paraId="2545EE9A" w14:textId="77777777" w:rsidR="00A53916" w:rsidRPr="00421776" w:rsidRDefault="00A53916" w:rsidP="00A53916">
      <w:pPr>
        <w:spacing w:after="120"/>
        <w:rPr>
          <w:rFonts w:cs="Arial"/>
          <w:b/>
          <w:bCs/>
          <w:lang w:val="en-GB"/>
        </w:rPr>
      </w:pPr>
      <w:r w:rsidRPr="00421776">
        <w:rPr>
          <w:rFonts w:cs="Arial"/>
          <w:b/>
          <w:bCs/>
          <w:lang w:val="en-GB"/>
        </w:rPr>
        <w:t>Electrical specifications</w:t>
      </w:r>
    </w:p>
    <w:tbl>
      <w:tblPr>
        <w:tblW w:w="9639" w:type="dxa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819"/>
      </w:tblGrid>
      <w:tr w:rsidR="00A53916" w:rsidRPr="00421776" w14:paraId="3F0F0E30" w14:textId="77777777" w:rsidTr="004A6B8C">
        <w:tc>
          <w:tcPr>
            <w:tcW w:w="4820" w:type="dxa"/>
          </w:tcPr>
          <w:p w14:paraId="06DF6164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Operating voltage:</w:t>
            </w:r>
          </w:p>
        </w:tc>
        <w:tc>
          <w:tcPr>
            <w:tcW w:w="4820" w:type="dxa"/>
          </w:tcPr>
          <w:p w14:paraId="42A7EBD4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40</w:t>
            </w:r>
            <w:r w:rsidRPr="00421776">
              <w:rPr>
                <w:rFonts w:cs="Arial"/>
                <w:lang w:val="en-GB"/>
              </w:rPr>
              <w:t>0 V</w:t>
            </w:r>
            <w:r>
              <w:rPr>
                <w:rFonts w:cs="Arial"/>
                <w:lang w:val="en-GB"/>
              </w:rPr>
              <w:t>,</w:t>
            </w:r>
            <w:r w:rsidRPr="00421776">
              <w:rPr>
                <w:rFonts w:cs="Arial"/>
                <w:lang w:val="en-GB"/>
              </w:rPr>
              <w:t xml:space="preserve"> </w:t>
            </w:r>
            <w:r>
              <w:rPr>
                <w:rFonts w:cs="Arial"/>
                <w:lang w:val="en-GB"/>
              </w:rPr>
              <w:t>50 Hz (3 p</w:t>
            </w:r>
            <w:r w:rsidRPr="00421776">
              <w:rPr>
                <w:rFonts w:cs="Arial"/>
                <w:lang w:val="en-GB"/>
              </w:rPr>
              <w:t>hases)</w:t>
            </w:r>
          </w:p>
        </w:tc>
      </w:tr>
      <w:tr w:rsidR="00A53916" w:rsidRPr="00421776" w14:paraId="16489515" w14:textId="77777777" w:rsidTr="004A6B8C">
        <w:tc>
          <w:tcPr>
            <w:tcW w:w="4820" w:type="dxa"/>
          </w:tcPr>
          <w:p w14:paraId="3FA0300A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Control voltage:</w:t>
            </w:r>
          </w:p>
        </w:tc>
        <w:tc>
          <w:tcPr>
            <w:tcW w:w="4820" w:type="dxa"/>
          </w:tcPr>
          <w:p w14:paraId="7F5FB8FC" w14:textId="18D68621" w:rsidR="00A53916" w:rsidRPr="00421776" w:rsidRDefault="00EE4493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24 VDC</w:t>
            </w:r>
          </w:p>
        </w:tc>
      </w:tr>
    </w:tbl>
    <w:p w14:paraId="798C1214" w14:textId="77777777" w:rsidR="00A53916" w:rsidRDefault="00A53916" w:rsidP="00A53916">
      <w:pPr>
        <w:rPr>
          <w:rFonts w:cs="Arial"/>
        </w:rPr>
      </w:pPr>
    </w:p>
    <w:p w14:paraId="0D9E8619" w14:textId="77777777" w:rsidR="00A53916" w:rsidRPr="00421776" w:rsidRDefault="00A53916" w:rsidP="00A53916">
      <w:pPr>
        <w:rPr>
          <w:rFonts w:cs="Arial"/>
        </w:rPr>
      </w:pPr>
    </w:p>
    <w:p w14:paraId="158B383D" w14:textId="77777777" w:rsidR="00A53916" w:rsidRPr="00421776" w:rsidRDefault="00A53916" w:rsidP="00A53916">
      <w:pPr>
        <w:spacing w:after="120"/>
        <w:rPr>
          <w:rFonts w:cs="Arial"/>
          <w:b/>
          <w:bCs/>
          <w:lang w:val="en-GB"/>
        </w:rPr>
      </w:pPr>
      <w:r w:rsidRPr="00421776">
        <w:rPr>
          <w:rFonts w:cs="Arial"/>
          <w:b/>
          <w:bCs/>
          <w:lang w:val="en-GB"/>
        </w:rPr>
        <w:t>Grinding unit</w:t>
      </w:r>
    </w:p>
    <w:tbl>
      <w:tblPr>
        <w:tblW w:w="9639" w:type="dxa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819"/>
      </w:tblGrid>
      <w:tr w:rsidR="00A53916" w:rsidRPr="00421776" w14:paraId="0F649678" w14:textId="77777777" w:rsidTr="004A6B8C">
        <w:tc>
          <w:tcPr>
            <w:tcW w:w="4820" w:type="dxa"/>
          </w:tcPr>
          <w:p w14:paraId="18F936C2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Grinding cylinder volume:</w:t>
            </w:r>
          </w:p>
        </w:tc>
        <w:tc>
          <w:tcPr>
            <w:tcW w:w="4819" w:type="dxa"/>
          </w:tcPr>
          <w:p w14:paraId="2BB6659A" w14:textId="77777777" w:rsidR="00A53916" w:rsidRPr="00421776" w:rsidRDefault="00A53916" w:rsidP="004A6B8C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0.5 litres</w:t>
            </w:r>
          </w:p>
        </w:tc>
      </w:tr>
      <w:tr w:rsidR="00A53916" w:rsidRPr="00421776" w14:paraId="1CC59705" w14:textId="77777777" w:rsidTr="004A6B8C">
        <w:tc>
          <w:tcPr>
            <w:tcW w:w="4820" w:type="dxa"/>
          </w:tcPr>
          <w:p w14:paraId="20ED450C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Max. working pressure:</w:t>
            </w:r>
          </w:p>
        </w:tc>
        <w:tc>
          <w:tcPr>
            <w:tcW w:w="4819" w:type="dxa"/>
          </w:tcPr>
          <w:p w14:paraId="497EB3D4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</w:t>
            </w:r>
            <w:r w:rsidRPr="00421776">
              <w:rPr>
                <w:rFonts w:cs="Arial"/>
                <w:lang w:val="en-GB"/>
              </w:rPr>
              <w:t>.0 bar</w:t>
            </w:r>
          </w:p>
        </w:tc>
      </w:tr>
      <w:tr w:rsidR="00A53916" w:rsidRPr="00421776" w14:paraId="3A1788BB" w14:textId="77777777" w:rsidTr="004A6B8C">
        <w:tc>
          <w:tcPr>
            <w:tcW w:w="4820" w:type="dxa"/>
          </w:tcPr>
          <w:p w14:paraId="633F6DD6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Working temperature:</w:t>
            </w:r>
          </w:p>
        </w:tc>
        <w:tc>
          <w:tcPr>
            <w:tcW w:w="4819" w:type="dxa"/>
          </w:tcPr>
          <w:p w14:paraId="13658E7A" w14:textId="77777777" w:rsidR="00A53916" w:rsidRPr="00421776" w:rsidRDefault="00A53916" w:rsidP="004A6B8C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5 °C -</w:t>
            </w:r>
            <w:r w:rsidRPr="00421776">
              <w:rPr>
                <w:rFonts w:cs="Arial"/>
                <w:lang w:val="en-GB"/>
              </w:rPr>
              <w:t xml:space="preserve"> 85 °C</w:t>
            </w:r>
          </w:p>
        </w:tc>
      </w:tr>
      <w:tr w:rsidR="00B322E5" w:rsidRPr="00DB67B8" w14:paraId="0E9C8C0E" w14:textId="77777777" w:rsidTr="00F5126D">
        <w:tc>
          <w:tcPr>
            <w:tcW w:w="4820" w:type="dxa"/>
          </w:tcPr>
          <w:p w14:paraId="33E5406E" w14:textId="77777777" w:rsidR="00B322E5" w:rsidRPr="005D2CDC" w:rsidRDefault="00B322E5" w:rsidP="00F5126D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 w:rsidRPr="005D2CDC">
              <w:rPr>
                <w:lang w:val="en-GB"/>
              </w:rPr>
              <w:t>Product inlet:</w:t>
            </w:r>
          </w:p>
        </w:tc>
        <w:tc>
          <w:tcPr>
            <w:tcW w:w="4819" w:type="dxa"/>
          </w:tcPr>
          <w:p w14:paraId="7CE59546" w14:textId="77777777" w:rsidR="00B322E5" w:rsidRPr="005D2CDC" w:rsidRDefault="00B322E5" w:rsidP="00F5126D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lang w:val="en-GB"/>
              </w:rPr>
            </w:pPr>
            <w:r w:rsidRPr="005D2CDC">
              <w:rPr>
                <w:lang w:val="en-GB"/>
              </w:rPr>
              <w:t xml:space="preserve">Tri-Clamp connection Ø </w:t>
            </w:r>
            <w:r>
              <w:rPr>
                <w:lang w:val="en-GB"/>
              </w:rPr>
              <w:t>25</w:t>
            </w:r>
            <w:r w:rsidRPr="005D2CDC">
              <w:rPr>
                <w:lang w:val="en-GB"/>
              </w:rPr>
              <w:t xml:space="preserve"> mm acc. DIN 32676 for tube acc. DIN 11866 line B DN/OD </w:t>
            </w:r>
            <w:r w:rsidRPr="005D2CDC">
              <w:rPr>
                <w:lang w:val="en-GB"/>
              </w:rPr>
              <w:br/>
              <w:t xml:space="preserve">Ø </w:t>
            </w:r>
            <w:r>
              <w:rPr>
                <w:lang w:val="en-GB"/>
              </w:rPr>
              <w:t>17.2</w:t>
            </w:r>
            <w:r w:rsidRPr="005D2CDC">
              <w:rPr>
                <w:lang w:val="en-GB"/>
              </w:rPr>
              <w:t xml:space="preserve"> mm with hose connection Ø </w:t>
            </w:r>
            <w:r>
              <w:rPr>
                <w:lang w:val="en-GB"/>
              </w:rPr>
              <w:t>17.2</w:t>
            </w:r>
            <w:r w:rsidRPr="005D2CDC">
              <w:rPr>
                <w:lang w:val="en-GB"/>
              </w:rPr>
              <w:t xml:space="preserve"> mm and with PTFE seal</w:t>
            </w:r>
          </w:p>
        </w:tc>
      </w:tr>
      <w:tr w:rsidR="00B322E5" w:rsidRPr="00DB67B8" w14:paraId="0F099C5F" w14:textId="77777777" w:rsidTr="00F5126D">
        <w:tc>
          <w:tcPr>
            <w:tcW w:w="4820" w:type="dxa"/>
          </w:tcPr>
          <w:p w14:paraId="26B59EAC" w14:textId="77777777" w:rsidR="00B322E5" w:rsidRPr="005D2CDC" w:rsidRDefault="00B322E5" w:rsidP="00F5126D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 w:rsidRPr="005D2CDC">
              <w:rPr>
                <w:lang w:val="en-GB"/>
              </w:rPr>
              <w:t>Product outlet:</w:t>
            </w:r>
          </w:p>
        </w:tc>
        <w:tc>
          <w:tcPr>
            <w:tcW w:w="4819" w:type="dxa"/>
          </w:tcPr>
          <w:p w14:paraId="2094FF0F" w14:textId="77777777" w:rsidR="00B322E5" w:rsidRPr="005D2CDC" w:rsidRDefault="00B322E5" w:rsidP="00F5126D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lang w:val="en-GB"/>
              </w:rPr>
            </w:pPr>
            <w:r w:rsidRPr="005D2CDC">
              <w:rPr>
                <w:lang w:val="en-GB"/>
              </w:rPr>
              <w:t xml:space="preserve">Tri-Clamp connection Ø </w:t>
            </w:r>
            <w:r>
              <w:rPr>
                <w:lang w:val="en-GB"/>
              </w:rPr>
              <w:t>25</w:t>
            </w:r>
            <w:r w:rsidRPr="005D2CDC">
              <w:rPr>
                <w:lang w:val="en-GB"/>
              </w:rPr>
              <w:t xml:space="preserve"> mm acc. DIN 32676 for tube acc. DIN 11866 line B DN/OD </w:t>
            </w:r>
            <w:r w:rsidRPr="005D2CDC">
              <w:rPr>
                <w:lang w:val="en-GB"/>
              </w:rPr>
              <w:br/>
              <w:t xml:space="preserve">Ø </w:t>
            </w:r>
            <w:r>
              <w:rPr>
                <w:lang w:val="en-GB"/>
              </w:rPr>
              <w:t>17.2</w:t>
            </w:r>
            <w:r w:rsidRPr="005D2CDC">
              <w:rPr>
                <w:lang w:val="en-GB"/>
              </w:rPr>
              <w:t xml:space="preserve"> mm with hose connection Ø </w:t>
            </w:r>
            <w:r>
              <w:rPr>
                <w:lang w:val="en-GB"/>
              </w:rPr>
              <w:t>17.2</w:t>
            </w:r>
            <w:r w:rsidRPr="005D2CDC">
              <w:rPr>
                <w:lang w:val="en-GB"/>
              </w:rPr>
              <w:t xml:space="preserve"> mm and with PTFE seal</w:t>
            </w:r>
          </w:p>
        </w:tc>
      </w:tr>
    </w:tbl>
    <w:p w14:paraId="7EC0ABA5" w14:textId="77777777" w:rsidR="00B322E5" w:rsidRPr="001112BE" w:rsidRDefault="00B322E5" w:rsidP="00A53916">
      <w:pPr>
        <w:rPr>
          <w:lang w:val="en-GB"/>
        </w:rPr>
      </w:pPr>
    </w:p>
    <w:tbl>
      <w:tblPr>
        <w:tblW w:w="9639" w:type="dxa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819"/>
      </w:tblGrid>
      <w:tr w:rsidR="00A53916" w:rsidRPr="00421776" w14:paraId="68A549CA" w14:textId="77777777" w:rsidTr="004A6B8C">
        <w:tc>
          <w:tcPr>
            <w:tcW w:w="4820" w:type="dxa"/>
          </w:tcPr>
          <w:p w14:paraId="4085CF8E" w14:textId="77777777" w:rsidR="00A53916" w:rsidRPr="007C3C0F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b/>
                <w:lang w:val="en-GB"/>
              </w:rPr>
            </w:pPr>
            <w:r w:rsidRPr="007C3C0F">
              <w:rPr>
                <w:rFonts w:cs="Arial"/>
                <w:b/>
                <w:lang w:val="en-GB"/>
              </w:rPr>
              <w:t>Cooling water circulation system</w:t>
            </w:r>
          </w:p>
        </w:tc>
        <w:tc>
          <w:tcPr>
            <w:tcW w:w="4819" w:type="dxa"/>
          </w:tcPr>
          <w:p w14:paraId="687842BD" w14:textId="77777777" w:rsidR="00A53916" w:rsidRPr="00421776" w:rsidRDefault="00A53916" w:rsidP="004A6B8C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A53916" w:rsidRPr="00DB67B8" w14:paraId="34628B9B" w14:textId="77777777" w:rsidTr="004A6B8C">
        <w:tc>
          <w:tcPr>
            <w:tcW w:w="4820" w:type="dxa"/>
          </w:tcPr>
          <w:p w14:paraId="280CB143" w14:textId="77777777" w:rsidR="00A53916" w:rsidRPr="00421776" w:rsidRDefault="00A53916" w:rsidP="00A53916">
            <w:pPr>
              <w:numPr>
                <w:ilvl w:val="0"/>
                <w:numId w:val="6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Central cooling water connection for the cooling of the grinding unit and rinsing liquid device:</w:t>
            </w:r>
          </w:p>
        </w:tc>
        <w:tc>
          <w:tcPr>
            <w:tcW w:w="4819" w:type="dxa"/>
          </w:tcPr>
          <w:p w14:paraId="09F919E1" w14:textId="77777777" w:rsidR="00A53916" w:rsidRPr="005C3F83" w:rsidRDefault="00A53916" w:rsidP="004A6B8C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5C3F83">
              <w:rPr>
                <w:rFonts w:cs="Arial"/>
                <w:lang w:val="en-GB"/>
              </w:rPr>
              <w:t xml:space="preserve">With </w:t>
            </w:r>
            <w:r>
              <w:rPr>
                <w:rFonts w:cs="Arial"/>
                <w:lang w:val="en-GB"/>
              </w:rPr>
              <w:t>hose connection for hose inside diameter 10 mm</w:t>
            </w:r>
          </w:p>
        </w:tc>
      </w:tr>
      <w:tr w:rsidR="00A53916" w:rsidRPr="00C229AC" w14:paraId="06E95380" w14:textId="77777777" w:rsidTr="004A6B8C">
        <w:tc>
          <w:tcPr>
            <w:tcW w:w="4820" w:type="dxa"/>
          </w:tcPr>
          <w:p w14:paraId="43927BFF" w14:textId="77777777" w:rsidR="00A53916" w:rsidRPr="00C229AC" w:rsidRDefault="00A53916" w:rsidP="00A53916">
            <w:pPr>
              <w:numPr>
                <w:ilvl w:val="0"/>
                <w:numId w:val="6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Cooling water information</w:t>
            </w:r>
          </w:p>
        </w:tc>
        <w:tc>
          <w:tcPr>
            <w:tcW w:w="4819" w:type="dxa"/>
          </w:tcPr>
          <w:p w14:paraId="65ABB270" w14:textId="77777777" w:rsidR="00A53916" w:rsidRPr="00C229AC" w:rsidRDefault="00A53916" w:rsidP="004A6B8C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A53916" w:rsidRPr="00C229AC" w14:paraId="56835518" w14:textId="77777777" w:rsidTr="004A6B8C">
        <w:tc>
          <w:tcPr>
            <w:tcW w:w="4820" w:type="dxa"/>
          </w:tcPr>
          <w:p w14:paraId="4034FCB0" w14:textId="77777777" w:rsidR="00A53916" w:rsidRPr="002D60D4" w:rsidRDefault="00A53916" w:rsidP="004A6B8C">
            <w:pPr>
              <w:tabs>
                <w:tab w:val="left" w:pos="1276"/>
              </w:tabs>
              <w:spacing w:before="60" w:after="60"/>
              <w:ind w:left="227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Flow rate:</w:t>
            </w:r>
          </w:p>
        </w:tc>
        <w:tc>
          <w:tcPr>
            <w:tcW w:w="4819" w:type="dxa"/>
          </w:tcPr>
          <w:p w14:paraId="4BCEC5B4" w14:textId="77777777" w:rsidR="00A53916" w:rsidRDefault="00A53916" w:rsidP="004A6B8C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25</w:t>
            </w:r>
            <w:r w:rsidRPr="00C229AC">
              <w:rPr>
                <w:rFonts w:cs="Arial"/>
                <w:lang w:val="en-GB"/>
              </w:rPr>
              <w:t xml:space="preserve">0 – </w:t>
            </w:r>
            <w:r>
              <w:rPr>
                <w:rFonts w:cs="Arial"/>
                <w:lang w:val="en-GB"/>
              </w:rPr>
              <w:t>4</w:t>
            </w:r>
            <w:r w:rsidRPr="00C229AC">
              <w:rPr>
                <w:rFonts w:cs="Arial"/>
                <w:lang w:val="en-GB"/>
              </w:rPr>
              <w:t>00 l/h</w:t>
            </w:r>
          </w:p>
        </w:tc>
      </w:tr>
      <w:tr w:rsidR="00A53916" w:rsidRPr="00C229AC" w14:paraId="7375FFCA" w14:textId="77777777" w:rsidTr="004A6B8C">
        <w:tc>
          <w:tcPr>
            <w:tcW w:w="4820" w:type="dxa"/>
          </w:tcPr>
          <w:p w14:paraId="0764573C" w14:textId="77777777" w:rsidR="00A53916" w:rsidRPr="002D60D4" w:rsidRDefault="00A53916" w:rsidP="004A6B8C">
            <w:pPr>
              <w:tabs>
                <w:tab w:val="left" w:pos="1276"/>
              </w:tabs>
              <w:spacing w:before="60" w:after="60"/>
              <w:ind w:left="227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Pressure drop (with free outlet):</w:t>
            </w:r>
          </w:p>
        </w:tc>
        <w:tc>
          <w:tcPr>
            <w:tcW w:w="4819" w:type="dxa"/>
          </w:tcPr>
          <w:p w14:paraId="2F734049" w14:textId="77777777" w:rsidR="00A53916" w:rsidRDefault="00A53916" w:rsidP="004A6B8C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1.5 – 3.5 bar</w:t>
            </w:r>
          </w:p>
        </w:tc>
      </w:tr>
      <w:tr w:rsidR="00A53916" w:rsidRPr="00C229AC" w14:paraId="586202AD" w14:textId="77777777" w:rsidTr="004A6B8C">
        <w:tc>
          <w:tcPr>
            <w:tcW w:w="4820" w:type="dxa"/>
          </w:tcPr>
          <w:p w14:paraId="10E2EF55" w14:textId="77777777" w:rsidR="00A53916" w:rsidRPr="0003087B" w:rsidRDefault="00A53916" w:rsidP="004A6B8C">
            <w:pPr>
              <w:tabs>
                <w:tab w:val="left" w:pos="1276"/>
              </w:tabs>
              <w:spacing w:before="60" w:after="60"/>
              <w:ind w:left="227"/>
              <w:rPr>
                <w:rFonts w:cs="Arial"/>
              </w:rPr>
            </w:pPr>
            <w:r w:rsidRPr="0003087B">
              <w:rPr>
                <w:rFonts w:cs="Arial"/>
              </w:rPr>
              <w:t xml:space="preserve">Max. </w:t>
            </w:r>
            <w:r>
              <w:rPr>
                <w:rFonts w:cs="Arial"/>
              </w:rPr>
              <w:t>cooling water pressure:</w:t>
            </w:r>
          </w:p>
        </w:tc>
        <w:tc>
          <w:tcPr>
            <w:tcW w:w="4819" w:type="dxa"/>
          </w:tcPr>
          <w:p w14:paraId="6D044899" w14:textId="77777777" w:rsidR="00A53916" w:rsidRPr="0003087B" w:rsidRDefault="00A53916" w:rsidP="004A6B8C">
            <w:pPr>
              <w:pStyle w:val="Fuzeile"/>
              <w:tabs>
                <w:tab w:val="clear" w:pos="4536"/>
                <w:tab w:val="clear" w:pos="9072"/>
                <w:tab w:val="left" w:pos="1276"/>
              </w:tabs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5.0 bar</w:t>
            </w:r>
          </w:p>
        </w:tc>
      </w:tr>
      <w:tr w:rsidR="00A53916" w:rsidRPr="00C229AC" w14:paraId="48C3CCD2" w14:textId="77777777" w:rsidTr="004A6B8C">
        <w:tc>
          <w:tcPr>
            <w:tcW w:w="4820" w:type="dxa"/>
          </w:tcPr>
          <w:p w14:paraId="430D92AB" w14:textId="77777777" w:rsidR="00A53916" w:rsidRDefault="00A53916" w:rsidP="003D154F">
            <w:pPr>
              <w:numPr>
                <w:ilvl w:val="0"/>
                <w:numId w:val="6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Cooling </w:t>
            </w:r>
            <w:r w:rsidR="003D154F">
              <w:rPr>
                <w:rFonts w:cs="Arial"/>
                <w:lang w:val="en-GB"/>
              </w:rPr>
              <w:t>water</w:t>
            </w:r>
            <w:r>
              <w:rPr>
                <w:rFonts w:cs="Arial"/>
                <w:lang w:val="en-GB"/>
              </w:rPr>
              <w:t xml:space="preserve"> temperature range:</w:t>
            </w:r>
          </w:p>
        </w:tc>
        <w:tc>
          <w:tcPr>
            <w:tcW w:w="4819" w:type="dxa"/>
          </w:tcPr>
          <w:p w14:paraId="7AC09291" w14:textId="77777777" w:rsidR="00A53916" w:rsidRDefault="003D154F" w:rsidP="004A6B8C">
            <w:pPr>
              <w:pStyle w:val="Fuzeile"/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-</w:t>
            </w:r>
            <w:r w:rsidR="00A53916">
              <w:rPr>
                <w:rFonts w:cs="Arial"/>
                <w:lang w:val="en-GB"/>
              </w:rPr>
              <w:t>15 °C - +50 °C</w:t>
            </w:r>
          </w:p>
        </w:tc>
      </w:tr>
      <w:tr w:rsidR="00A53916" w:rsidRPr="00C229AC" w14:paraId="51227B61" w14:textId="77777777" w:rsidTr="004A6B8C">
        <w:tc>
          <w:tcPr>
            <w:tcW w:w="4820" w:type="dxa"/>
          </w:tcPr>
          <w:p w14:paraId="1A956FC7" w14:textId="77777777" w:rsidR="00A53916" w:rsidRDefault="00A53916" w:rsidP="00A53916">
            <w:pPr>
              <w:numPr>
                <w:ilvl w:val="0"/>
                <w:numId w:val="6"/>
              </w:num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Recommended cooling water temperature:</w:t>
            </w:r>
          </w:p>
        </w:tc>
        <w:tc>
          <w:tcPr>
            <w:tcW w:w="4819" w:type="dxa"/>
          </w:tcPr>
          <w:p w14:paraId="71EDF6D0" w14:textId="77777777" w:rsidR="00A53916" w:rsidRDefault="00A53916" w:rsidP="004A6B8C">
            <w:pPr>
              <w:pStyle w:val="Fuzeile"/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Below 10 °C</w:t>
            </w:r>
          </w:p>
        </w:tc>
      </w:tr>
    </w:tbl>
    <w:p w14:paraId="32E40EC8" w14:textId="77777777" w:rsidR="00A53916" w:rsidRDefault="00A53916" w:rsidP="00A53916">
      <w:pPr>
        <w:rPr>
          <w:rFonts w:cs="Arial"/>
        </w:rPr>
      </w:pPr>
    </w:p>
    <w:p w14:paraId="7217E0A0" w14:textId="77777777" w:rsidR="00A53916" w:rsidRPr="00802E30" w:rsidRDefault="00A53916" w:rsidP="00A53916">
      <w:pPr>
        <w:spacing w:after="120"/>
        <w:rPr>
          <w:rFonts w:cs="Arial"/>
          <w:b/>
          <w:bCs/>
          <w:iCs/>
          <w:lang w:val="en-GB"/>
        </w:rPr>
      </w:pPr>
      <w:r w:rsidRPr="00802E30">
        <w:rPr>
          <w:rFonts w:cs="Arial"/>
          <w:b/>
          <w:bCs/>
          <w:iCs/>
          <w:lang w:val="en-GB"/>
        </w:rPr>
        <w:t>Machine Housing</w:t>
      </w:r>
    </w:p>
    <w:tbl>
      <w:tblPr>
        <w:tblW w:w="9639" w:type="dxa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819"/>
      </w:tblGrid>
      <w:tr w:rsidR="00A53916" w:rsidRPr="00DB67B8" w14:paraId="78AAF8A8" w14:textId="77777777" w:rsidTr="00FB6292">
        <w:tc>
          <w:tcPr>
            <w:tcW w:w="4820" w:type="dxa"/>
          </w:tcPr>
          <w:p w14:paraId="19114F64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Housing material</w:t>
            </w:r>
            <w:r w:rsidRPr="00421776">
              <w:rPr>
                <w:rFonts w:cs="Arial"/>
                <w:lang w:val="en-GB"/>
              </w:rPr>
              <w:t>:</w:t>
            </w:r>
          </w:p>
        </w:tc>
        <w:tc>
          <w:tcPr>
            <w:tcW w:w="4819" w:type="dxa"/>
          </w:tcPr>
          <w:p w14:paraId="481F6D25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Stainless steel with polished surface quality</w:t>
            </w:r>
          </w:p>
        </w:tc>
      </w:tr>
      <w:tr w:rsidR="00A53916" w:rsidRPr="00421776" w14:paraId="462BD3AB" w14:textId="77777777" w:rsidTr="00FB6292">
        <w:tc>
          <w:tcPr>
            <w:tcW w:w="4820" w:type="dxa"/>
          </w:tcPr>
          <w:p w14:paraId="52124B87" w14:textId="77777777" w:rsidR="00A53916" w:rsidRPr="00C02213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fr-CH"/>
              </w:rPr>
            </w:pPr>
            <w:r w:rsidRPr="00C02213">
              <w:rPr>
                <w:rFonts w:cs="Arial"/>
                <w:lang w:val="fr-CH"/>
              </w:rPr>
              <w:t>Dimensions L x W x H:</w:t>
            </w:r>
          </w:p>
        </w:tc>
        <w:tc>
          <w:tcPr>
            <w:tcW w:w="4819" w:type="dxa"/>
          </w:tcPr>
          <w:p w14:paraId="22E855AF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A</w:t>
            </w:r>
            <w:r w:rsidRPr="00421776">
              <w:rPr>
                <w:rFonts w:cs="Arial"/>
                <w:lang w:val="en-GB"/>
              </w:rPr>
              <w:t xml:space="preserve">pprox. </w:t>
            </w:r>
            <w:r>
              <w:rPr>
                <w:rFonts w:cs="Arial"/>
                <w:lang w:val="en-GB"/>
              </w:rPr>
              <w:t>825 x 625 x 725 mm</w:t>
            </w:r>
          </w:p>
        </w:tc>
      </w:tr>
      <w:tr w:rsidR="00A53916" w:rsidRPr="00421776" w14:paraId="5614E90F" w14:textId="77777777" w:rsidTr="00FB6292">
        <w:tc>
          <w:tcPr>
            <w:tcW w:w="4820" w:type="dxa"/>
          </w:tcPr>
          <w:p w14:paraId="1A6430B3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Weight:</w:t>
            </w:r>
          </w:p>
        </w:tc>
        <w:tc>
          <w:tcPr>
            <w:tcW w:w="4819" w:type="dxa"/>
          </w:tcPr>
          <w:p w14:paraId="10ACF3E2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Approx. 12</w:t>
            </w:r>
            <w:r w:rsidRPr="00421776">
              <w:rPr>
                <w:rFonts w:cs="Arial"/>
                <w:lang w:val="en-GB"/>
              </w:rPr>
              <w:t xml:space="preserve">0 - </w:t>
            </w:r>
            <w:r>
              <w:rPr>
                <w:rFonts w:cs="Arial"/>
                <w:lang w:val="en-GB"/>
              </w:rPr>
              <w:t>14</w:t>
            </w:r>
            <w:r w:rsidRPr="00421776">
              <w:rPr>
                <w:rFonts w:cs="Arial"/>
                <w:lang w:val="en-GB"/>
              </w:rPr>
              <w:t>0 kg</w:t>
            </w:r>
          </w:p>
        </w:tc>
      </w:tr>
      <w:tr w:rsidR="00A53916" w:rsidRPr="00421776" w14:paraId="155A032D" w14:textId="77777777" w:rsidTr="00FB6292">
        <w:tc>
          <w:tcPr>
            <w:tcW w:w="9639" w:type="dxa"/>
            <w:gridSpan w:val="2"/>
          </w:tcPr>
          <w:p w14:paraId="0F06DD07" w14:textId="77777777" w:rsidR="00A53916" w:rsidRPr="00421776" w:rsidRDefault="00A53916" w:rsidP="004A6B8C">
            <w:pPr>
              <w:pStyle w:val="berschrift1"/>
              <w:rPr>
                <w:rFonts w:cs="Arial"/>
                <w:i w:val="0"/>
                <w:smallCaps/>
                <w:color w:val="336699"/>
                <w:szCs w:val="24"/>
                <w:lang w:val="en-GB"/>
              </w:rPr>
            </w:pPr>
            <w:r w:rsidRPr="00421776">
              <w:rPr>
                <w:rFonts w:cs="Arial"/>
                <w:szCs w:val="24"/>
                <w:lang w:val="en-GB"/>
              </w:rPr>
              <w:lastRenderedPageBreak/>
              <w:br w:type="page"/>
            </w:r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br w:type="page"/>
            </w:r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br w:type="page"/>
            </w:r>
            <w:bookmarkStart w:id="7" w:name="_Toc28058216"/>
            <w:bookmarkStart w:id="8" w:name="_Toc91486651"/>
            <w:bookmarkStart w:id="9" w:name="_Toc168904038"/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t>3 – Machine Execution</w:t>
            </w:r>
            <w:bookmarkEnd w:id="7"/>
            <w:bookmarkEnd w:id="8"/>
            <w:bookmarkEnd w:id="9"/>
          </w:p>
        </w:tc>
      </w:tr>
    </w:tbl>
    <w:p w14:paraId="3938A094" w14:textId="77777777" w:rsidR="00A53916" w:rsidRPr="00421776" w:rsidRDefault="00A53916" w:rsidP="00A53916">
      <w:pPr>
        <w:pStyle w:val="Fuzeile"/>
        <w:tabs>
          <w:tab w:val="clear" w:pos="4536"/>
          <w:tab w:val="clear" w:pos="9072"/>
        </w:tabs>
        <w:rPr>
          <w:rFonts w:cs="Arial"/>
          <w:lang w:val="en-GB"/>
        </w:rPr>
      </w:pPr>
    </w:p>
    <w:p w14:paraId="4C750F54" w14:textId="77777777" w:rsidR="00A53916" w:rsidRPr="00421776" w:rsidRDefault="00A53916" w:rsidP="00A53916">
      <w:pPr>
        <w:tabs>
          <w:tab w:val="left" w:pos="540"/>
        </w:tabs>
        <w:spacing w:after="120"/>
        <w:rPr>
          <w:rFonts w:cs="Arial"/>
          <w:b/>
          <w:bCs/>
          <w:lang w:val="en-GB"/>
        </w:rPr>
      </w:pPr>
      <w:r w:rsidRPr="00421776">
        <w:rPr>
          <w:rFonts w:cs="Arial"/>
          <w:b/>
          <w:bCs/>
          <w:lang w:val="en-GB"/>
        </w:rPr>
        <w:t>3.1</w:t>
      </w:r>
      <w:r w:rsidRPr="00421776">
        <w:rPr>
          <w:rFonts w:cs="Arial"/>
          <w:b/>
          <w:bCs/>
          <w:lang w:val="en-GB"/>
        </w:rPr>
        <w:tab/>
        <w:t>Grinding Unit</w:t>
      </w:r>
    </w:p>
    <w:tbl>
      <w:tblPr>
        <w:tblW w:w="9639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66"/>
        <w:gridCol w:w="7357"/>
        <w:gridCol w:w="1716"/>
      </w:tblGrid>
      <w:tr w:rsidR="00A53916" w:rsidRPr="00DB67B8" w14:paraId="14386DB0" w14:textId="77777777" w:rsidTr="004A6B8C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41D9E0E2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5E950FFF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 xml:space="preserve">Cooling cylinder </w:t>
            </w:r>
            <w:r>
              <w:rPr>
                <w:rFonts w:cs="Arial"/>
                <w:lang w:val="en-GB"/>
              </w:rPr>
              <w:t>made of anodised aluminium for lightweight handling and easy</w:t>
            </w:r>
            <w:r w:rsidRPr="00421776">
              <w:rPr>
                <w:rFonts w:cs="Arial"/>
                <w:lang w:val="en-GB"/>
              </w:rPr>
              <w:t xml:space="preserve"> access to the milling chamber</w:t>
            </w:r>
            <w:r w:rsidRPr="0029492B">
              <w:rPr>
                <w:rFonts w:cs="Arial"/>
                <w:i/>
                <w:lang w:val="en-GB"/>
              </w:rPr>
              <w:t xml:space="preserve"> / </w:t>
            </w:r>
            <w:r>
              <w:rPr>
                <w:rFonts w:cs="Arial"/>
                <w:lang w:val="en-GB"/>
              </w:rPr>
              <w:t>DYNO</w:t>
            </w:r>
            <w:r>
              <w:rPr>
                <w:rFonts w:cs="Arial"/>
                <w:vertAlign w:val="superscript"/>
                <w:lang w:val="en-GB"/>
              </w:rPr>
              <w:sym w:font="Symbol" w:char="F0E2"/>
            </w:r>
            <w:r>
              <w:rPr>
                <w:rFonts w:cs="Arial"/>
                <w:lang w:val="en-GB"/>
              </w:rPr>
              <w:t>-ACCELERATOR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179397EF" w14:textId="77777777" w:rsidR="00A53916" w:rsidRPr="00421776" w:rsidRDefault="00A53916" w:rsidP="004A6B8C">
            <w:pPr>
              <w:jc w:val="right"/>
              <w:rPr>
                <w:rFonts w:cs="Arial"/>
                <w:lang w:val="en-GB"/>
              </w:rPr>
            </w:pPr>
          </w:p>
        </w:tc>
      </w:tr>
      <w:tr w:rsidR="00A53916" w:rsidRPr="00DB67B8" w14:paraId="11739E69" w14:textId="77777777" w:rsidTr="004A6B8C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53D4C5D0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24B5A457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 xml:space="preserve">Grinding cylinder made of wear resistant </w:t>
            </w:r>
            <w:r w:rsidRPr="00DE0192">
              <w:rPr>
                <w:rFonts w:cs="Arial"/>
                <w:b/>
                <w:lang w:val="en-GB"/>
              </w:rPr>
              <w:t>silicon carbide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676E6708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A53916" w:rsidRPr="00DB67B8" w14:paraId="70590508" w14:textId="77777777" w:rsidTr="004A6B8C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1B90E954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2154046C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 xml:space="preserve">Front cover of stainless steel with product outlet connection 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2F3A72F6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A53916" w:rsidRPr="00DB67B8" w14:paraId="0EE53F02" w14:textId="77777777" w:rsidTr="004A6B8C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2F08E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317339C0" w14:textId="77777777" w:rsidR="00A53916" w:rsidRPr="00421776" w:rsidRDefault="00A53916" w:rsidP="004A6B8C">
            <w:p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 xml:space="preserve">Set of </w:t>
            </w:r>
            <w:r>
              <w:rPr>
                <w:rFonts w:cs="Arial"/>
                <w:lang w:val="en-GB"/>
              </w:rPr>
              <w:t>DYNO</w:t>
            </w:r>
            <w:r>
              <w:rPr>
                <w:rFonts w:cs="Arial"/>
                <w:vertAlign w:val="superscript"/>
                <w:lang w:val="en-GB"/>
              </w:rPr>
              <w:sym w:font="Symbol" w:char="F0E2"/>
            </w:r>
            <w:r>
              <w:rPr>
                <w:rFonts w:cs="Arial"/>
                <w:lang w:val="en-GB"/>
              </w:rPr>
              <w:t xml:space="preserve">-ACCELERATOR </w:t>
            </w:r>
            <w:r w:rsidRPr="00421776">
              <w:rPr>
                <w:rFonts w:cs="Arial"/>
                <w:lang w:val="en-GB"/>
              </w:rPr>
              <w:t xml:space="preserve">made of </w:t>
            </w:r>
            <w:r>
              <w:rPr>
                <w:rFonts w:cs="Arial"/>
                <w:b/>
                <w:lang w:val="en-GB"/>
              </w:rPr>
              <w:t xml:space="preserve">zirconium oxide </w:t>
            </w:r>
            <w:r w:rsidRPr="00E9088C">
              <w:rPr>
                <w:rFonts w:cs="Arial"/>
                <w:b/>
                <w:color w:val="FF0000"/>
                <w:lang w:val="en-GB"/>
              </w:rPr>
              <w:t>/ silicon carbide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2C7B3D23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A53916" w:rsidRPr="00DB67B8" w14:paraId="6E425B14" w14:textId="77777777" w:rsidTr="004A6B8C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EFAA9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52D2CB15" w14:textId="77777777" w:rsidR="00A53916" w:rsidRPr="007C3C0F" w:rsidRDefault="00A53916" w:rsidP="004A6B8C">
            <w:p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WAB separation system </w:t>
            </w:r>
            <w:r w:rsidR="003961E7">
              <w:rPr>
                <w:rFonts w:cs="Arial"/>
                <w:lang w:val="en-GB"/>
              </w:rPr>
              <w:t xml:space="preserve">ADVANCED </w:t>
            </w:r>
            <w:r>
              <w:rPr>
                <w:rFonts w:cs="Arial"/>
                <w:lang w:val="en-GB"/>
              </w:rPr>
              <w:t>with screen disc of zirconium oxide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7BC5CC7A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A53916" w:rsidRPr="00DB67B8" w14:paraId="6D231AB2" w14:textId="77777777" w:rsidTr="004A6B8C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D0ABA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438129CF" w14:textId="77777777" w:rsidR="00A53916" w:rsidRPr="00E9088C" w:rsidRDefault="00A53916" w:rsidP="004A6B8C">
            <w:p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color w:val="FF0000"/>
                <w:lang w:val="en-GB"/>
              </w:rPr>
            </w:pPr>
            <w:r w:rsidRPr="00E9088C">
              <w:rPr>
                <w:rFonts w:cs="Arial"/>
                <w:color w:val="FF0000"/>
                <w:lang w:val="en-GB"/>
              </w:rPr>
              <w:t>Cylinder Screen 0.25 mm, pure nickel, hard chromium plated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4D2DB26F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A53916" w:rsidRPr="00DB67B8" w14:paraId="20C9EF4B" w14:textId="77777777" w:rsidTr="004A6B8C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76C41EB7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5CDB3CA7" w14:textId="77777777" w:rsidR="00A53916" w:rsidRPr="00D50E4F" w:rsidRDefault="00B322E5" w:rsidP="004A6B8C">
            <w:p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lang w:val="en-GB"/>
              </w:rPr>
              <w:t xml:space="preserve">Set of spacers of </w:t>
            </w:r>
            <w:r>
              <w:rPr>
                <w:b/>
                <w:lang w:val="en-GB"/>
              </w:rPr>
              <w:t>zirconium oxide</w:t>
            </w:r>
            <w:r>
              <w:rPr>
                <w:lang w:val="en-GB"/>
              </w:rPr>
              <w:t xml:space="preserve"> </w:t>
            </w:r>
            <w:r>
              <w:rPr>
                <w:b/>
                <w:color w:val="FF0000"/>
                <w:lang w:val="en-GB"/>
              </w:rPr>
              <w:t>/ silicon carbide</w:t>
            </w:r>
            <w:r>
              <w:rPr>
                <w:lang w:val="en-GB"/>
              </w:rPr>
              <w:t xml:space="preserve"> including electrically conductive-/FDA compliant taper seals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61B2BB57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A53916" w:rsidRPr="00DB67B8" w14:paraId="47EEA093" w14:textId="77777777" w:rsidTr="004A6B8C">
        <w:tblPrEx>
          <w:tblLook w:val="04A0" w:firstRow="1" w:lastRow="0" w:firstColumn="1" w:lastColumn="0" w:noHBand="0" w:noVBand="1"/>
        </w:tblPrEx>
        <w:tc>
          <w:tcPr>
            <w:tcW w:w="566" w:type="dxa"/>
          </w:tcPr>
          <w:p w14:paraId="7DEDDF4B" w14:textId="77777777" w:rsidR="00A5391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  <w:tc>
          <w:tcPr>
            <w:tcW w:w="7357" w:type="dxa"/>
          </w:tcPr>
          <w:p w14:paraId="299C324A" w14:textId="77777777" w:rsidR="00A53916" w:rsidRDefault="00A53916" w:rsidP="004A6B8C">
            <w:p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</w:p>
        </w:tc>
        <w:tc>
          <w:tcPr>
            <w:tcW w:w="1716" w:type="dxa"/>
          </w:tcPr>
          <w:p w14:paraId="6842060A" w14:textId="77777777" w:rsidR="00A5391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A53916" w:rsidRPr="00DB67B8" w14:paraId="02AC6C1A" w14:textId="77777777" w:rsidTr="004A6B8C">
        <w:tblPrEx>
          <w:tblLook w:val="04A0" w:firstRow="1" w:lastRow="0" w:firstColumn="1" w:lastColumn="0" w:noHBand="0" w:noVBand="1"/>
        </w:tblPrEx>
        <w:tc>
          <w:tcPr>
            <w:tcW w:w="566" w:type="dxa"/>
          </w:tcPr>
          <w:p w14:paraId="2892F34E" w14:textId="77777777" w:rsidR="00A5391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  <w:tc>
          <w:tcPr>
            <w:tcW w:w="7357" w:type="dxa"/>
            <w:hideMark/>
          </w:tcPr>
          <w:p w14:paraId="288CD140" w14:textId="5EFF4C09" w:rsidR="00A53916" w:rsidRDefault="00A53916" w:rsidP="004A6B8C">
            <w:p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All product contacted O-rings of </w:t>
            </w:r>
            <w:r w:rsidR="0075143A">
              <w:rPr>
                <w:rFonts w:cs="Arial"/>
                <w:b/>
                <w:lang w:val="en-GB"/>
              </w:rPr>
              <w:t>perfluorelastomer</w:t>
            </w:r>
          </w:p>
        </w:tc>
        <w:tc>
          <w:tcPr>
            <w:tcW w:w="1716" w:type="dxa"/>
          </w:tcPr>
          <w:p w14:paraId="3D445CE4" w14:textId="77777777" w:rsidR="00A5391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A53916" w:rsidRPr="00DB67B8" w14:paraId="12703E18" w14:textId="77777777" w:rsidTr="004A6B8C">
        <w:tblPrEx>
          <w:tblLook w:val="04A0" w:firstRow="1" w:lastRow="0" w:firstColumn="1" w:lastColumn="0" w:noHBand="0" w:noVBand="1"/>
        </w:tblPrEx>
        <w:tc>
          <w:tcPr>
            <w:tcW w:w="566" w:type="dxa"/>
          </w:tcPr>
          <w:p w14:paraId="2BBBC9AF" w14:textId="77777777" w:rsidR="00A5391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  <w:tc>
          <w:tcPr>
            <w:tcW w:w="7357" w:type="dxa"/>
            <w:hideMark/>
          </w:tcPr>
          <w:p w14:paraId="5E3506CE" w14:textId="77777777" w:rsidR="00A53916" w:rsidRDefault="00A53916" w:rsidP="004A6B8C">
            <w:p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All remaining parts in contact with the grinding beads of </w:t>
            </w:r>
            <w:r>
              <w:rPr>
                <w:rFonts w:cs="Arial"/>
                <w:b/>
                <w:lang w:val="en-GB"/>
              </w:rPr>
              <w:t xml:space="preserve">zirconium oxide </w:t>
            </w:r>
            <w:r w:rsidRPr="00E9088C">
              <w:rPr>
                <w:rFonts w:cs="Arial"/>
                <w:b/>
                <w:color w:val="FF0000"/>
                <w:lang w:val="en-GB"/>
              </w:rPr>
              <w:t>/ silicon carbide</w:t>
            </w:r>
          </w:p>
        </w:tc>
        <w:tc>
          <w:tcPr>
            <w:tcW w:w="1716" w:type="dxa"/>
          </w:tcPr>
          <w:p w14:paraId="33530193" w14:textId="77777777" w:rsidR="00A5391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</w:tbl>
    <w:p w14:paraId="770AE273" w14:textId="77777777" w:rsidR="00A53916" w:rsidRPr="00C94E81" w:rsidRDefault="00A53916" w:rsidP="00A53916">
      <w:pPr>
        <w:rPr>
          <w:lang w:val="en-GB"/>
        </w:rPr>
      </w:pPr>
    </w:p>
    <w:p w14:paraId="779E5DC5" w14:textId="77777777" w:rsidR="00A53916" w:rsidRPr="00C94E81" w:rsidRDefault="00A53916" w:rsidP="00A53916">
      <w:pPr>
        <w:rPr>
          <w:lang w:val="en-GB"/>
        </w:rPr>
      </w:pPr>
    </w:p>
    <w:p w14:paraId="1180427C" w14:textId="77777777" w:rsidR="00A53916" w:rsidRPr="00421776" w:rsidRDefault="00A53916" w:rsidP="00A53916">
      <w:pPr>
        <w:tabs>
          <w:tab w:val="left" w:pos="540"/>
        </w:tabs>
        <w:spacing w:after="120"/>
        <w:rPr>
          <w:rFonts w:cs="Arial"/>
          <w:b/>
          <w:bCs/>
          <w:lang w:val="en-GB"/>
        </w:rPr>
      </w:pPr>
      <w:r w:rsidRPr="00421776">
        <w:rPr>
          <w:rFonts w:cs="Arial"/>
          <w:b/>
          <w:bCs/>
          <w:lang w:val="en-GB"/>
        </w:rPr>
        <w:t>3.</w:t>
      </w:r>
      <w:r>
        <w:rPr>
          <w:rFonts w:cs="Arial"/>
          <w:b/>
          <w:bCs/>
          <w:lang w:val="en-GB"/>
        </w:rPr>
        <w:t>2</w:t>
      </w:r>
      <w:r w:rsidRPr="00421776">
        <w:rPr>
          <w:rFonts w:cs="Arial"/>
          <w:b/>
          <w:bCs/>
          <w:lang w:val="en-GB"/>
        </w:rPr>
        <w:tab/>
      </w:r>
      <w:r>
        <w:rPr>
          <w:rFonts w:cs="Arial"/>
          <w:b/>
          <w:bCs/>
          <w:lang w:val="en-GB"/>
        </w:rPr>
        <w:t>Shaft Sealing</w:t>
      </w:r>
    </w:p>
    <w:tbl>
      <w:tblPr>
        <w:tblW w:w="9639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66"/>
        <w:gridCol w:w="7357"/>
        <w:gridCol w:w="1716"/>
      </w:tblGrid>
      <w:tr w:rsidR="00A53916" w:rsidRPr="00DB67B8" w14:paraId="012843AF" w14:textId="77777777" w:rsidTr="004A6B8C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00834287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469BE05A" w14:textId="52E0F9BF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D</w:t>
            </w:r>
            <w:r w:rsidRPr="00421776">
              <w:rPr>
                <w:rFonts w:cs="Arial"/>
                <w:lang w:val="en-GB"/>
              </w:rPr>
              <w:t xml:space="preserve">ouble </w:t>
            </w:r>
            <w:r>
              <w:rPr>
                <w:rFonts w:cs="Arial"/>
                <w:lang w:val="en-GB"/>
              </w:rPr>
              <w:t>m</w:t>
            </w:r>
            <w:r w:rsidRPr="00421776">
              <w:rPr>
                <w:rFonts w:cs="Arial"/>
                <w:lang w:val="en-GB"/>
              </w:rPr>
              <w:t xml:space="preserve">echanical </w:t>
            </w:r>
            <w:r>
              <w:rPr>
                <w:rFonts w:cs="Arial"/>
                <w:lang w:val="en-GB"/>
              </w:rPr>
              <w:t>s</w:t>
            </w:r>
            <w:r w:rsidRPr="00421776">
              <w:rPr>
                <w:rFonts w:cs="Arial"/>
                <w:lang w:val="en-GB"/>
              </w:rPr>
              <w:t>eal</w:t>
            </w:r>
            <w:r>
              <w:rPr>
                <w:rFonts w:cs="Arial"/>
                <w:lang w:val="en-GB"/>
              </w:rPr>
              <w:t xml:space="preserve"> from WAB</w:t>
            </w:r>
            <w:r>
              <w:rPr>
                <w:rFonts w:cs="Arial"/>
                <w:lang w:val="en-GB"/>
              </w:rPr>
              <w:br/>
            </w:r>
            <w:r w:rsidRPr="00421776">
              <w:rPr>
                <w:rFonts w:cs="Arial"/>
                <w:lang w:val="en-GB"/>
              </w:rPr>
              <w:t>Product side and atmosphe</w:t>
            </w:r>
            <w:r>
              <w:rPr>
                <w:rFonts w:cs="Arial"/>
                <w:lang w:val="en-GB"/>
              </w:rPr>
              <w:t>re side sliding rings made of wear resistant s</w:t>
            </w:r>
            <w:r w:rsidRPr="00421776">
              <w:rPr>
                <w:rFonts w:cs="Arial"/>
                <w:lang w:val="en-GB"/>
              </w:rPr>
              <w:t xml:space="preserve">ilicon </w:t>
            </w:r>
            <w:r>
              <w:rPr>
                <w:rFonts w:cs="Arial"/>
                <w:lang w:val="en-GB"/>
              </w:rPr>
              <w:t>c</w:t>
            </w:r>
            <w:r w:rsidRPr="00421776">
              <w:rPr>
                <w:rFonts w:cs="Arial"/>
                <w:lang w:val="en-GB"/>
              </w:rPr>
              <w:t>arbide</w:t>
            </w:r>
            <w:r>
              <w:rPr>
                <w:rFonts w:cs="Arial"/>
                <w:lang w:val="en-GB"/>
              </w:rPr>
              <w:t>;</w:t>
            </w:r>
            <w:r w:rsidRPr="00421776">
              <w:rPr>
                <w:rFonts w:cs="Arial"/>
                <w:lang w:val="en-GB"/>
              </w:rPr>
              <w:t xml:space="preserve"> fully </w:t>
            </w:r>
            <w:r>
              <w:rPr>
                <w:rFonts w:cs="Arial"/>
                <w:lang w:val="en-GB"/>
              </w:rPr>
              <w:t>sealed</w:t>
            </w:r>
            <w:r w:rsidRPr="00421776">
              <w:rPr>
                <w:rFonts w:cs="Arial"/>
                <w:lang w:val="en-GB"/>
              </w:rPr>
              <w:t xml:space="preserve"> with </w:t>
            </w:r>
            <w:r w:rsidR="0075143A">
              <w:rPr>
                <w:rFonts w:cs="Arial"/>
                <w:lang w:val="en-GB"/>
              </w:rPr>
              <w:t>perfluorelastomer</w:t>
            </w:r>
            <w:r w:rsidRPr="00421776">
              <w:rPr>
                <w:rFonts w:cs="Arial"/>
                <w:lang w:val="en-GB"/>
              </w:rPr>
              <w:t xml:space="preserve"> O-rings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64FAB616" w14:textId="77777777" w:rsidR="00A53916" w:rsidRPr="00421776" w:rsidRDefault="00A53916" w:rsidP="004A6B8C">
            <w:pPr>
              <w:jc w:val="right"/>
              <w:rPr>
                <w:rFonts w:cs="Arial"/>
                <w:lang w:val="en-GB"/>
              </w:rPr>
            </w:pPr>
          </w:p>
        </w:tc>
      </w:tr>
      <w:tr w:rsidR="00A53916" w:rsidRPr="00DB67B8" w14:paraId="36528760" w14:textId="77777777" w:rsidTr="004A6B8C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00B95450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60E43C55" w14:textId="77777777" w:rsidR="00A5391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Rinsing and pressuris</w:t>
            </w:r>
            <w:r>
              <w:rPr>
                <w:rFonts w:cs="Arial"/>
                <w:lang w:val="en-GB"/>
              </w:rPr>
              <w:t>ing of the shaft seal by means of a directly driven</w:t>
            </w:r>
            <w:r w:rsidRPr="00421776">
              <w:rPr>
                <w:rFonts w:cs="Arial"/>
                <w:lang w:val="en-GB"/>
              </w:rPr>
              <w:t xml:space="preserve"> sta</w:t>
            </w:r>
            <w:r>
              <w:rPr>
                <w:rFonts w:cs="Arial"/>
                <w:lang w:val="en-GB"/>
              </w:rPr>
              <w:t>inless steel gear pump type ZR 3</w:t>
            </w:r>
            <w:r w:rsidRPr="00421776">
              <w:rPr>
                <w:rFonts w:cs="Arial"/>
                <w:lang w:val="en-GB"/>
              </w:rPr>
              <w:t>030</w:t>
            </w:r>
          </w:p>
          <w:p w14:paraId="2EEB61DB" w14:textId="77777777" w:rsidR="00A53916" w:rsidRPr="00421776" w:rsidRDefault="00A53916" w:rsidP="004A6B8C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The o</w:t>
            </w:r>
            <w:r w:rsidRPr="00421776">
              <w:rPr>
                <w:rFonts w:cs="Arial"/>
                <w:lang w:val="en-GB"/>
              </w:rPr>
              <w:t xml:space="preserve">perating pressure </w:t>
            </w:r>
            <w:r>
              <w:rPr>
                <w:rFonts w:cs="Arial"/>
                <w:lang w:val="en-GB"/>
              </w:rPr>
              <w:t xml:space="preserve">is fix and not </w:t>
            </w:r>
            <w:r w:rsidRPr="00421776">
              <w:rPr>
                <w:rFonts w:cs="Arial"/>
                <w:lang w:val="en-GB"/>
              </w:rPr>
              <w:t>adjustable</w:t>
            </w:r>
          </w:p>
          <w:p w14:paraId="1715D90A" w14:textId="77777777" w:rsidR="00A53916" w:rsidRPr="00421776" w:rsidRDefault="00A53916" w:rsidP="004A6B8C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Cooled r</w:t>
            </w:r>
            <w:r w:rsidRPr="00421776">
              <w:rPr>
                <w:rFonts w:cs="Arial"/>
                <w:lang w:val="en-GB"/>
              </w:rPr>
              <w:t>insing liquid reservoir of stainless steel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3C341D3D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A53916" w:rsidRPr="00DB67B8" w14:paraId="2F29BA8B" w14:textId="77777777" w:rsidTr="004A6B8C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17203C07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4AAB9D54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S</w:t>
            </w:r>
            <w:r w:rsidRPr="00421776">
              <w:rPr>
                <w:rFonts w:cs="Arial"/>
                <w:lang w:val="en-GB"/>
              </w:rPr>
              <w:t>eparate leakage container</w:t>
            </w:r>
            <w:r>
              <w:rPr>
                <w:rFonts w:cs="Arial"/>
                <w:lang w:val="en-GB"/>
              </w:rPr>
              <w:t xml:space="preserve"> for the rinsing liquid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34BF6F9D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</w:tbl>
    <w:p w14:paraId="6EE63E89" w14:textId="77777777" w:rsidR="00A53916" w:rsidRPr="00421776" w:rsidRDefault="00A53916" w:rsidP="00A53916">
      <w:pPr>
        <w:pStyle w:val="Fuzeile"/>
        <w:tabs>
          <w:tab w:val="clear" w:pos="4536"/>
          <w:tab w:val="clear" w:pos="9072"/>
        </w:tabs>
        <w:rPr>
          <w:rFonts w:cs="Arial"/>
          <w:lang w:val="en-GB"/>
        </w:rPr>
      </w:pPr>
    </w:p>
    <w:p w14:paraId="11F9F805" w14:textId="77777777" w:rsidR="00A53916" w:rsidRPr="00421776" w:rsidRDefault="00A53916" w:rsidP="00A53916">
      <w:pPr>
        <w:tabs>
          <w:tab w:val="left" w:pos="540"/>
        </w:tabs>
        <w:spacing w:after="120"/>
        <w:rPr>
          <w:rFonts w:cs="Arial"/>
          <w:b/>
          <w:bCs/>
          <w:lang w:val="en-GB"/>
        </w:rPr>
      </w:pPr>
      <w:r w:rsidRPr="00421776">
        <w:rPr>
          <w:rFonts w:cs="Arial"/>
          <w:b/>
          <w:bCs/>
          <w:lang w:val="en-GB"/>
        </w:rPr>
        <w:t>3.</w:t>
      </w:r>
      <w:r>
        <w:rPr>
          <w:rFonts w:cs="Arial"/>
          <w:b/>
          <w:bCs/>
          <w:lang w:val="en-GB"/>
        </w:rPr>
        <w:t>3</w:t>
      </w:r>
      <w:r w:rsidRPr="00421776">
        <w:rPr>
          <w:rFonts w:cs="Arial"/>
          <w:b/>
          <w:bCs/>
          <w:lang w:val="en-GB"/>
        </w:rPr>
        <w:tab/>
      </w:r>
      <w:r>
        <w:rPr>
          <w:rFonts w:cs="Arial"/>
          <w:b/>
          <w:bCs/>
          <w:lang w:val="en-GB"/>
        </w:rPr>
        <w:t>Drive Unit</w:t>
      </w:r>
    </w:p>
    <w:tbl>
      <w:tblPr>
        <w:tblW w:w="9639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66"/>
        <w:gridCol w:w="7357"/>
        <w:gridCol w:w="1716"/>
      </w:tblGrid>
      <w:tr w:rsidR="00A53916" w:rsidRPr="00DB67B8" w14:paraId="6D3B0745" w14:textId="77777777" w:rsidTr="004A6B8C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DACA12C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22AFE828" w14:textId="115D8798" w:rsidR="00A53916" w:rsidRPr="001E6121" w:rsidRDefault="00A53916" w:rsidP="004A6B8C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US"/>
              </w:rPr>
            </w:pPr>
            <w:r w:rsidRPr="001E6121">
              <w:rPr>
                <w:rFonts w:cs="Arial"/>
                <w:lang w:val="en-US"/>
              </w:rPr>
              <w:t>Mill motor 4 kW, 3 x 400 V, 50 Hz, 3000 min</w:t>
            </w:r>
            <w:r w:rsidRPr="001E6121">
              <w:rPr>
                <w:rFonts w:cs="Arial"/>
                <w:vertAlign w:val="superscript"/>
                <w:lang w:val="en-US"/>
              </w:rPr>
              <w:t>-1</w:t>
            </w:r>
            <w:r w:rsidRPr="001E6121">
              <w:rPr>
                <w:rFonts w:cs="Arial"/>
                <w:lang w:val="en-US"/>
              </w:rPr>
              <w:br/>
              <w:t>II 2 G Ex d</w:t>
            </w:r>
            <w:r w:rsidR="001E6121" w:rsidRPr="001E6121">
              <w:rPr>
                <w:rFonts w:cs="Arial"/>
                <w:lang w:val="en-US"/>
              </w:rPr>
              <w:t xml:space="preserve">b </w:t>
            </w:r>
            <w:r w:rsidRPr="001E6121">
              <w:rPr>
                <w:rFonts w:cs="Arial"/>
                <w:lang w:val="en-US"/>
              </w:rPr>
              <w:t>e</w:t>
            </w:r>
            <w:r w:rsidR="001E6121" w:rsidRPr="001E6121">
              <w:rPr>
                <w:rFonts w:cs="Arial"/>
                <w:lang w:val="en-US"/>
              </w:rPr>
              <w:t>g</w:t>
            </w:r>
            <w:r w:rsidRPr="001E6121">
              <w:rPr>
                <w:rFonts w:cs="Arial"/>
                <w:lang w:val="en-US"/>
              </w:rPr>
              <w:t xml:space="preserve"> IIC/B T4 Gb, IP 55, with 3 PTC-probes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516A11D5" w14:textId="77777777" w:rsidR="00A53916" w:rsidRPr="001E6121" w:rsidRDefault="00A53916" w:rsidP="004A6B8C">
            <w:pPr>
              <w:jc w:val="right"/>
              <w:rPr>
                <w:rFonts w:cs="Arial"/>
                <w:lang w:val="en-US"/>
              </w:rPr>
            </w:pPr>
          </w:p>
        </w:tc>
      </w:tr>
      <w:tr w:rsidR="00A53916" w:rsidRPr="00DB67B8" w14:paraId="5CBB6725" w14:textId="77777777" w:rsidTr="004A6B8C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0C92DBAE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79024E31" w14:textId="77777777" w:rsidR="00A53916" w:rsidRPr="00421776" w:rsidRDefault="00A53916" w:rsidP="004A6B8C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Pulley and antistatic Poly-V-belt for DYNO</w:t>
            </w:r>
            <w:r>
              <w:rPr>
                <w:rFonts w:cs="Arial"/>
                <w:vertAlign w:val="superscript"/>
                <w:lang w:val="en-GB"/>
              </w:rPr>
              <w:sym w:font="Symbol" w:char="F0E2"/>
            </w:r>
            <w:r>
              <w:rPr>
                <w:rFonts w:cs="Arial"/>
                <w:lang w:val="en-GB"/>
              </w:rPr>
              <w:t xml:space="preserve">-ACCELERATOR tip speed of </w:t>
            </w:r>
            <w:r>
              <w:rPr>
                <w:rFonts w:cs="Arial"/>
                <w:lang w:val="en-GB"/>
              </w:rPr>
              <w:br/>
              <w:t>6-16 m/s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687E9F8A" w14:textId="77777777" w:rsidR="00A53916" w:rsidRPr="00421776" w:rsidRDefault="00A53916" w:rsidP="004A6B8C">
            <w:pPr>
              <w:jc w:val="right"/>
              <w:rPr>
                <w:rFonts w:cs="Arial"/>
                <w:lang w:val="en-GB"/>
              </w:rPr>
            </w:pPr>
          </w:p>
        </w:tc>
      </w:tr>
    </w:tbl>
    <w:p w14:paraId="1C70D381" w14:textId="77777777" w:rsidR="00A53916" w:rsidRPr="00421776" w:rsidRDefault="00A53916" w:rsidP="00A53916">
      <w:pPr>
        <w:rPr>
          <w:rFonts w:cs="Arial"/>
          <w:lang w:val="en-GB"/>
        </w:rPr>
      </w:pPr>
      <w:r w:rsidRPr="00421776">
        <w:rPr>
          <w:rFonts w:cs="Arial"/>
          <w:lang w:val="en-GB"/>
        </w:rPr>
        <w:br w:type="page"/>
      </w:r>
    </w:p>
    <w:p w14:paraId="2F6EC645" w14:textId="77777777" w:rsidR="00A53916" w:rsidRPr="00421776" w:rsidRDefault="00A53916" w:rsidP="00A53916">
      <w:pPr>
        <w:tabs>
          <w:tab w:val="left" w:pos="540"/>
        </w:tabs>
        <w:spacing w:after="120"/>
        <w:rPr>
          <w:rFonts w:cs="Arial"/>
          <w:b/>
          <w:bCs/>
          <w:lang w:val="en-GB"/>
        </w:rPr>
      </w:pPr>
      <w:r w:rsidRPr="00421776">
        <w:rPr>
          <w:rFonts w:cs="Arial"/>
          <w:b/>
          <w:bCs/>
          <w:lang w:val="en-GB"/>
        </w:rPr>
        <w:t>3.</w:t>
      </w:r>
      <w:r>
        <w:rPr>
          <w:rFonts w:cs="Arial"/>
          <w:b/>
          <w:bCs/>
          <w:lang w:val="en-GB"/>
        </w:rPr>
        <w:t>4</w:t>
      </w:r>
      <w:r w:rsidRPr="00421776">
        <w:rPr>
          <w:rFonts w:cs="Arial"/>
          <w:b/>
          <w:bCs/>
          <w:lang w:val="en-GB"/>
        </w:rPr>
        <w:tab/>
      </w:r>
      <w:r>
        <w:rPr>
          <w:rFonts w:cs="Arial"/>
          <w:b/>
          <w:bCs/>
          <w:lang w:val="en-GB"/>
        </w:rPr>
        <w:t>Sensors and Control Unit</w:t>
      </w:r>
    </w:p>
    <w:tbl>
      <w:tblPr>
        <w:tblpPr w:leftFromText="142" w:rightFromText="142" w:vertAnchor="text" w:horzAnchor="margin" w:tblpY="29"/>
        <w:tblW w:w="9639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66"/>
        <w:gridCol w:w="7357"/>
        <w:gridCol w:w="1716"/>
      </w:tblGrid>
      <w:tr w:rsidR="00D96C8C" w:rsidRPr="00DB67B8" w14:paraId="0CDEE4A4" w14:textId="77777777" w:rsidTr="00446AA1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47B906B4" w14:textId="77777777" w:rsidR="00D96C8C" w:rsidRPr="00421776" w:rsidRDefault="00D96C8C" w:rsidP="00446AA1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204305BA" w14:textId="77777777" w:rsidR="00D96C8C" w:rsidRPr="00C94E81" w:rsidRDefault="00D96C8C" w:rsidP="00446AA1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 xml:space="preserve">Explosion protection of sensors according </w:t>
            </w:r>
            <w:r>
              <w:rPr>
                <w:lang w:val="en-GB"/>
              </w:rPr>
              <w:br/>
            </w:r>
            <w:r w:rsidRPr="00C94E81">
              <w:rPr>
                <w:lang w:val="en-GB"/>
              </w:rPr>
              <w:t xml:space="preserve">Directive </w:t>
            </w:r>
            <w:r>
              <w:rPr>
                <w:lang w:val="en-GB"/>
              </w:rPr>
              <w:t>2014/34/EU</w:t>
            </w:r>
            <w:r w:rsidRPr="00C94E81">
              <w:rPr>
                <w:lang w:val="en-GB"/>
              </w:rPr>
              <w:t xml:space="preserve"> concerning equipment and protective systems intended for use in potentially explosive atmospheres </w:t>
            </w:r>
            <w:r w:rsidRPr="00C94E81">
              <w:rPr>
                <w:lang w:val="en-GB"/>
              </w:rPr>
              <w:br/>
              <w:t>II 2 G Ex ia/ib IIC T4-T6</w:t>
            </w:r>
            <w:r>
              <w:rPr>
                <w:lang w:val="en-GB"/>
              </w:rPr>
              <w:t xml:space="preserve"> Gb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463F7E59" w14:textId="77777777" w:rsidR="00D96C8C" w:rsidRPr="00421776" w:rsidRDefault="00D96C8C" w:rsidP="00446AA1">
            <w:pPr>
              <w:jc w:val="right"/>
              <w:rPr>
                <w:lang w:val="en-GB"/>
              </w:rPr>
            </w:pPr>
          </w:p>
        </w:tc>
      </w:tr>
      <w:tr w:rsidR="00D96C8C" w:rsidRPr="00DB67B8" w14:paraId="48A81778" w14:textId="77777777" w:rsidTr="00446AA1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5DF625EB" w14:textId="77777777" w:rsidR="00D96C8C" w:rsidRPr="00421776" w:rsidRDefault="00D96C8C" w:rsidP="00446AA1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47198701" w14:textId="77777777" w:rsidR="001D4200" w:rsidRPr="00CC5499" w:rsidRDefault="001D4200" w:rsidP="001D4200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CC5499">
              <w:rPr>
                <w:rFonts w:cs="Arial"/>
                <w:lang w:val="en-GB"/>
              </w:rPr>
              <w:t>Safety and control instruments consisting of</w:t>
            </w:r>
          </w:p>
          <w:p w14:paraId="395D1B03" w14:textId="77777777" w:rsidR="001D4200" w:rsidRDefault="001D4200" w:rsidP="001D4200">
            <w:pPr>
              <w:pStyle w:val="PunktEin1"/>
              <w:numPr>
                <w:ilvl w:val="0"/>
                <w:numId w:val="7"/>
              </w:numPr>
              <w:tabs>
                <w:tab w:val="left" w:pos="1276"/>
              </w:tabs>
              <w:autoSpaceDE/>
              <w:autoSpaceDN/>
              <w:spacing w:before="60" w:after="60"/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One</w:t>
            </w:r>
            <w:r w:rsidRPr="00421776">
              <w:rPr>
                <w:rFonts w:cs="Arial"/>
                <w:sz w:val="22"/>
                <w:szCs w:val="22"/>
                <w:lang w:val="en-GB"/>
              </w:rPr>
              <w:t xml:space="preserve"> inductive proximity switch to prevent start of the mill when  grinding container</w:t>
            </w:r>
            <w:r>
              <w:rPr>
                <w:rFonts w:cs="Arial"/>
                <w:sz w:val="22"/>
                <w:szCs w:val="22"/>
                <w:lang w:val="en-GB"/>
              </w:rPr>
              <w:t xml:space="preserve"> is removed</w:t>
            </w:r>
          </w:p>
          <w:p w14:paraId="43E22046" w14:textId="77777777" w:rsidR="001D4200" w:rsidRPr="00EA01D3" w:rsidRDefault="001D4200" w:rsidP="001D4200">
            <w:pPr>
              <w:pStyle w:val="PunktEin1"/>
              <w:numPr>
                <w:ilvl w:val="0"/>
                <w:numId w:val="7"/>
              </w:numPr>
              <w:tabs>
                <w:tab w:val="left" w:pos="1276"/>
              </w:tabs>
              <w:autoSpaceDE/>
              <w:autoSpaceDN/>
              <w:spacing w:before="60" w:after="60"/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One integrated limit switch to prevent start of the mill when the drive unit access door is open</w:t>
            </w:r>
          </w:p>
          <w:p w14:paraId="54FD03A2" w14:textId="77777777" w:rsidR="001D4200" w:rsidRPr="00CC5499" w:rsidRDefault="001D4200" w:rsidP="001D4200">
            <w:pPr>
              <w:pStyle w:val="PunktEin1"/>
              <w:numPr>
                <w:ilvl w:val="0"/>
                <w:numId w:val="7"/>
              </w:numPr>
              <w:tabs>
                <w:tab w:val="left" w:pos="1276"/>
              </w:tabs>
              <w:autoSpaceDE/>
              <w:autoSpaceDN/>
              <w:spacing w:before="60" w:after="60"/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P</w:t>
            </w:r>
            <w:r w:rsidRPr="00CC5499">
              <w:rPr>
                <w:rFonts w:cs="Arial"/>
                <w:sz w:val="22"/>
                <w:szCs w:val="22"/>
                <w:lang w:val="en-GB"/>
              </w:rPr>
              <w:t xml:space="preserve">ressure transmitter in the mill inlet, </w:t>
            </w:r>
            <w:r>
              <w:rPr>
                <w:rFonts w:cs="Arial"/>
                <w:sz w:val="22"/>
                <w:szCs w:val="22"/>
                <w:lang w:val="en-GB"/>
              </w:rPr>
              <w:t xml:space="preserve">with output signal 4-20 mA and </w:t>
            </w:r>
            <w:r w:rsidRPr="00CC5499">
              <w:rPr>
                <w:rFonts w:cs="Arial"/>
                <w:sz w:val="22"/>
                <w:szCs w:val="22"/>
                <w:lang w:val="en-GB"/>
              </w:rPr>
              <w:t xml:space="preserve"> Tri-Clamp connection</w:t>
            </w:r>
          </w:p>
          <w:p w14:paraId="09812E67" w14:textId="77777777" w:rsidR="001D4200" w:rsidRPr="00CC5499" w:rsidRDefault="001D4200" w:rsidP="001D4200">
            <w:pPr>
              <w:pStyle w:val="PunktEin1"/>
              <w:numPr>
                <w:ilvl w:val="0"/>
                <w:numId w:val="7"/>
              </w:numPr>
              <w:tabs>
                <w:tab w:val="left" w:pos="1276"/>
              </w:tabs>
              <w:autoSpaceDE/>
              <w:spacing w:before="60" w:after="60"/>
              <w:rPr>
                <w:rFonts w:cs="Arial"/>
                <w:sz w:val="22"/>
                <w:szCs w:val="22"/>
                <w:lang w:val="en-GB"/>
              </w:rPr>
            </w:pPr>
            <w:r w:rsidRPr="00CC5499">
              <w:rPr>
                <w:rFonts w:cs="Arial"/>
                <w:sz w:val="22"/>
                <w:szCs w:val="22"/>
                <w:lang w:val="en-GB"/>
              </w:rPr>
              <w:t xml:space="preserve">Temperature transmitter (PT 100) in the mill outlet, with output signal </w:t>
            </w:r>
            <w:r w:rsidRPr="00CC5499">
              <w:rPr>
                <w:rFonts w:cs="Arial"/>
                <w:sz w:val="22"/>
                <w:szCs w:val="22"/>
                <w:lang w:val="en-GB"/>
              </w:rPr>
              <w:br/>
              <w:t>4-20 mA</w:t>
            </w:r>
            <w:r>
              <w:rPr>
                <w:rFonts w:cs="Arial"/>
                <w:sz w:val="22"/>
                <w:szCs w:val="22"/>
                <w:lang w:val="en-GB"/>
              </w:rPr>
              <w:t xml:space="preserve">, </w:t>
            </w:r>
            <w:r w:rsidRPr="00CC5499">
              <w:rPr>
                <w:rFonts w:cs="Arial"/>
                <w:sz w:val="22"/>
                <w:szCs w:val="22"/>
                <w:lang w:val="en-GB"/>
              </w:rPr>
              <w:t xml:space="preserve">pen sensor </w:t>
            </w:r>
            <w:r>
              <w:rPr>
                <w:rFonts w:cs="Arial"/>
                <w:sz w:val="22"/>
                <w:szCs w:val="22"/>
                <w:lang w:val="en-GB"/>
              </w:rPr>
              <w:t>and Tri-Clamp connection</w:t>
            </w:r>
          </w:p>
          <w:p w14:paraId="3BDDE302" w14:textId="77777777" w:rsidR="001D4200" w:rsidRDefault="001D4200" w:rsidP="001D4200">
            <w:pPr>
              <w:pStyle w:val="PunktEin1"/>
              <w:numPr>
                <w:ilvl w:val="0"/>
                <w:numId w:val="7"/>
              </w:numPr>
              <w:tabs>
                <w:tab w:val="left" w:pos="1276"/>
              </w:tabs>
              <w:autoSpaceDE/>
              <w:autoSpaceDN/>
              <w:spacing w:before="60" w:after="60"/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Flow controller for monitoring of the buffer circuit</w:t>
            </w:r>
          </w:p>
          <w:p w14:paraId="4A5AA967" w14:textId="77777777" w:rsidR="001D4200" w:rsidRDefault="001D4200" w:rsidP="001D4200">
            <w:pPr>
              <w:pStyle w:val="PunktEin1"/>
              <w:numPr>
                <w:ilvl w:val="0"/>
                <w:numId w:val="7"/>
              </w:numPr>
              <w:tabs>
                <w:tab w:val="left" w:pos="1276"/>
              </w:tabs>
              <w:autoSpaceDE/>
              <w:autoSpaceDN/>
              <w:spacing w:before="60" w:after="60"/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 xml:space="preserve">Instruments connected in a junction </w:t>
            </w:r>
            <w:r w:rsidRPr="00CC5499">
              <w:rPr>
                <w:rFonts w:cs="Arial"/>
                <w:sz w:val="22"/>
                <w:szCs w:val="22"/>
                <w:lang w:val="en-GB"/>
              </w:rPr>
              <w:t xml:space="preserve">box for connection </w:t>
            </w:r>
            <w:r w:rsidRPr="00CC5499">
              <w:rPr>
                <w:rFonts w:cs="Arial"/>
                <w:sz w:val="22"/>
                <w:szCs w:val="22"/>
                <w:lang w:val="en-GB"/>
              </w:rPr>
              <w:br/>
              <w:t>to electric circuit II 2 G Ex ia/ib IIC T4-T6 Gb, without relays</w:t>
            </w:r>
          </w:p>
          <w:p w14:paraId="1321C0EB" w14:textId="77777777" w:rsidR="00D96C8C" w:rsidRPr="00965A59" w:rsidRDefault="00D96C8C" w:rsidP="00446AA1">
            <w:pPr>
              <w:pStyle w:val="PunktEin1"/>
              <w:tabs>
                <w:tab w:val="left" w:pos="1276"/>
              </w:tabs>
              <w:autoSpaceDE/>
              <w:autoSpaceDN/>
              <w:spacing w:before="60" w:after="60"/>
              <w:ind w:left="113" w:firstLine="0"/>
              <w:rPr>
                <w:rFonts w:cs="Arial"/>
                <w:sz w:val="8"/>
                <w:szCs w:val="8"/>
                <w:lang w:val="en-GB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10F2AB73" w14:textId="77777777" w:rsidR="00D96C8C" w:rsidRPr="00421776" w:rsidRDefault="00D96C8C" w:rsidP="00446AA1">
            <w:pPr>
              <w:jc w:val="right"/>
              <w:rPr>
                <w:lang w:val="en-GB"/>
              </w:rPr>
            </w:pPr>
          </w:p>
        </w:tc>
      </w:tr>
      <w:tr w:rsidR="00C85BD0" w:rsidRPr="00DB67B8" w14:paraId="7F0BCFA0" w14:textId="77777777" w:rsidTr="00043C35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73993560" w14:textId="77777777" w:rsidR="00C85BD0" w:rsidRPr="00421776" w:rsidRDefault="00C85BD0" w:rsidP="00043C35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 w:rsidRPr="00421776">
              <w:rPr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57A19B76" w14:textId="77777777" w:rsidR="00C85BD0" w:rsidRDefault="00C85BD0" w:rsidP="00043C35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Mill Control Unit WAB VIEW mounted in the machine housing (inside wired on terminals) for control voltage 24 VDC</w:t>
            </w:r>
          </w:p>
          <w:p w14:paraId="6DD5D3CF" w14:textId="77777777" w:rsidR="00C85BD0" w:rsidRPr="006D1672" w:rsidRDefault="00C85BD0" w:rsidP="00C85BD0">
            <w:pPr>
              <w:pStyle w:val="PunktEin1"/>
              <w:numPr>
                <w:ilvl w:val="0"/>
                <w:numId w:val="7"/>
              </w:numPr>
              <w:tabs>
                <w:tab w:val="left" w:pos="1276"/>
              </w:tabs>
              <w:autoSpaceDE/>
              <w:spacing w:before="60"/>
              <w:rPr>
                <w:rFonts w:cs="Arial"/>
                <w:sz w:val="22"/>
                <w:szCs w:val="22"/>
                <w:lang w:val="de-CH"/>
              </w:rPr>
            </w:pPr>
            <w:r w:rsidRPr="006D1672">
              <w:rPr>
                <w:rFonts w:cs="Arial"/>
                <w:sz w:val="22"/>
                <w:szCs w:val="22"/>
                <w:lang w:val="de-CH"/>
              </w:rPr>
              <w:t>Touchdisplay (7</w:t>
            </w:r>
            <w:r w:rsidRPr="006D1672">
              <w:rPr>
                <w:rFonts w:cs="Arial"/>
                <w:sz w:val="22"/>
                <w:szCs w:val="22"/>
              </w:rPr>
              <w:t>"</w:t>
            </w:r>
            <w:r w:rsidRPr="006D1672">
              <w:rPr>
                <w:rFonts w:cs="Arial"/>
                <w:sz w:val="22"/>
                <w:szCs w:val="22"/>
                <w:lang w:val="de-CH"/>
              </w:rPr>
              <w:t xml:space="preserve"> TFT)</w:t>
            </w:r>
          </w:p>
          <w:p w14:paraId="3F2B9327" w14:textId="6274BC23" w:rsidR="00C85BD0" w:rsidRPr="00EB14B8" w:rsidRDefault="00C85BD0" w:rsidP="00043C35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fr-CH"/>
              </w:rPr>
            </w:pPr>
            <w:r w:rsidRPr="00EB14B8">
              <w:rPr>
                <w:rFonts w:cs="Arial"/>
                <w:sz w:val="22"/>
                <w:szCs w:val="22"/>
                <w:lang w:val="fr-CH"/>
              </w:rPr>
              <w:t>Explosion protection</w:t>
            </w:r>
            <w:r w:rsidRPr="00EB14B8">
              <w:rPr>
                <w:rFonts w:cs="Arial"/>
                <w:sz w:val="22"/>
                <w:szCs w:val="22"/>
                <w:lang w:val="fr-CH"/>
              </w:rPr>
              <w:tab/>
              <w:t xml:space="preserve">II </w:t>
            </w:r>
            <w:r w:rsidR="00A411E1">
              <w:rPr>
                <w:rFonts w:cs="Arial"/>
                <w:sz w:val="22"/>
                <w:szCs w:val="22"/>
                <w:lang w:val="fr-CH"/>
              </w:rPr>
              <w:t>3</w:t>
            </w:r>
            <w:r w:rsidRPr="00EB14B8">
              <w:rPr>
                <w:rFonts w:cs="Arial"/>
                <w:sz w:val="22"/>
                <w:szCs w:val="22"/>
                <w:lang w:val="fr-CH"/>
              </w:rPr>
              <w:t xml:space="preserve"> G Ex e</w:t>
            </w:r>
            <w:r w:rsidR="00A411E1">
              <w:rPr>
                <w:rFonts w:cs="Arial"/>
                <w:sz w:val="22"/>
                <w:szCs w:val="22"/>
                <w:lang w:val="fr-CH"/>
              </w:rPr>
              <w:t>c</w:t>
            </w:r>
            <w:r w:rsidRPr="00EB14B8">
              <w:rPr>
                <w:rFonts w:cs="Arial"/>
                <w:sz w:val="22"/>
                <w:szCs w:val="22"/>
                <w:lang w:val="fr-CH"/>
              </w:rPr>
              <w:t xml:space="preserve"> IIC T4 G</w:t>
            </w:r>
            <w:r w:rsidR="00A411E1">
              <w:rPr>
                <w:rFonts w:cs="Arial"/>
                <w:sz w:val="22"/>
                <w:szCs w:val="22"/>
                <w:lang w:val="fr-CH"/>
              </w:rPr>
              <w:t>c</w:t>
            </w:r>
          </w:p>
          <w:p w14:paraId="05B908D4" w14:textId="30417A42" w:rsidR="00C85BD0" w:rsidRPr="00065BE6" w:rsidRDefault="00C85BD0" w:rsidP="00043C35">
            <w:pPr>
              <w:pStyle w:val="PunktEin1"/>
              <w:tabs>
                <w:tab w:val="left" w:pos="1276"/>
                <w:tab w:val="left" w:pos="1719"/>
              </w:tabs>
              <w:autoSpaceDE/>
              <w:spacing w:after="60"/>
              <w:ind w:left="340" w:firstLine="0"/>
              <w:rPr>
                <w:rFonts w:cs="Arial"/>
                <w:sz w:val="22"/>
                <w:szCs w:val="22"/>
                <w:lang w:val="en-US"/>
              </w:rPr>
            </w:pPr>
            <w:r w:rsidRPr="00065BE6">
              <w:rPr>
                <w:rFonts w:cs="Arial"/>
                <w:sz w:val="22"/>
                <w:szCs w:val="22"/>
                <w:lang w:val="en-US"/>
              </w:rPr>
              <w:t>Protection</w:t>
            </w:r>
            <w:r w:rsidRPr="00065BE6">
              <w:rPr>
                <w:rFonts w:cs="Arial"/>
                <w:sz w:val="22"/>
                <w:szCs w:val="22"/>
                <w:lang w:val="en-US"/>
              </w:rPr>
              <w:tab/>
            </w:r>
            <w:r w:rsidRPr="00065BE6">
              <w:rPr>
                <w:rFonts w:cs="Arial"/>
                <w:sz w:val="22"/>
                <w:szCs w:val="22"/>
                <w:lang w:val="en-US"/>
              </w:rPr>
              <w:tab/>
            </w:r>
            <w:r w:rsidRPr="00065BE6">
              <w:rPr>
                <w:rFonts w:cs="Arial"/>
                <w:sz w:val="22"/>
                <w:szCs w:val="22"/>
                <w:lang w:val="en-US"/>
              </w:rPr>
              <w:tab/>
              <w:t xml:space="preserve">Front side IP </w:t>
            </w:r>
            <w:r w:rsidR="00A411E1">
              <w:rPr>
                <w:rFonts w:cs="Arial"/>
                <w:sz w:val="22"/>
                <w:szCs w:val="22"/>
                <w:lang w:val="en-US"/>
              </w:rPr>
              <w:t>65</w:t>
            </w:r>
            <w:r w:rsidRPr="00065BE6">
              <w:rPr>
                <w:rFonts w:cs="Arial"/>
                <w:sz w:val="22"/>
                <w:szCs w:val="22"/>
                <w:lang w:val="en-US"/>
              </w:rPr>
              <w:t xml:space="preserve">, back side IP </w:t>
            </w:r>
            <w:r w:rsidR="00A411E1">
              <w:rPr>
                <w:rFonts w:cs="Arial"/>
                <w:sz w:val="22"/>
                <w:szCs w:val="22"/>
                <w:lang w:val="en-US"/>
              </w:rPr>
              <w:t>20</w:t>
            </w:r>
          </w:p>
          <w:p w14:paraId="26944F56" w14:textId="77777777" w:rsidR="00C85BD0" w:rsidRPr="006849DC" w:rsidRDefault="00C85BD0" w:rsidP="00C85BD0">
            <w:pPr>
              <w:numPr>
                <w:ilvl w:val="0"/>
                <w:numId w:val="7"/>
              </w:numPr>
              <w:tabs>
                <w:tab w:val="left" w:pos="1276"/>
              </w:tabs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USB interface for transmission of process parameters on USB-Stick</w:t>
            </w:r>
          </w:p>
          <w:p w14:paraId="22B45110" w14:textId="77777777" w:rsidR="00C85BD0" w:rsidRPr="00BB2055" w:rsidRDefault="00C85BD0" w:rsidP="00C85BD0">
            <w:pPr>
              <w:numPr>
                <w:ilvl w:val="0"/>
                <w:numId w:val="7"/>
              </w:numPr>
              <w:tabs>
                <w:tab w:val="left" w:pos="1276"/>
              </w:tabs>
              <w:spacing w:before="60" w:after="60"/>
              <w:rPr>
                <w:lang w:val="en-GB"/>
              </w:rPr>
            </w:pPr>
            <w:r w:rsidRPr="006849DC">
              <w:rPr>
                <w:lang w:val="en-GB"/>
              </w:rPr>
              <w:t>EMERGENCY STOP button</w:t>
            </w:r>
            <w:r>
              <w:rPr>
                <w:lang w:val="en-GB"/>
              </w:rPr>
              <w:t xml:space="preserve"> </w:t>
            </w:r>
            <w:r w:rsidRPr="006849DC">
              <w:rPr>
                <w:lang w:val="en-GB"/>
              </w:rPr>
              <w:t>mounted separately in the machine housing</w:t>
            </w:r>
            <w:r w:rsidRPr="006849DC">
              <w:rPr>
                <w:lang w:val="en-GB"/>
              </w:rPr>
              <w:br/>
              <w:t>Explosion protection</w:t>
            </w:r>
            <w:r w:rsidRPr="006849DC">
              <w:rPr>
                <w:lang w:val="en-GB"/>
              </w:rPr>
              <w:tab/>
              <w:t>II 2 G Ex db eb IIC T6 Gb</w:t>
            </w:r>
            <w:r w:rsidRPr="006849DC">
              <w:rPr>
                <w:lang w:val="en-GB"/>
              </w:rPr>
              <w:br/>
              <w:t>Protection</w:t>
            </w:r>
            <w:r w:rsidRPr="006849DC">
              <w:rPr>
                <w:lang w:val="en-GB"/>
              </w:rPr>
              <w:tab/>
            </w:r>
            <w:r w:rsidRPr="006849DC">
              <w:rPr>
                <w:lang w:val="en-GB"/>
              </w:rPr>
              <w:tab/>
            </w:r>
            <w:r w:rsidRPr="006849DC">
              <w:rPr>
                <w:lang w:val="en-GB"/>
              </w:rPr>
              <w:tab/>
              <w:t>IP 65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7A969CD7" w14:textId="77777777" w:rsidR="00C85BD0" w:rsidRPr="00CC600E" w:rsidRDefault="00C85BD0" w:rsidP="00043C35">
            <w:pPr>
              <w:jc w:val="right"/>
              <w:rPr>
                <w:lang w:val="en-GB"/>
              </w:rPr>
            </w:pPr>
          </w:p>
        </w:tc>
      </w:tr>
    </w:tbl>
    <w:p w14:paraId="03292025" w14:textId="77777777" w:rsidR="003A5EE0" w:rsidRPr="00487BE4" w:rsidRDefault="003A5EE0" w:rsidP="00A53916">
      <w:pPr>
        <w:rPr>
          <w:rFonts w:cs="Arial"/>
          <w:bCs/>
          <w:lang w:val="en-GB"/>
        </w:rPr>
      </w:pPr>
    </w:p>
    <w:p w14:paraId="5BC2D806" w14:textId="77777777" w:rsidR="00A53916" w:rsidRPr="00421776" w:rsidRDefault="00A53916" w:rsidP="00A53916">
      <w:pPr>
        <w:tabs>
          <w:tab w:val="left" w:pos="540"/>
        </w:tabs>
        <w:spacing w:after="120"/>
        <w:rPr>
          <w:rFonts w:cs="Arial"/>
          <w:b/>
          <w:bCs/>
          <w:lang w:val="en-GB"/>
        </w:rPr>
      </w:pPr>
      <w:r w:rsidRPr="00421776">
        <w:rPr>
          <w:rFonts w:cs="Arial"/>
          <w:b/>
          <w:bCs/>
          <w:lang w:val="en-GB"/>
        </w:rPr>
        <w:t>3.</w:t>
      </w:r>
      <w:r>
        <w:rPr>
          <w:rFonts w:cs="Arial"/>
          <w:b/>
          <w:bCs/>
          <w:lang w:val="en-GB"/>
        </w:rPr>
        <w:t>5</w:t>
      </w:r>
      <w:r w:rsidRPr="00421776">
        <w:rPr>
          <w:rFonts w:cs="Arial"/>
          <w:b/>
          <w:bCs/>
          <w:lang w:val="en-GB"/>
        </w:rPr>
        <w:tab/>
      </w:r>
      <w:r>
        <w:rPr>
          <w:rFonts w:cs="Arial"/>
          <w:b/>
          <w:bCs/>
          <w:lang w:val="en-GB"/>
        </w:rPr>
        <w:t>Machine</w:t>
      </w:r>
      <w:r w:rsidRPr="00802E30">
        <w:rPr>
          <w:rFonts w:cs="Arial"/>
          <w:b/>
          <w:bCs/>
          <w:iCs/>
          <w:lang w:val="en-GB"/>
        </w:rPr>
        <w:t xml:space="preserve"> Housing</w:t>
      </w:r>
      <w:r>
        <w:rPr>
          <w:rFonts w:cs="Arial"/>
          <w:b/>
          <w:bCs/>
          <w:lang w:val="en-GB"/>
        </w:rPr>
        <w:t xml:space="preserve"> &amp; Support material</w:t>
      </w:r>
    </w:p>
    <w:tbl>
      <w:tblPr>
        <w:tblW w:w="9639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66"/>
        <w:gridCol w:w="7357"/>
        <w:gridCol w:w="1716"/>
      </w:tblGrid>
      <w:tr w:rsidR="00A53916" w:rsidRPr="00DB67B8" w14:paraId="29A0700A" w14:textId="77777777" w:rsidTr="004A6B8C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5CE63AF1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07701B74" w14:textId="77777777" w:rsidR="00A53916" w:rsidRPr="00421776" w:rsidRDefault="00A53916" w:rsidP="004A6B8C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 w:rsidRPr="00802E30">
              <w:rPr>
                <w:rFonts w:cs="Arial"/>
                <w:lang w:val="en-GB"/>
              </w:rPr>
              <w:t>Machine housing</w:t>
            </w:r>
            <w:r w:rsidRPr="00421776">
              <w:rPr>
                <w:rFonts w:cs="Arial"/>
                <w:lang w:val="en-GB"/>
              </w:rPr>
              <w:t xml:space="preserve"> </w:t>
            </w:r>
            <w:r>
              <w:rPr>
                <w:rFonts w:cs="Arial"/>
                <w:lang w:val="en-GB"/>
              </w:rPr>
              <w:t>made of stainless steel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72D9D3D4" w14:textId="77777777" w:rsidR="00A53916" w:rsidRPr="00421776" w:rsidRDefault="00A53916" w:rsidP="004A6B8C">
            <w:pPr>
              <w:jc w:val="right"/>
              <w:rPr>
                <w:rFonts w:cs="Arial"/>
                <w:lang w:val="en-GB"/>
              </w:rPr>
            </w:pPr>
          </w:p>
        </w:tc>
      </w:tr>
      <w:tr w:rsidR="00A53916" w:rsidRPr="00DB67B8" w14:paraId="637AB8A4" w14:textId="77777777" w:rsidTr="004A6B8C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0AF70B93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4283B502" w14:textId="77777777" w:rsidR="00A53916" w:rsidRPr="00421776" w:rsidRDefault="00A53916" w:rsidP="004A6B8C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Stainless steel collecting dish for the grinding beads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51C3E6D1" w14:textId="77777777" w:rsidR="00A53916" w:rsidRPr="00421776" w:rsidRDefault="00A53916" w:rsidP="004A6B8C">
            <w:pPr>
              <w:jc w:val="right"/>
              <w:rPr>
                <w:rFonts w:cs="Arial"/>
                <w:lang w:val="en-GB"/>
              </w:rPr>
            </w:pPr>
          </w:p>
        </w:tc>
      </w:tr>
      <w:tr w:rsidR="00A53916" w:rsidRPr="00DB67B8" w14:paraId="4F5CF4EB" w14:textId="77777777" w:rsidTr="004A6B8C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760A47D0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0371E769" w14:textId="77777777" w:rsidR="00A53916" w:rsidRPr="00421776" w:rsidRDefault="00A53916" w:rsidP="004A6B8C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 xml:space="preserve">Toolbox </w:t>
            </w:r>
            <w:r>
              <w:rPr>
                <w:rFonts w:cs="Arial"/>
                <w:lang w:val="en-GB"/>
              </w:rPr>
              <w:t>for</w:t>
            </w:r>
            <w:r w:rsidRPr="00421776">
              <w:rPr>
                <w:rFonts w:cs="Arial"/>
                <w:lang w:val="en-GB"/>
              </w:rPr>
              <w:t xml:space="preserve"> dismantling of the mill parts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43C74989" w14:textId="77777777" w:rsidR="00A53916" w:rsidRPr="00421776" w:rsidRDefault="00A53916" w:rsidP="004A6B8C">
            <w:pPr>
              <w:jc w:val="right"/>
              <w:rPr>
                <w:rFonts w:cs="Arial"/>
                <w:lang w:val="en-GB"/>
              </w:rPr>
            </w:pPr>
          </w:p>
        </w:tc>
      </w:tr>
      <w:tr w:rsidR="00A53916" w:rsidRPr="00421776" w14:paraId="7F760788" w14:textId="77777777" w:rsidTr="004A6B8C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C2CC7A5" w14:textId="77777777" w:rsidR="00A53916" w:rsidRPr="0042177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</w:tcPr>
          <w:p w14:paraId="1CF3CA7A" w14:textId="77777777" w:rsidR="00A53916" w:rsidRPr="00421776" w:rsidRDefault="00A53916" w:rsidP="004A6B8C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Set of torque wrenches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4FAB7360" w14:textId="77777777" w:rsidR="00A53916" w:rsidRPr="00421776" w:rsidRDefault="00A53916" w:rsidP="004A6B8C">
            <w:pPr>
              <w:jc w:val="right"/>
              <w:rPr>
                <w:rFonts w:cs="Arial"/>
                <w:lang w:val="en-GB"/>
              </w:rPr>
            </w:pPr>
          </w:p>
        </w:tc>
      </w:tr>
      <w:tr w:rsidR="00A53916" w:rsidRPr="00DB67B8" w14:paraId="65E029AE" w14:textId="77777777" w:rsidTr="004A6B8C">
        <w:tblPrEx>
          <w:tblLook w:val="04A0" w:firstRow="1" w:lastRow="0" w:firstColumn="1" w:lastColumn="0" w:noHBand="0" w:noVBand="1"/>
        </w:tblPrEx>
        <w:tc>
          <w:tcPr>
            <w:tcW w:w="566" w:type="dxa"/>
            <w:hideMark/>
          </w:tcPr>
          <w:p w14:paraId="6E0BEE8E" w14:textId="77777777" w:rsidR="00A5391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hideMark/>
          </w:tcPr>
          <w:p w14:paraId="5ACBAB0E" w14:textId="77777777" w:rsidR="00A53916" w:rsidRDefault="00A53916" w:rsidP="004A6B8C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Funnel made of stainless steel for filling of grinding beads</w:t>
            </w:r>
          </w:p>
        </w:tc>
        <w:tc>
          <w:tcPr>
            <w:tcW w:w="1716" w:type="dxa"/>
          </w:tcPr>
          <w:p w14:paraId="526E2076" w14:textId="77777777" w:rsidR="00A53916" w:rsidRDefault="00A53916" w:rsidP="004A6B8C">
            <w:pPr>
              <w:jc w:val="right"/>
              <w:rPr>
                <w:rFonts w:cs="Arial"/>
                <w:lang w:val="en-GB"/>
              </w:rPr>
            </w:pPr>
          </w:p>
        </w:tc>
      </w:tr>
      <w:tr w:rsidR="00A53916" w14:paraId="3C014D44" w14:textId="77777777" w:rsidTr="004A6B8C">
        <w:tblPrEx>
          <w:tblLook w:val="04A0" w:firstRow="1" w:lastRow="0" w:firstColumn="1" w:lastColumn="0" w:noHBand="0" w:noVBand="1"/>
        </w:tblPrEx>
        <w:tc>
          <w:tcPr>
            <w:tcW w:w="566" w:type="dxa"/>
            <w:hideMark/>
          </w:tcPr>
          <w:p w14:paraId="63ABD7BE" w14:textId="77777777" w:rsidR="00A5391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357" w:type="dxa"/>
            <w:hideMark/>
          </w:tcPr>
          <w:p w14:paraId="52808491" w14:textId="77777777" w:rsidR="00A53916" w:rsidRDefault="00A53916" w:rsidP="004A6B8C">
            <w:pPr>
              <w:numPr>
                <w:ilvl w:val="12"/>
                <w:numId w:val="0"/>
              </w:numPr>
              <w:tabs>
                <w:tab w:val="left" w:pos="1276"/>
                <w:tab w:val="left" w:pos="5103"/>
                <w:tab w:val="left" w:pos="6237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Operational Manual in </w:t>
            </w:r>
            <w:r>
              <w:rPr>
                <w:rFonts w:cs="Arial"/>
                <w:color w:val="FF0000"/>
                <w:lang w:val="en-GB"/>
              </w:rPr>
              <w:t>English</w:t>
            </w:r>
          </w:p>
        </w:tc>
        <w:tc>
          <w:tcPr>
            <w:tcW w:w="1716" w:type="dxa"/>
          </w:tcPr>
          <w:p w14:paraId="276A81C6" w14:textId="77777777" w:rsidR="00A53916" w:rsidRDefault="00A53916" w:rsidP="004A6B8C">
            <w:pPr>
              <w:jc w:val="right"/>
              <w:rPr>
                <w:rFonts w:cs="Arial"/>
                <w:lang w:val="en-GB"/>
              </w:rPr>
            </w:pPr>
          </w:p>
        </w:tc>
      </w:tr>
    </w:tbl>
    <w:p w14:paraId="18FDF65C" w14:textId="77777777" w:rsidR="00A53916" w:rsidRDefault="00A53916" w:rsidP="00A53916">
      <w:pPr>
        <w:pStyle w:val="Fuzeile"/>
        <w:tabs>
          <w:tab w:val="left" w:pos="708"/>
        </w:tabs>
        <w:rPr>
          <w:rFonts w:cs="Arial"/>
          <w:lang w:val="en-GB"/>
        </w:rPr>
      </w:pPr>
    </w:p>
    <w:p w14:paraId="61E0D3ED" w14:textId="77777777" w:rsidR="00A53916" w:rsidRPr="00421776" w:rsidRDefault="00A53916" w:rsidP="00A53916">
      <w:pPr>
        <w:pStyle w:val="Fuzeile"/>
        <w:tabs>
          <w:tab w:val="clear" w:pos="4536"/>
          <w:tab w:val="clear" w:pos="9072"/>
        </w:tabs>
        <w:rPr>
          <w:rFonts w:cs="Arial"/>
          <w:lang w:val="en-GB"/>
        </w:rPr>
      </w:pPr>
    </w:p>
    <w:tbl>
      <w:tblPr>
        <w:tblW w:w="9639" w:type="dxa"/>
        <w:shd w:val="pct5" w:color="336699" w:fill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370"/>
        <w:gridCol w:w="851"/>
        <w:gridCol w:w="1418"/>
      </w:tblGrid>
      <w:tr w:rsidR="00A53916" w:rsidRPr="00421776" w14:paraId="784B513A" w14:textId="77777777" w:rsidTr="004A6B8C">
        <w:trPr>
          <w:trHeight w:hRule="exact" w:val="403"/>
        </w:trPr>
        <w:tc>
          <w:tcPr>
            <w:tcW w:w="7371" w:type="dxa"/>
            <w:shd w:val="pct5" w:color="336699" w:fill="auto"/>
            <w:vAlign w:val="center"/>
          </w:tcPr>
          <w:p w14:paraId="092F2742" w14:textId="77777777" w:rsidR="00A53916" w:rsidRPr="00421776" w:rsidRDefault="00A53916" w:rsidP="004A6B8C">
            <w:pPr>
              <w:numPr>
                <w:ilvl w:val="12"/>
                <w:numId w:val="0"/>
              </w:numPr>
              <w:rPr>
                <w:rFonts w:cs="Arial"/>
                <w:b/>
                <w:bCs/>
                <w:lang w:val="en-GB"/>
              </w:rPr>
            </w:pPr>
            <w:r w:rsidRPr="00421776">
              <w:rPr>
                <w:rFonts w:cs="Arial"/>
                <w:b/>
                <w:bCs/>
                <w:lang w:val="en-GB"/>
              </w:rPr>
              <w:t>Price Machine Execution</w:t>
            </w:r>
            <w:r>
              <w:rPr>
                <w:rFonts w:cs="Arial"/>
                <w:b/>
                <w:bCs/>
                <w:lang w:val="en-GB"/>
              </w:rPr>
              <w:t xml:space="preserve"> zirconium oxide</w:t>
            </w:r>
          </w:p>
        </w:tc>
        <w:tc>
          <w:tcPr>
            <w:tcW w:w="851" w:type="dxa"/>
            <w:shd w:val="pct5" w:color="336699" w:fill="auto"/>
            <w:vAlign w:val="center"/>
          </w:tcPr>
          <w:p w14:paraId="7101C1A0" w14:textId="77777777" w:rsidR="00A53916" w:rsidRPr="00421776" w:rsidRDefault="00A53916" w:rsidP="004A6B8C">
            <w:pPr>
              <w:numPr>
                <w:ilvl w:val="12"/>
                <w:numId w:val="0"/>
              </w:numPr>
              <w:jc w:val="right"/>
              <w:rPr>
                <w:rFonts w:cs="Arial"/>
                <w:b/>
                <w:bCs/>
                <w:lang w:val="en-GB"/>
              </w:rPr>
            </w:pPr>
            <w:r w:rsidRPr="00421776">
              <w:rPr>
                <w:rFonts w:cs="Arial"/>
                <w:b/>
                <w:bCs/>
                <w:lang w:val="en-GB"/>
              </w:rPr>
              <w:t>CHF</w:t>
            </w:r>
          </w:p>
        </w:tc>
        <w:tc>
          <w:tcPr>
            <w:tcW w:w="1418" w:type="dxa"/>
            <w:shd w:val="pct5" w:color="336699" w:fill="auto"/>
            <w:vAlign w:val="center"/>
          </w:tcPr>
          <w:p w14:paraId="6B6E0F3C" w14:textId="0D3104A5" w:rsidR="00A53916" w:rsidRPr="00421776" w:rsidRDefault="00A411E1" w:rsidP="004A6B8C">
            <w:pPr>
              <w:pStyle w:val="Zwischensumme"/>
              <w:numPr>
                <w:ilvl w:val="12"/>
                <w:numId w:val="0"/>
              </w:numPr>
              <w:jc w:val="right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  <w:r>
              <w:rPr>
                <w:rFonts w:cs="Arial"/>
                <w:b/>
                <w:bCs/>
                <w:sz w:val="22"/>
                <w:szCs w:val="22"/>
                <w:lang w:val="en-GB"/>
              </w:rPr>
              <w:t>58</w:t>
            </w:r>
            <w:r w:rsidR="00FB6292" w:rsidRPr="00FB6292">
              <w:rPr>
                <w:rFonts w:cs="Arial"/>
                <w:b/>
                <w:bCs/>
                <w:sz w:val="22"/>
                <w:szCs w:val="22"/>
                <w:lang w:val="en-GB"/>
              </w:rPr>
              <w:t>'</w:t>
            </w:r>
            <w:r>
              <w:rPr>
                <w:rFonts w:cs="Arial"/>
                <w:b/>
                <w:bCs/>
                <w:sz w:val="22"/>
                <w:szCs w:val="22"/>
                <w:lang w:val="en-GB"/>
              </w:rPr>
              <w:t>955</w:t>
            </w:r>
            <w:r w:rsidR="00784943">
              <w:rPr>
                <w:rFonts w:cs="Arial"/>
                <w:b/>
                <w:bCs/>
                <w:sz w:val="22"/>
                <w:szCs w:val="22"/>
                <w:lang w:val="en-GB"/>
              </w:rPr>
              <w:t>.00</w:t>
            </w:r>
          </w:p>
        </w:tc>
      </w:tr>
    </w:tbl>
    <w:p w14:paraId="7C781594" w14:textId="77777777" w:rsidR="00A53916" w:rsidRDefault="00A53916" w:rsidP="00A53916">
      <w:pPr>
        <w:rPr>
          <w:rFonts w:cs="Arial"/>
          <w:lang w:val="en-GB"/>
        </w:rPr>
      </w:pPr>
    </w:p>
    <w:p w14:paraId="25E0C42E" w14:textId="77777777" w:rsidR="00A53916" w:rsidRDefault="00A53916" w:rsidP="00A53916">
      <w:pPr>
        <w:rPr>
          <w:rFonts w:cs="Arial"/>
          <w:lang w:val="en-GB"/>
        </w:rPr>
      </w:pPr>
    </w:p>
    <w:tbl>
      <w:tblPr>
        <w:tblW w:w="9639" w:type="dxa"/>
        <w:shd w:val="pct5" w:color="336699" w:fill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370"/>
        <w:gridCol w:w="851"/>
        <w:gridCol w:w="1418"/>
      </w:tblGrid>
      <w:tr w:rsidR="00A53916" w:rsidRPr="001A6F03" w14:paraId="63F63A3B" w14:textId="77777777" w:rsidTr="004A6B8C">
        <w:trPr>
          <w:trHeight w:hRule="exact" w:val="403"/>
        </w:trPr>
        <w:tc>
          <w:tcPr>
            <w:tcW w:w="7371" w:type="dxa"/>
            <w:shd w:val="pct5" w:color="336699" w:fill="auto"/>
            <w:vAlign w:val="center"/>
          </w:tcPr>
          <w:p w14:paraId="3AD2E477" w14:textId="77777777" w:rsidR="00A53916" w:rsidRPr="001A6F03" w:rsidRDefault="00A53916" w:rsidP="004A6B8C">
            <w:pPr>
              <w:numPr>
                <w:ilvl w:val="12"/>
                <w:numId w:val="0"/>
              </w:numPr>
              <w:rPr>
                <w:rFonts w:cs="Arial"/>
                <w:b/>
                <w:bCs/>
                <w:color w:val="FF0000"/>
                <w:lang w:val="en-GB"/>
              </w:rPr>
            </w:pPr>
            <w:r w:rsidRPr="001A6F03">
              <w:rPr>
                <w:rFonts w:cs="Arial"/>
                <w:b/>
                <w:bCs/>
                <w:color w:val="FF0000"/>
                <w:lang w:val="en-GB"/>
              </w:rPr>
              <w:t>Price Machine Execution silicon carbide</w:t>
            </w:r>
          </w:p>
        </w:tc>
        <w:tc>
          <w:tcPr>
            <w:tcW w:w="851" w:type="dxa"/>
            <w:shd w:val="pct5" w:color="336699" w:fill="auto"/>
            <w:vAlign w:val="center"/>
          </w:tcPr>
          <w:p w14:paraId="47937535" w14:textId="77777777" w:rsidR="00A53916" w:rsidRPr="001A6F03" w:rsidRDefault="00A53916" w:rsidP="004A6B8C">
            <w:pPr>
              <w:numPr>
                <w:ilvl w:val="12"/>
                <w:numId w:val="0"/>
              </w:numPr>
              <w:jc w:val="right"/>
              <w:rPr>
                <w:rFonts w:cs="Arial"/>
                <w:b/>
                <w:bCs/>
                <w:color w:val="FF0000"/>
                <w:lang w:val="en-GB"/>
              </w:rPr>
            </w:pPr>
            <w:r w:rsidRPr="001A6F03">
              <w:rPr>
                <w:rFonts w:cs="Arial"/>
                <w:b/>
                <w:bCs/>
                <w:color w:val="FF0000"/>
                <w:lang w:val="en-GB"/>
              </w:rPr>
              <w:t>CHF</w:t>
            </w:r>
          </w:p>
        </w:tc>
        <w:tc>
          <w:tcPr>
            <w:tcW w:w="1418" w:type="dxa"/>
            <w:shd w:val="pct5" w:color="336699" w:fill="auto"/>
            <w:vAlign w:val="center"/>
          </w:tcPr>
          <w:p w14:paraId="7F045322" w14:textId="3D8466F4" w:rsidR="00A53916" w:rsidRPr="001A6F03" w:rsidRDefault="00A411E1" w:rsidP="004A6B8C">
            <w:pPr>
              <w:pStyle w:val="Zwischensumme"/>
              <w:numPr>
                <w:ilvl w:val="12"/>
                <w:numId w:val="0"/>
              </w:numPr>
              <w:jc w:val="right"/>
              <w:rPr>
                <w:rFonts w:cs="Arial"/>
                <w:b/>
                <w:bCs/>
                <w:color w:val="FF0000"/>
                <w:sz w:val="22"/>
                <w:szCs w:val="22"/>
                <w:lang w:val="en-GB"/>
              </w:rPr>
            </w:pPr>
            <w:r>
              <w:rPr>
                <w:rFonts w:cs="Arial"/>
                <w:b/>
                <w:bCs/>
                <w:color w:val="FF0000"/>
                <w:sz w:val="22"/>
                <w:szCs w:val="22"/>
                <w:lang w:val="en-GB"/>
              </w:rPr>
              <w:t>56</w:t>
            </w:r>
            <w:r w:rsidR="00FB6292" w:rsidRPr="00FB6292">
              <w:rPr>
                <w:rFonts w:cs="Arial"/>
                <w:b/>
                <w:bCs/>
                <w:color w:val="FF0000"/>
                <w:sz w:val="22"/>
                <w:szCs w:val="22"/>
                <w:lang w:val="en-GB"/>
              </w:rPr>
              <w:t>'</w:t>
            </w:r>
            <w:r>
              <w:rPr>
                <w:rFonts w:cs="Arial"/>
                <w:b/>
                <w:bCs/>
                <w:color w:val="FF0000"/>
                <w:sz w:val="22"/>
                <w:szCs w:val="22"/>
                <w:lang w:val="en-GB"/>
              </w:rPr>
              <w:t>115</w:t>
            </w:r>
            <w:r w:rsidR="00784943">
              <w:rPr>
                <w:rFonts w:cs="Arial"/>
                <w:b/>
                <w:bCs/>
                <w:color w:val="FF0000"/>
                <w:sz w:val="22"/>
                <w:szCs w:val="22"/>
                <w:lang w:val="en-GB"/>
              </w:rPr>
              <w:t>.00</w:t>
            </w:r>
          </w:p>
        </w:tc>
      </w:tr>
    </w:tbl>
    <w:p w14:paraId="7824E570" w14:textId="77777777" w:rsidR="00A53916" w:rsidRPr="00421776" w:rsidRDefault="00A53916" w:rsidP="00A53916">
      <w:pPr>
        <w:rPr>
          <w:rFonts w:cs="Arial"/>
          <w:lang w:val="en-GB"/>
        </w:rPr>
      </w:pPr>
    </w:p>
    <w:p w14:paraId="3A82EB21" w14:textId="77777777" w:rsidR="001D4200" w:rsidRDefault="001D4200" w:rsidP="00A53916">
      <w:pPr>
        <w:rPr>
          <w:rFonts w:cs="Arial"/>
          <w:lang w:val="en-GB"/>
        </w:rPr>
      </w:pPr>
      <w:r>
        <w:rPr>
          <w:rFonts w:cs="Arial"/>
          <w:lang w:val="en-GB"/>
        </w:rPr>
        <w:br w:type="page"/>
      </w:r>
    </w:p>
    <w:tbl>
      <w:tblPr>
        <w:tblW w:w="963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6"/>
      </w:tblGrid>
      <w:tr w:rsidR="00A53916" w:rsidRPr="00B5287B" w14:paraId="47B558E4" w14:textId="77777777" w:rsidTr="004A6B8C">
        <w:tc>
          <w:tcPr>
            <w:tcW w:w="9636" w:type="dxa"/>
            <w:hideMark/>
          </w:tcPr>
          <w:p w14:paraId="021A582D" w14:textId="77777777" w:rsidR="00A53916" w:rsidRPr="00B5287B" w:rsidRDefault="00A53916" w:rsidP="004A6B8C">
            <w:pPr>
              <w:pStyle w:val="berschrift1"/>
              <w:rPr>
                <w:rFonts w:cs="Arial"/>
                <w:i w:val="0"/>
                <w:smallCaps/>
                <w:color w:val="336699"/>
                <w:szCs w:val="24"/>
                <w:lang w:val="en-GB"/>
              </w:rPr>
            </w:pPr>
            <w:bookmarkStart w:id="10" w:name="_Toc343172446"/>
            <w:bookmarkStart w:id="11" w:name="_Toc343173458"/>
            <w:bookmarkStart w:id="12" w:name="_Toc168904039"/>
            <w:r w:rsidRPr="00B5287B">
              <w:rPr>
                <w:rFonts w:cs="Arial"/>
                <w:i w:val="0"/>
                <w:color w:val="336699"/>
                <w:szCs w:val="24"/>
                <w:lang w:val="en-GB"/>
              </w:rPr>
              <w:t>4 – Product Pump FZ 150</w:t>
            </w:r>
            <w:bookmarkEnd w:id="10"/>
            <w:bookmarkEnd w:id="11"/>
            <w:bookmarkEnd w:id="12"/>
          </w:p>
        </w:tc>
      </w:tr>
    </w:tbl>
    <w:p w14:paraId="131FF28F" w14:textId="77777777" w:rsidR="00A53916" w:rsidRDefault="00A53916" w:rsidP="00A53916">
      <w:pPr>
        <w:rPr>
          <w:rFonts w:cs="Arial"/>
          <w:lang w:val="en-GB"/>
        </w:rPr>
      </w:pPr>
    </w:p>
    <w:tbl>
      <w:tblPr>
        <w:tblW w:w="9636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554"/>
        <w:gridCol w:w="6867"/>
        <w:gridCol w:w="832"/>
        <w:gridCol w:w="1383"/>
      </w:tblGrid>
      <w:tr w:rsidR="00A53916" w:rsidRPr="00DB67B8" w14:paraId="7BB5714C" w14:textId="77777777" w:rsidTr="004A6B8C">
        <w:trPr>
          <w:trHeight w:val="229"/>
        </w:trPr>
        <w:tc>
          <w:tcPr>
            <w:tcW w:w="555" w:type="dxa"/>
            <w:hideMark/>
          </w:tcPr>
          <w:p w14:paraId="4BA90641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6869" w:type="dxa"/>
            <w:hideMark/>
          </w:tcPr>
          <w:p w14:paraId="2E61CF32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Gear pump for throughputs up to 150 l/h</w:t>
            </w:r>
          </w:p>
        </w:tc>
        <w:tc>
          <w:tcPr>
            <w:tcW w:w="832" w:type="dxa"/>
          </w:tcPr>
          <w:p w14:paraId="795673FF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1383" w:type="dxa"/>
          </w:tcPr>
          <w:p w14:paraId="04ACFEBE" w14:textId="77777777" w:rsidR="00A5391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A53916" w:rsidRPr="00DB67B8" w14:paraId="52395558" w14:textId="77777777" w:rsidTr="004A6B8C">
        <w:trPr>
          <w:trHeight w:val="3660"/>
        </w:trPr>
        <w:tc>
          <w:tcPr>
            <w:tcW w:w="555" w:type="dxa"/>
          </w:tcPr>
          <w:p w14:paraId="7AC86C3D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6869" w:type="dxa"/>
            <w:hideMark/>
          </w:tcPr>
          <w:p w14:paraId="41B6CA83" w14:textId="77777777" w:rsidR="001E6121" w:rsidRDefault="00A53916" w:rsidP="001E6121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Explosion protection of the product pump:</w:t>
            </w:r>
            <w:r>
              <w:rPr>
                <w:rFonts w:cs="Arial"/>
                <w:lang w:val="en-GB"/>
              </w:rPr>
              <w:br/>
              <w:t>Directive 2014/34/EU concerning equipment and protective systems intended for use in potentially explosive atmospheres</w:t>
            </w:r>
          </w:p>
          <w:p w14:paraId="75ED5545" w14:textId="1C83E12E" w:rsidR="00A53916" w:rsidRDefault="00A53916" w:rsidP="001E6121">
            <w:pPr>
              <w:rPr>
                <w:rFonts w:cs="Arial"/>
                <w:sz w:val="16"/>
                <w:szCs w:val="16"/>
                <w:lang w:val="en-GB"/>
              </w:rPr>
            </w:pPr>
            <w:r w:rsidRPr="003A7055">
              <w:rPr>
                <w:rFonts w:cs="Arial"/>
                <w:lang w:val="en-US"/>
              </w:rPr>
              <w:t xml:space="preserve"> </w:t>
            </w:r>
            <w:r w:rsidR="001E6121" w:rsidRPr="003A7055">
              <w:rPr>
                <w:rFonts w:cs="Arial"/>
                <w:lang w:val="en-US"/>
              </w:rPr>
              <w:t>II 2 G Ex h IIB T3 Gb X</w:t>
            </w:r>
            <w:r w:rsidRPr="003A7055">
              <w:rPr>
                <w:rFonts w:cs="Arial"/>
                <w:lang w:val="en-US"/>
              </w:rPr>
              <w:br/>
            </w:r>
            <w:r w:rsidRPr="003A7055">
              <w:rPr>
                <w:rFonts w:cs="Arial"/>
                <w:sz w:val="16"/>
                <w:szCs w:val="16"/>
                <w:lang w:val="en-US"/>
              </w:rPr>
              <w:br/>
            </w:r>
            <w:r>
              <w:rPr>
                <w:rFonts w:cs="Arial"/>
                <w:lang w:val="en-GB"/>
              </w:rPr>
              <w:t>The gear pump is mounted on a separate baseplate with legs, for the operation beside the DYNO</w:t>
            </w:r>
            <w:r>
              <w:rPr>
                <w:rFonts w:cs="Arial"/>
                <w:vertAlign w:val="superscript"/>
                <w:lang w:val="en-GB"/>
              </w:rPr>
              <w:t>®</w:t>
            </w:r>
            <w:r>
              <w:rPr>
                <w:rFonts w:cs="Arial"/>
                <w:lang w:val="en-GB"/>
              </w:rPr>
              <w:t>-MILL ECM-AP 05.</w:t>
            </w:r>
            <w:r>
              <w:rPr>
                <w:rFonts w:cs="Arial"/>
                <w:lang w:val="en-GB"/>
              </w:rPr>
              <w:br/>
            </w:r>
          </w:p>
          <w:p w14:paraId="2CED34AC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Pump specification</w:t>
            </w:r>
          </w:p>
          <w:p w14:paraId="230A8706" w14:textId="385028E3" w:rsidR="00A53916" w:rsidRPr="00D50E4F" w:rsidRDefault="00A53916" w:rsidP="00A53916">
            <w:pPr>
              <w:pStyle w:val="Bindestrich"/>
              <w:numPr>
                <w:ilvl w:val="0"/>
                <w:numId w:val="8"/>
              </w:numPr>
              <w:rPr>
                <w:sz w:val="22"/>
                <w:szCs w:val="22"/>
                <w:lang w:val="en-GB"/>
              </w:rPr>
            </w:pPr>
            <w:r w:rsidRPr="00D50E4F">
              <w:rPr>
                <w:sz w:val="22"/>
                <w:szCs w:val="22"/>
                <w:lang w:val="en-GB"/>
              </w:rPr>
              <w:t>Motor 0.25 kW, 3 x 400 V, 50 Hz, 1500 min</w:t>
            </w:r>
            <w:r w:rsidRPr="00D50E4F">
              <w:rPr>
                <w:sz w:val="22"/>
                <w:szCs w:val="22"/>
                <w:vertAlign w:val="superscript"/>
                <w:lang w:val="en-GB"/>
              </w:rPr>
              <w:t>-1</w:t>
            </w:r>
            <w:r w:rsidRPr="00D50E4F">
              <w:rPr>
                <w:sz w:val="22"/>
                <w:szCs w:val="22"/>
                <w:lang w:val="en-GB"/>
              </w:rPr>
              <w:br/>
              <w:t>II 2 G Ex d</w:t>
            </w:r>
            <w:r w:rsidR="001E6121">
              <w:rPr>
                <w:sz w:val="22"/>
                <w:szCs w:val="22"/>
                <w:lang w:val="en-GB"/>
              </w:rPr>
              <w:t xml:space="preserve">b </w:t>
            </w:r>
            <w:r w:rsidRPr="00D50E4F">
              <w:rPr>
                <w:sz w:val="22"/>
                <w:szCs w:val="22"/>
                <w:lang w:val="en-GB"/>
              </w:rPr>
              <w:t>e</w:t>
            </w:r>
            <w:r w:rsidR="001E6121">
              <w:rPr>
                <w:sz w:val="22"/>
                <w:szCs w:val="22"/>
                <w:lang w:val="en-GB"/>
              </w:rPr>
              <w:t>b</w:t>
            </w:r>
            <w:r w:rsidRPr="00D50E4F">
              <w:rPr>
                <w:sz w:val="22"/>
                <w:szCs w:val="22"/>
                <w:lang w:val="en-GB"/>
              </w:rPr>
              <w:t xml:space="preserve"> IIC T4 Gb, IP 55, with 3 PTC probes, 5 – 80 Hz</w:t>
            </w:r>
          </w:p>
          <w:p w14:paraId="65EAB12B" w14:textId="77777777" w:rsidR="00A53916" w:rsidRDefault="00A53916" w:rsidP="00A53916">
            <w:pPr>
              <w:pStyle w:val="Bindestrich"/>
              <w:numPr>
                <w:ilvl w:val="0"/>
                <w:numId w:val="8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Reducing gear</w:t>
            </w:r>
          </w:p>
          <w:p w14:paraId="779B9D1A" w14:textId="77777777" w:rsidR="00A53916" w:rsidRDefault="00A53916" w:rsidP="00A53916">
            <w:pPr>
              <w:pStyle w:val="Bindestrich"/>
              <w:numPr>
                <w:ilvl w:val="0"/>
                <w:numId w:val="8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Single mechanical seal with O-rings (Kalrez)</w:t>
            </w:r>
          </w:p>
          <w:p w14:paraId="27E6F086" w14:textId="77777777" w:rsidR="00A53916" w:rsidRDefault="00A53916" w:rsidP="00A53916">
            <w:pPr>
              <w:pStyle w:val="Bindestrich"/>
              <w:numPr>
                <w:ilvl w:val="0"/>
                <w:numId w:val="8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Temperature control by means of 1 PTC probe</w:t>
            </w:r>
          </w:p>
          <w:p w14:paraId="61A604BE" w14:textId="77777777" w:rsidR="00A53916" w:rsidRDefault="00A53916" w:rsidP="00A53916">
            <w:pPr>
              <w:pStyle w:val="Bindestrich"/>
              <w:numPr>
                <w:ilvl w:val="0"/>
                <w:numId w:val="8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Nipple connection for product hose</w:t>
            </w:r>
          </w:p>
          <w:p w14:paraId="3910D27A" w14:textId="77777777" w:rsidR="00A53916" w:rsidRDefault="00A53916" w:rsidP="00A53916">
            <w:pPr>
              <w:pStyle w:val="Bindestrich"/>
              <w:numPr>
                <w:ilvl w:val="0"/>
                <w:numId w:val="8"/>
              </w:numPr>
              <w:rPr>
                <w:rFonts w:cs="Arial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Filling hopper with ball valve mounted on the pump inlet</w:t>
            </w:r>
          </w:p>
        </w:tc>
        <w:tc>
          <w:tcPr>
            <w:tcW w:w="832" w:type="dxa"/>
          </w:tcPr>
          <w:p w14:paraId="556769E9" w14:textId="77777777" w:rsidR="00A53916" w:rsidRDefault="00A53916" w:rsidP="004A6B8C">
            <w:pPr>
              <w:rPr>
                <w:rFonts w:cs="Arial"/>
                <w:lang w:val="en-GB"/>
              </w:rPr>
            </w:pPr>
          </w:p>
        </w:tc>
        <w:tc>
          <w:tcPr>
            <w:tcW w:w="1383" w:type="dxa"/>
          </w:tcPr>
          <w:p w14:paraId="7B56F671" w14:textId="77777777" w:rsidR="00A5391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A53916" w:rsidRPr="00DB67B8" w14:paraId="02A41B3B" w14:textId="77777777" w:rsidTr="004A6B8C">
        <w:tc>
          <w:tcPr>
            <w:tcW w:w="555" w:type="dxa"/>
          </w:tcPr>
          <w:p w14:paraId="7C8BFA64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6869" w:type="dxa"/>
          </w:tcPr>
          <w:p w14:paraId="2111BDF9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832" w:type="dxa"/>
          </w:tcPr>
          <w:p w14:paraId="40B1C5CF" w14:textId="77777777" w:rsidR="00A53916" w:rsidRDefault="00A53916" w:rsidP="004A6B8C">
            <w:pPr>
              <w:numPr>
                <w:ilvl w:val="12"/>
                <w:numId w:val="0"/>
              </w:numPr>
              <w:jc w:val="right"/>
              <w:rPr>
                <w:rFonts w:cs="Arial"/>
                <w:lang w:val="en-GB"/>
              </w:rPr>
            </w:pPr>
          </w:p>
        </w:tc>
        <w:tc>
          <w:tcPr>
            <w:tcW w:w="1383" w:type="dxa"/>
          </w:tcPr>
          <w:p w14:paraId="7EFE738E" w14:textId="77777777" w:rsidR="00A53916" w:rsidRDefault="00A53916" w:rsidP="004A6B8C">
            <w:pPr>
              <w:rPr>
                <w:rFonts w:cs="Arial"/>
                <w:lang w:val="en-GB"/>
              </w:rPr>
            </w:pPr>
          </w:p>
        </w:tc>
      </w:tr>
      <w:tr w:rsidR="00A53916" w14:paraId="4B84F73C" w14:textId="77777777" w:rsidTr="004A6B8C">
        <w:trPr>
          <w:trHeight w:hRule="exact" w:val="403"/>
        </w:trPr>
        <w:tc>
          <w:tcPr>
            <w:tcW w:w="7424" w:type="dxa"/>
            <w:gridSpan w:val="2"/>
            <w:shd w:val="pct5" w:color="336699" w:fill="auto"/>
            <w:vAlign w:val="center"/>
            <w:hideMark/>
          </w:tcPr>
          <w:p w14:paraId="6CB557A9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Price Product Pump</w:t>
            </w:r>
          </w:p>
        </w:tc>
        <w:tc>
          <w:tcPr>
            <w:tcW w:w="832" w:type="dxa"/>
            <w:shd w:val="pct5" w:color="336699" w:fill="auto"/>
            <w:vAlign w:val="center"/>
            <w:hideMark/>
          </w:tcPr>
          <w:p w14:paraId="03F0D534" w14:textId="77777777" w:rsidR="00A53916" w:rsidRDefault="00A53916" w:rsidP="004A6B8C">
            <w:pPr>
              <w:numPr>
                <w:ilvl w:val="12"/>
                <w:numId w:val="0"/>
              </w:numPr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CHF</w:t>
            </w:r>
          </w:p>
        </w:tc>
        <w:tc>
          <w:tcPr>
            <w:tcW w:w="1383" w:type="dxa"/>
            <w:shd w:val="pct5" w:color="336699" w:fill="auto"/>
            <w:vAlign w:val="center"/>
            <w:hideMark/>
          </w:tcPr>
          <w:p w14:paraId="492FD82C" w14:textId="4363F94F" w:rsidR="00A53916" w:rsidRDefault="00EE4493" w:rsidP="003F34CC">
            <w:pPr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6’920.00</w:t>
            </w:r>
          </w:p>
        </w:tc>
      </w:tr>
    </w:tbl>
    <w:p w14:paraId="470D9E2D" w14:textId="77777777" w:rsidR="00A53916" w:rsidRDefault="00A53916" w:rsidP="00A53916">
      <w:pPr>
        <w:rPr>
          <w:rFonts w:cs="Arial"/>
          <w:lang w:val="en-GB"/>
        </w:rPr>
      </w:pPr>
    </w:p>
    <w:p w14:paraId="7079F4F8" w14:textId="77777777" w:rsidR="00A53916" w:rsidRDefault="00A53916" w:rsidP="00A53916">
      <w:pPr>
        <w:rPr>
          <w:rFonts w:cs="Arial"/>
          <w:lang w:val="en-GB"/>
        </w:rPr>
      </w:pPr>
    </w:p>
    <w:tbl>
      <w:tblPr>
        <w:tblW w:w="963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6"/>
      </w:tblGrid>
      <w:tr w:rsidR="00A53916" w:rsidRPr="00DB67B8" w14:paraId="5041B016" w14:textId="77777777" w:rsidTr="004A6B8C">
        <w:tc>
          <w:tcPr>
            <w:tcW w:w="9610" w:type="dxa"/>
            <w:hideMark/>
          </w:tcPr>
          <w:p w14:paraId="11B7B905" w14:textId="4E3498DB" w:rsidR="00A53916" w:rsidRPr="003E427C" w:rsidRDefault="00A53916" w:rsidP="004A6B8C">
            <w:pPr>
              <w:pStyle w:val="berschrift1"/>
              <w:rPr>
                <w:rFonts w:cs="Arial"/>
                <w:i w:val="0"/>
                <w:smallCaps/>
                <w:color w:val="336699"/>
                <w:szCs w:val="24"/>
                <w:lang w:val="en-GB"/>
              </w:rPr>
            </w:pPr>
            <w:bookmarkStart w:id="13" w:name="_Toc91486653"/>
            <w:bookmarkStart w:id="14" w:name="_Toc338399902"/>
            <w:bookmarkStart w:id="15" w:name="_Toc168904040"/>
            <w:r w:rsidRPr="003E427C">
              <w:rPr>
                <w:rFonts w:cs="Arial"/>
                <w:i w:val="0"/>
                <w:color w:val="336699"/>
                <w:szCs w:val="24"/>
                <w:lang w:val="en-GB"/>
              </w:rPr>
              <w:t>5 – Motor Starter Cabinet MSC</w:t>
            </w:r>
            <w:bookmarkEnd w:id="13"/>
            <w:r w:rsidRPr="003E427C">
              <w:rPr>
                <w:rFonts w:cs="Arial"/>
                <w:i w:val="0"/>
                <w:color w:val="336699"/>
                <w:szCs w:val="24"/>
                <w:lang w:val="en-GB"/>
              </w:rPr>
              <w:t>-</w:t>
            </w:r>
            <w:bookmarkEnd w:id="14"/>
            <w:r>
              <w:rPr>
                <w:rFonts w:cs="Arial"/>
                <w:i w:val="0"/>
                <w:color w:val="336699"/>
                <w:szCs w:val="24"/>
                <w:lang w:val="en-GB"/>
              </w:rPr>
              <w:t>WAB VIEW</w:t>
            </w:r>
            <w:bookmarkEnd w:id="15"/>
          </w:p>
        </w:tc>
      </w:tr>
    </w:tbl>
    <w:p w14:paraId="030D0979" w14:textId="77777777" w:rsidR="00A53916" w:rsidRDefault="00A53916" w:rsidP="00A53916">
      <w:pPr>
        <w:rPr>
          <w:rFonts w:cs="Arial"/>
          <w:lang w:val="en-GB"/>
        </w:rPr>
      </w:pPr>
    </w:p>
    <w:tbl>
      <w:tblPr>
        <w:tblW w:w="9636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556"/>
        <w:gridCol w:w="6867"/>
        <w:gridCol w:w="831"/>
        <w:gridCol w:w="1382"/>
      </w:tblGrid>
      <w:tr w:rsidR="00A53916" w:rsidRPr="00DB67B8" w14:paraId="00B92717" w14:textId="77777777" w:rsidTr="004A6B8C">
        <w:tc>
          <w:tcPr>
            <w:tcW w:w="567" w:type="dxa"/>
            <w:hideMark/>
          </w:tcPr>
          <w:p w14:paraId="26311364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7064" w:type="dxa"/>
          </w:tcPr>
          <w:p w14:paraId="43C1B228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Important remark:</w:t>
            </w:r>
          </w:p>
          <w:p w14:paraId="78DC764E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The motor starter cabinet has to be mounted outside of the explosion hazardous area.</w:t>
            </w:r>
          </w:p>
          <w:p w14:paraId="3CB37D01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The motor starter cabinet is delivered without cable connection to the DYNO</w:t>
            </w:r>
            <w:r>
              <w:rPr>
                <w:rFonts w:cs="Arial"/>
                <w:vertAlign w:val="superscript"/>
                <w:lang w:val="en-GB"/>
              </w:rPr>
              <w:t>®</w:t>
            </w:r>
            <w:r>
              <w:rPr>
                <w:rFonts w:cs="Arial"/>
                <w:lang w:val="en-GB"/>
              </w:rPr>
              <w:t>-MILL and the product pump.</w:t>
            </w:r>
          </w:p>
          <w:p w14:paraId="4CCF7424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  <w:p w14:paraId="4DA76EAE" w14:textId="77777777" w:rsidR="00A53916" w:rsidRDefault="00A53916" w:rsidP="004A6B8C">
            <w:pPr>
              <w:pStyle w:val="Fuzeile"/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Protection: </w:t>
            </w:r>
          </w:p>
          <w:p w14:paraId="2B4DEEBE" w14:textId="77777777" w:rsidR="00A53916" w:rsidRDefault="00A53916" w:rsidP="004A6B8C">
            <w:pPr>
              <w:pStyle w:val="Fuzeile"/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IP 55 (acc. IEC 60529)</w:t>
            </w:r>
          </w:p>
          <w:p w14:paraId="67CCA738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  <w:p w14:paraId="3137F207" w14:textId="77777777" w:rsidR="00A53916" w:rsidRDefault="00A53916" w:rsidP="00A53916">
            <w:pPr>
              <w:pStyle w:val="Bindestrich"/>
              <w:numPr>
                <w:ilvl w:val="0"/>
                <w:numId w:val="9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PLC controller Siemens S7 with the necessary in- and output cards and software</w:t>
            </w:r>
          </w:p>
          <w:p w14:paraId="4A4CB27C" w14:textId="77777777" w:rsidR="00A53916" w:rsidRDefault="00A53916" w:rsidP="00A53916">
            <w:pPr>
              <w:pStyle w:val="Bindestrich"/>
              <w:numPr>
                <w:ilvl w:val="0"/>
                <w:numId w:val="9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Inside completely wired for connection to 3 x 400 V, 50 Hz</w:t>
            </w:r>
          </w:p>
          <w:p w14:paraId="7B6824DF" w14:textId="77777777" w:rsidR="00A53916" w:rsidRDefault="00A53916" w:rsidP="00A53916">
            <w:pPr>
              <w:pStyle w:val="Bindestrich"/>
              <w:numPr>
                <w:ilvl w:val="0"/>
                <w:numId w:val="9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Prefuses</w:t>
            </w:r>
          </w:p>
          <w:p w14:paraId="655B7971" w14:textId="77777777" w:rsidR="00A53916" w:rsidRDefault="00A53916" w:rsidP="00A53916">
            <w:pPr>
              <w:pStyle w:val="Bindestrich"/>
              <w:numPr>
                <w:ilvl w:val="0"/>
                <w:numId w:val="9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Transformer 400/230V for power supply of the mill control with 230 VAC / 24 VDC</w:t>
            </w:r>
          </w:p>
          <w:p w14:paraId="014EDCC4" w14:textId="77777777" w:rsidR="00A53916" w:rsidRDefault="00A53916" w:rsidP="00A53916">
            <w:pPr>
              <w:pStyle w:val="Bindestrich"/>
              <w:numPr>
                <w:ilvl w:val="0"/>
                <w:numId w:val="9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Main switch</w:t>
            </w:r>
          </w:p>
          <w:p w14:paraId="4977F038" w14:textId="77777777" w:rsidR="00A53916" w:rsidRDefault="00A53916" w:rsidP="00A53916">
            <w:pPr>
              <w:pStyle w:val="Bindestrich"/>
              <w:numPr>
                <w:ilvl w:val="0"/>
                <w:numId w:val="9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Contactor for the mill motor</w:t>
            </w:r>
          </w:p>
          <w:p w14:paraId="194763D9" w14:textId="77777777" w:rsidR="00A53916" w:rsidRDefault="00A53916" w:rsidP="00A53916">
            <w:pPr>
              <w:pStyle w:val="Bindestrich"/>
              <w:numPr>
                <w:ilvl w:val="0"/>
                <w:numId w:val="9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Contactor for the pump motor</w:t>
            </w:r>
          </w:p>
          <w:p w14:paraId="62CE300E" w14:textId="77777777" w:rsidR="00A53916" w:rsidRDefault="00A53916" w:rsidP="00A53916">
            <w:pPr>
              <w:pStyle w:val="Bindestrich"/>
              <w:numPr>
                <w:ilvl w:val="0"/>
                <w:numId w:val="9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Frequency converter for the mill motor</w:t>
            </w:r>
          </w:p>
          <w:p w14:paraId="1B167A15" w14:textId="77777777" w:rsidR="00A53916" w:rsidRDefault="00A53916" w:rsidP="00A53916">
            <w:pPr>
              <w:pStyle w:val="Bindestrich"/>
              <w:numPr>
                <w:ilvl w:val="0"/>
                <w:numId w:val="9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Frequency converter for the product pump motor</w:t>
            </w:r>
          </w:p>
          <w:p w14:paraId="485627CF" w14:textId="77777777" w:rsidR="00A53916" w:rsidRDefault="00A53916" w:rsidP="00A53916">
            <w:pPr>
              <w:pStyle w:val="Bindestrich"/>
              <w:numPr>
                <w:ilvl w:val="0"/>
                <w:numId w:val="9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Relays for safety and control instruments</w:t>
            </w:r>
          </w:p>
          <w:p w14:paraId="2C42022C" w14:textId="77777777" w:rsidR="008E03B3" w:rsidRDefault="008E03B3" w:rsidP="00A53916">
            <w:pPr>
              <w:pStyle w:val="Bindestrich"/>
              <w:numPr>
                <w:ilvl w:val="0"/>
                <w:numId w:val="9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Ethernet port</w:t>
            </w:r>
          </w:p>
          <w:p w14:paraId="7B5A20E1" w14:textId="77777777" w:rsidR="00A53916" w:rsidRDefault="00A53916" w:rsidP="004A6B8C">
            <w:pPr>
              <w:pStyle w:val="Bindestrich"/>
              <w:ind w:left="0" w:firstLine="0"/>
              <w:rPr>
                <w:rFonts w:cs="Arial"/>
                <w:sz w:val="16"/>
                <w:szCs w:val="16"/>
                <w:lang w:val="en-GB"/>
              </w:rPr>
            </w:pPr>
          </w:p>
          <w:p w14:paraId="4BAC6235" w14:textId="77777777" w:rsidR="00A53916" w:rsidRDefault="00A53916" w:rsidP="00A53916">
            <w:pPr>
              <w:pStyle w:val="Bindestrich"/>
              <w:numPr>
                <w:ilvl w:val="0"/>
                <w:numId w:val="9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Housing of painted sheet steel (grey)</w:t>
            </w:r>
          </w:p>
        </w:tc>
        <w:tc>
          <w:tcPr>
            <w:tcW w:w="851" w:type="dxa"/>
          </w:tcPr>
          <w:p w14:paraId="2F405882" w14:textId="77777777" w:rsidR="00A53916" w:rsidRDefault="00A53916" w:rsidP="004A6B8C">
            <w:pPr>
              <w:rPr>
                <w:rFonts w:cs="Arial"/>
                <w:lang w:val="en-GB"/>
              </w:rPr>
            </w:pPr>
          </w:p>
        </w:tc>
        <w:tc>
          <w:tcPr>
            <w:tcW w:w="1418" w:type="dxa"/>
          </w:tcPr>
          <w:p w14:paraId="5290311E" w14:textId="77777777" w:rsidR="00A53916" w:rsidRDefault="00A53916" w:rsidP="004A6B8C">
            <w:pPr>
              <w:rPr>
                <w:rFonts w:cs="Arial"/>
                <w:lang w:val="en-GB"/>
              </w:rPr>
            </w:pPr>
          </w:p>
        </w:tc>
      </w:tr>
      <w:tr w:rsidR="00A53916" w:rsidRPr="00DB67B8" w14:paraId="2336AE91" w14:textId="77777777" w:rsidTr="004A6B8C">
        <w:tc>
          <w:tcPr>
            <w:tcW w:w="567" w:type="dxa"/>
          </w:tcPr>
          <w:p w14:paraId="5A1D5301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7064" w:type="dxa"/>
          </w:tcPr>
          <w:p w14:paraId="3206294D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851" w:type="dxa"/>
          </w:tcPr>
          <w:p w14:paraId="316B4F68" w14:textId="77777777" w:rsidR="00A53916" w:rsidRDefault="00A53916" w:rsidP="004A6B8C">
            <w:pPr>
              <w:jc w:val="right"/>
              <w:rPr>
                <w:rFonts w:cs="Arial"/>
                <w:lang w:val="en-GB"/>
              </w:rPr>
            </w:pPr>
          </w:p>
        </w:tc>
        <w:tc>
          <w:tcPr>
            <w:tcW w:w="1418" w:type="dxa"/>
          </w:tcPr>
          <w:p w14:paraId="7CD219DA" w14:textId="77777777" w:rsidR="00A53916" w:rsidRDefault="00A53916" w:rsidP="004A6B8C">
            <w:pPr>
              <w:jc w:val="right"/>
              <w:rPr>
                <w:rFonts w:cs="Arial"/>
                <w:lang w:val="en-GB"/>
              </w:rPr>
            </w:pPr>
          </w:p>
        </w:tc>
      </w:tr>
      <w:tr w:rsidR="00A53916" w14:paraId="10F4826E" w14:textId="77777777" w:rsidTr="004A6B8C">
        <w:trPr>
          <w:trHeight w:hRule="exact" w:val="403"/>
        </w:trPr>
        <w:tc>
          <w:tcPr>
            <w:tcW w:w="7631" w:type="dxa"/>
            <w:gridSpan w:val="2"/>
            <w:shd w:val="pct5" w:color="336699" w:fill="auto"/>
            <w:vAlign w:val="center"/>
            <w:hideMark/>
          </w:tcPr>
          <w:p w14:paraId="03D3B996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b/>
                <w:lang w:val="en-GB"/>
              </w:rPr>
            </w:pPr>
            <w:r>
              <w:rPr>
                <w:rFonts w:cs="Arial"/>
                <w:b/>
                <w:lang w:val="en-GB"/>
              </w:rPr>
              <w:t>Price Motor Starter Cabinet</w:t>
            </w:r>
          </w:p>
        </w:tc>
        <w:tc>
          <w:tcPr>
            <w:tcW w:w="851" w:type="dxa"/>
            <w:shd w:val="pct5" w:color="336699" w:fill="auto"/>
            <w:vAlign w:val="center"/>
            <w:hideMark/>
          </w:tcPr>
          <w:p w14:paraId="6C8358DA" w14:textId="77777777" w:rsidR="00A53916" w:rsidRDefault="00A53916" w:rsidP="004A6B8C">
            <w:pPr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CHF</w:t>
            </w:r>
          </w:p>
        </w:tc>
        <w:tc>
          <w:tcPr>
            <w:tcW w:w="1418" w:type="dxa"/>
            <w:shd w:val="pct5" w:color="336699" w:fill="auto"/>
            <w:vAlign w:val="center"/>
            <w:hideMark/>
          </w:tcPr>
          <w:p w14:paraId="05F4873A" w14:textId="439F3FFF" w:rsidR="00A53916" w:rsidRDefault="00784943" w:rsidP="003F34CC">
            <w:pPr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29’970.00</w:t>
            </w:r>
          </w:p>
        </w:tc>
      </w:tr>
    </w:tbl>
    <w:p w14:paraId="0F3C7EF2" w14:textId="77777777" w:rsidR="00A53916" w:rsidRDefault="00A53916" w:rsidP="00A53916">
      <w:pPr>
        <w:rPr>
          <w:rFonts w:cs="Arial"/>
          <w:lang w:val="en-GB"/>
        </w:rPr>
      </w:pPr>
    </w:p>
    <w:p w14:paraId="1EDEBA3F" w14:textId="77777777" w:rsidR="00A53916" w:rsidRDefault="00A53916" w:rsidP="00A53916">
      <w:pPr>
        <w:rPr>
          <w:rFonts w:cs="Arial"/>
          <w:lang w:val="en-GB"/>
        </w:rPr>
      </w:pPr>
    </w:p>
    <w:tbl>
      <w:tblPr>
        <w:tblW w:w="9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A53916" w:rsidRPr="00421776" w14:paraId="2E98B4FC" w14:textId="77777777" w:rsidTr="004A6B8C">
        <w:tc>
          <w:tcPr>
            <w:tcW w:w="9639" w:type="dxa"/>
          </w:tcPr>
          <w:p w14:paraId="619BBC6E" w14:textId="77777777" w:rsidR="00A53916" w:rsidRPr="00421776" w:rsidRDefault="00A53916" w:rsidP="004A6B8C">
            <w:pPr>
              <w:pStyle w:val="berschrift1"/>
              <w:rPr>
                <w:rFonts w:cs="Arial"/>
                <w:i w:val="0"/>
                <w:smallCaps/>
                <w:color w:val="336699"/>
                <w:szCs w:val="24"/>
                <w:lang w:val="en-GB"/>
              </w:rPr>
            </w:pPr>
            <w:bookmarkStart w:id="16" w:name="_Toc28058221"/>
            <w:bookmarkStart w:id="17" w:name="_Toc75164695"/>
            <w:bookmarkStart w:id="18" w:name="_Toc91486654"/>
            <w:bookmarkStart w:id="19" w:name="_Toc168904041"/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t xml:space="preserve">6 – </w:t>
            </w:r>
            <w:bookmarkEnd w:id="16"/>
            <w:bookmarkEnd w:id="17"/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t>Price Summary</w:t>
            </w:r>
            <w:bookmarkEnd w:id="18"/>
            <w:bookmarkEnd w:id="19"/>
          </w:p>
        </w:tc>
      </w:tr>
    </w:tbl>
    <w:p w14:paraId="3363E60A" w14:textId="77777777" w:rsidR="00A53916" w:rsidRDefault="00A53916" w:rsidP="00A53916">
      <w:pPr>
        <w:rPr>
          <w:rFonts w:cs="Arial"/>
          <w:lang w:val="en-GB"/>
        </w:rPr>
      </w:pPr>
    </w:p>
    <w:p w14:paraId="1A7CD3D8" w14:textId="77777777" w:rsidR="00A53916" w:rsidRPr="001A6F03" w:rsidRDefault="00A53916" w:rsidP="00A53916">
      <w:pPr>
        <w:rPr>
          <w:rFonts w:cs="Arial"/>
          <w:b/>
          <w:color w:val="FF0000"/>
          <w:lang w:val="en-GB"/>
        </w:rPr>
      </w:pPr>
      <w:r w:rsidRPr="001A6F03">
        <w:rPr>
          <w:rFonts w:cs="Arial"/>
          <w:b/>
          <w:color w:val="FF0000"/>
          <w:lang w:val="en-GB"/>
        </w:rPr>
        <w:t>Zirconium oxide execution</w:t>
      </w:r>
    </w:p>
    <w:p w14:paraId="41D7C083" w14:textId="77777777" w:rsidR="00A53916" w:rsidRPr="00421776" w:rsidRDefault="00A53916" w:rsidP="00A53916">
      <w:pPr>
        <w:rPr>
          <w:rFonts w:cs="Arial"/>
          <w:lang w:val="en-GB"/>
        </w:rPr>
      </w:pPr>
    </w:p>
    <w:tbl>
      <w:tblPr>
        <w:tblW w:w="963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7"/>
        <w:gridCol w:w="851"/>
        <w:gridCol w:w="1418"/>
      </w:tblGrid>
      <w:tr w:rsidR="00A53916" w14:paraId="1190A28A" w14:textId="77777777" w:rsidTr="004A6B8C">
        <w:tc>
          <w:tcPr>
            <w:tcW w:w="7367" w:type="dxa"/>
            <w:hideMark/>
          </w:tcPr>
          <w:p w14:paraId="0D014087" w14:textId="77777777" w:rsidR="00A53916" w:rsidRDefault="00A53916" w:rsidP="004A6B8C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3 – Machine Execution</w:t>
            </w:r>
          </w:p>
        </w:tc>
        <w:tc>
          <w:tcPr>
            <w:tcW w:w="851" w:type="dxa"/>
            <w:hideMark/>
          </w:tcPr>
          <w:p w14:paraId="041533D8" w14:textId="77777777" w:rsidR="00A53916" w:rsidRDefault="00A53916" w:rsidP="004A6B8C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</w:tcPr>
          <w:p w14:paraId="3C728CCF" w14:textId="1128EBCE" w:rsidR="00A53916" w:rsidRDefault="00A411E1" w:rsidP="004A6B8C">
            <w:pPr>
              <w:spacing w:before="60" w:after="60"/>
              <w:jc w:val="right"/>
              <w:rPr>
                <w:rFonts w:cs="Arial"/>
              </w:rPr>
            </w:pPr>
            <w:r>
              <w:rPr>
                <w:rFonts w:cs="Arial"/>
              </w:rPr>
              <w:t>58</w:t>
            </w:r>
            <w:r w:rsidR="00FB6292">
              <w:rPr>
                <w:rFonts w:cs="Arial"/>
              </w:rPr>
              <w:t>'</w:t>
            </w:r>
            <w:r>
              <w:rPr>
                <w:rFonts w:cs="Arial"/>
              </w:rPr>
              <w:t>955</w:t>
            </w:r>
            <w:r w:rsidR="00784943">
              <w:rPr>
                <w:rFonts w:cs="Arial"/>
              </w:rPr>
              <w:t>.00</w:t>
            </w:r>
          </w:p>
        </w:tc>
      </w:tr>
      <w:tr w:rsidR="00A53916" w14:paraId="1190ADF2" w14:textId="77777777" w:rsidTr="004A6B8C">
        <w:tc>
          <w:tcPr>
            <w:tcW w:w="7367" w:type="dxa"/>
            <w:hideMark/>
          </w:tcPr>
          <w:p w14:paraId="74B84A97" w14:textId="77777777" w:rsidR="00A53916" w:rsidRDefault="00A53916" w:rsidP="004A6B8C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4 – Product Pump</w:t>
            </w:r>
          </w:p>
        </w:tc>
        <w:tc>
          <w:tcPr>
            <w:tcW w:w="851" w:type="dxa"/>
            <w:hideMark/>
          </w:tcPr>
          <w:p w14:paraId="5D12877A" w14:textId="77777777" w:rsidR="00A53916" w:rsidRDefault="00A53916" w:rsidP="004A6B8C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</w:tcPr>
          <w:p w14:paraId="2AE440A4" w14:textId="4EF3F531" w:rsidR="00A53916" w:rsidRDefault="00EE4493" w:rsidP="004A6B8C">
            <w:pPr>
              <w:spacing w:before="60" w:after="60"/>
              <w:jc w:val="right"/>
              <w:rPr>
                <w:rFonts w:cs="Arial"/>
              </w:rPr>
            </w:pPr>
            <w:r>
              <w:rPr>
                <w:rFonts w:cs="Arial"/>
              </w:rPr>
              <w:t>6'920.00</w:t>
            </w:r>
          </w:p>
        </w:tc>
      </w:tr>
      <w:tr w:rsidR="00A53916" w14:paraId="467DD3B6" w14:textId="77777777" w:rsidTr="004A6B8C">
        <w:tc>
          <w:tcPr>
            <w:tcW w:w="7367" w:type="dxa"/>
            <w:hideMark/>
          </w:tcPr>
          <w:p w14:paraId="766DD2A2" w14:textId="77777777" w:rsidR="00A53916" w:rsidRDefault="00A53916" w:rsidP="004A6B8C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5 – Motor Starter Cabinet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E369A1E" w14:textId="77777777" w:rsidR="00A53916" w:rsidRDefault="00A53916" w:rsidP="004A6B8C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C3681C" w14:textId="0D5D1F3B" w:rsidR="00A53916" w:rsidRDefault="00784943" w:rsidP="004A6B8C">
            <w:pPr>
              <w:spacing w:before="60" w:after="60"/>
              <w:jc w:val="right"/>
              <w:rPr>
                <w:rFonts w:cs="Arial"/>
              </w:rPr>
            </w:pPr>
            <w:r>
              <w:rPr>
                <w:rFonts w:cs="Arial"/>
              </w:rPr>
              <w:t>29'970.00</w:t>
            </w:r>
          </w:p>
        </w:tc>
      </w:tr>
      <w:tr w:rsidR="00A53916" w14:paraId="7CB83CAB" w14:textId="77777777" w:rsidTr="004A6B8C">
        <w:trPr>
          <w:trHeight w:hRule="exact" w:val="400"/>
        </w:trPr>
        <w:tc>
          <w:tcPr>
            <w:tcW w:w="7367" w:type="dxa"/>
            <w:shd w:val="pct5" w:color="336699" w:fill="auto"/>
            <w:vAlign w:val="center"/>
            <w:hideMark/>
          </w:tcPr>
          <w:p w14:paraId="642FC947" w14:textId="77777777" w:rsidR="00A53916" w:rsidRDefault="00A53916" w:rsidP="004A6B8C">
            <w:pPr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Price for 1 DYNO</w:t>
            </w:r>
            <w:r>
              <w:rPr>
                <w:rFonts w:cs="Arial"/>
                <w:b/>
                <w:bCs/>
                <w:vertAlign w:val="superscript"/>
                <w:lang w:val="en-GB"/>
              </w:rPr>
              <w:sym w:font="Symbol" w:char="F0D2"/>
            </w:r>
            <w:r>
              <w:rPr>
                <w:rFonts w:cs="Arial"/>
                <w:b/>
                <w:bCs/>
                <w:lang w:val="en-GB"/>
              </w:rPr>
              <w:t>-MILL ECM-AP 05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pct5" w:color="336699" w:fill="auto"/>
            <w:vAlign w:val="center"/>
            <w:hideMark/>
          </w:tcPr>
          <w:p w14:paraId="184992AB" w14:textId="77777777" w:rsidR="00A53916" w:rsidRDefault="00A53916" w:rsidP="004A6B8C">
            <w:pPr>
              <w:spacing w:before="60" w:after="60"/>
              <w:ind w:right="-1"/>
              <w:jc w:val="right"/>
              <w:rPr>
                <w:rFonts w:cs="Arial"/>
                <w:b/>
                <w:lang w:val="en-GB"/>
              </w:rPr>
            </w:pPr>
            <w:r>
              <w:rPr>
                <w:rFonts w:cs="Arial"/>
                <w:b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pct5" w:color="336699" w:fill="auto"/>
            <w:vAlign w:val="center"/>
          </w:tcPr>
          <w:p w14:paraId="598C76D9" w14:textId="759CF734" w:rsidR="00A53916" w:rsidRDefault="00A411E1" w:rsidP="004A6B8C">
            <w:pPr>
              <w:spacing w:before="60" w:after="60"/>
              <w:ind w:right="-1"/>
              <w:jc w:val="right"/>
              <w:rPr>
                <w:rFonts w:cs="Arial"/>
                <w:b/>
                <w:lang w:val="en-GB"/>
              </w:rPr>
            </w:pPr>
            <w:r>
              <w:rPr>
                <w:rFonts w:cs="Arial"/>
                <w:b/>
                <w:lang w:val="en-GB"/>
              </w:rPr>
              <w:t>95</w:t>
            </w:r>
            <w:r w:rsidR="00FB6292" w:rsidRPr="00FB6292">
              <w:rPr>
                <w:rFonts w:cs="Arial"/>
                <w:b/>
                <w:lang w:val="en-GB"/>
              </w:rPr>
              <w:t>'</w:t>
            </w:r>
            <w:r>
              <w:rPr>
                <w:rFonts w:cs="Arial"/>
                <w:b/>
                <w:lang w:val="en-GB"/>
              </w:rPr>
              <w:t>845</w:t>
            </w:r>
            <w:r w:rsidR="00784943">
              <w:rPr>
                <w:rFonts w:cs="Arial"/>
                <w:b/>
                <w:lang w:val="en-GB"/>
              </w:rPr>
              <w:t>.00</w:t>
            </w:r>
          </w:p>
        </w:tc>
      </w:tr>
      <w:tr w:rsidR="00A53916" w14:paraId="7B33DEE6" w14:textId="77777777" w:rsidTr="002B023F">
        <w:tc>
          <w:tcPr>
            <w:tcW w:w="7367" w:type="dxa"/>
            <w:hideMark/>
          </w:tcPr>
          <w:p w14:paraId="42FC6428" w14:textId="77777777" w:rsidR="00A53916" w:rsidRDefault="00A53916" w:rsidP="004A6B8C">
            <w:pPr>
              <w:pStyle w:val="Fuzeile"/>
              <w:tabs>
                <w:tab w:val="left" w:pos="708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Packing, incl. wooden case:</w:t>
            </w:r>
          </w:p>
        </w:tc>
        <w:tc>
          <w:tcPr>
            <w:tcW w:w="851" w:type="dxa"/>
            <w:hideMark/>
          </w:tcPr>
          <w:p w14:paraId="679B2C12" w14:textId="77777777" w:rsidR="00A53916" w:rsidRDefault="00A53916" w:rsidP="004A6B8C">
            <w:pPr>
              <w:spacing w:before="60" w:after="60"/>
              <w:ind w:right="-1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</w:tcPr>
          <w:p w14:paraId="46F68AB3" w14:textId="247DF78A" w:rsidR="00A53916" w:rsidRDefault="001F1AEA" w:rsidP="004A6B8C">
            <w:pPr>
              <w:spacing w:before="60" w:after="60"/>
              <w:ind w:right="-1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830.00</w:t>
            </w:r>
          </w:p>
        </w:tc>
      </w:tr>
      <w:tr w:rsidR="00A53916" w14:paraId="330F8CE8" w14:textId="77777777" w:rsidTr="004A6B8C">
        <w:trPr>
          <w:trHeight w:hRule="exact" w:val="400"/>
        </w:trPr>
        <w:tc>
          <w:tcPr>
            <w:tcW w:w="7367" w:type="dxa"/>
            <w:shd w:val="pct12" w:color="0000FF" w:fill="auto"/>
            <w:vAlign w:val="center"/>
            <w:hideMark/>
          </w:tcPr>
          <w:p w14:paraId="0FFB10A6" w14:textId="77777777" w:rsidR="00A53916" w:rsidRDefault="00A53916" w:rsidP="004A6B8C">
            <w:pPr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TOTAL PRICE, FCA Muttenz, packed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pct12" w:color="0000FF" w:fill="auto"/>
            <w:vAlign w:val="center"/>
            <w:hideMark/>
          </w:tcPr>
          <w:p w14:paraId="2DBA63C8" w14:textId="77777777" w:rsidR="00A53916" w:rsidRDefault="00A53916" w:rsidP="004A6B8C">
            <w:pPr>
              <w:ind w:right="-1"/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pct12" w:color="0000FF" w:fill="auto"/>
            <w:vAlign w:val="center"/>
          </w:tcPr>
          <w:p w14:paraId="6292C154" w14:textId="0CA96943" w:rsidR="00A53916" w:rsidRDefault="00A411E1" w:rsidP="004A6B8C">
            <w:pPr>
              <w:ind w:right="-1"/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9</w:t>
            </w:r>
            <w:r w:rsidRPr="00FB6292">
              <w:rPr>
                <w:rFonts w:cs="Arial"/>
                <w:b/>
                <w:lang w:val="en-GB"/>
              </w:rPr>
              <w:t>6</w:t>
            </w:r>
            <w:r w:rsidR="00FB6292" w:rsidRPr="00FB6292">
              <w:rPr>
                <w:rFonts w:cs="Arial"/>
                <w:b/>
                <w:lang w:val="en-GB"/>
              </w:rPr>
              <w:t>'</w:t>
            </w:r>
            <w:r w:rsidRPr="00FB6292">
              <w:rPr>
                <w:rFonts w:cs="Arial"/>
                <w:b/>
                <w:lang w:val="en-GB"/>
              </w:rPr>
              <w:t>6</w:t>
            </w:r>
            <w:r>
              <w:rPr>
                <w:rFonts w:cs="Arial"/>
                <w:b/>
                <w:bCs/>
                <w:lang w:val="en-GB"/>
              </w:rPr>
              <w:t>75</w:t>
            </w:r>
            <w:r w:rsidR="00784943">
              <w:rPr>
                <w:rFonts w:cs="Arial"/>
                <w:b/>
                <w:bCs/>
                <w:lang w:val="en-GB"/>
              </w:rPr>
              <w:t>.00</w:t>
            </w:r>
          </w:p>
        </w:tc>
      </w:tr>
    </w:tbl>
    <w:p w14:paraId="769D6E81" w14:textId="77777777" w:rsidR="00A53916" w:rsidRDefault="00A53916" w:rsidP="00A53916">
      <w:pPr>
        <w:rPr>
          <w:rFonts w:cs="Arial"/>
          <w:lang w:val="en-GB"/>
        </w:rPr>
      </w:pPr>
    </w:p>
    <w:p w14:paraId="10A53CFB" w14:textId="77777777" w:rsidR="00A53916" w:rsidRDefault="00A53916" w:rsidP="00A53916">
      <w:pPr>
        <w:rPr>
          <w:rFonts w:cs="Arial"/>
          <w:lang w:val="en-GB"/>
        </w:rPr>
      </w:pPr>
    </w:p>
    <w:p w14:paraId="2E21353D" w14:textId="77777777" w:rsidR="00A53916" w:rsidRDefault="00A53916" w:rsidP="00A53916">
      <w:pPr>
        <w:rPr>
          <w:rFonts w:cs="Arial"/>
          <w:lang w:val="en-GB"/>
        </w:rPr>
      </w:pPr>
    </w:p>
    <w:p w14:paraId="4B0426A6" w14:textId="77777777" w:rsidR="00A53916" w:rsidRPr="001A6F03" w:rsidRDefault="00A53916" w:rsidP="00A53916">
      <w:pPr>
        <w:rPr>
          <w:rFonts w:cs="Arial"/>
          <w:b/>
          <w:color w:val="FF0000"/>
          <w:lang w:val="en-GB"/>
        </w:rPr>
      </w:pPr>
      <w:r w:rsidRPr="001A6F03">
        <w:rPr>
          <w:rFonts w:cs="Arial"/>
          <w:b/>
          <w:color w:val="FF0000"/>
          <w:lang w:val="en-GB"/>
        </w:rPr>
        <w:t>Silicon carbide execution</w:t>
      </w:r>
    </w:p>
    <w:p w14:paraId="794B7EB3" w14:textId="77777777" w:rsidR="00A53916" w:rsidRPr="00421776" w:rsidRDefault="00A53916" w:rsidP="00A53916">
      <w:pPr>
        <w:rPr>
          <w:rFonts w:cs="Arial"/>
          <w:lang w:val="en-GB"/>
        </w:rPr>
      </w:pPr>
    </w:p>
    <w:tbl>
      <w:tblPr>
        <w:tblW w:w="963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7"/>
        <w:gridCol w:w="851"/>
        <w:gridCol w:w="1421"/>
      </w:tblGrid>
      <w:tr w:rsidR="00A53916" w14:paraId="56BB5769" w14:textId="77777777" w:rsidTr="004A6B8C">
        <w:tc>
          <w:tcPr>
            <w:tcW w:w="7367" w:type="dxa"/>
            <w:hideMark/>
          </w:tcPr>
          <w:p w14:paraId="60489568" w14:textId="77777777" w:rsidR="00A53916" w:rsidRDefault="00A53916" w:rsidP="004A6B8C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3 – Machine Execution</w:t>
            </w:r>
          </w:p>
        </w:tc>
        <w:tc>
          <w:tcPr>
            <w:tcW w:w="851" w:type="dxa"/>
            <w:hideMark/>
          </w:tcPr>
          <w:p w14:paraId="5B98A4B3" w14:textId="77777777" w:rsidR="00A53916" w:rsidRDefault="00A53916" w:rsidP="004A6B8C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21" w:type="dxa"/>
          </w:tcPr>
          <w:p w14:paraId="09F352C7" w14:textId="09DCC653" w:rsidR="003F34CC" w:rsidRDefault="00A411E1" w:rsidP="003F34CC">
            <w:pPr>
              <w:spacing w:before="60" w:after="60"/>
              <w:jc w:val="right"/>
              <w:rPr>
                <w:rFonts w:cs="Arial"/>
              </w:rPr>
            </w:pPr>
            <w:r>
              <w:rPr>
                <w:rFonts w:cs="Arial"/>
              </w:rPr>
              <w:t>56</w:t>
            </w:r>
            <w:r w:rsidR="00FB6292">
              <w:rPr>
                <w:rFonts w:cs="Arial"/>
              </w:rPr>
              <w:t>'</w:t>
            </w:r>
            <w:r>
              <w:rPr>
                <w:rFonts w:cs="Arial"/>
              </w:rPr>
              <w:t>115</w:t>
            </w:r>
            <w:r w:rsidR="00784943">
              <w:rPr>
                <w:rFonts w:cs="Arial"/>
              </w:rPr>
              <w:t>.00</w:t>
            </w:r>
          </w:p>
        </w:tc>
      </w:tr>
      <w:tr w:rsidR="00A53916" w14:paraId="4391610A" w14:textId="77777777" w:rsidTr="004A6B8C">
        <w:tc>
          <w:tcPr>
            <w:tcW w:w="7367" w:type="dxa"/>
            <w:hideMark/>
          </w:tcPr>
          <w:p w14:paraId="6C153D0B" w14:textId="77777777" w:rsidR="00A53916" w:rsidRDefault="00A53916" w:rsidP="004A6B8C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4 – Product Pump</w:t>
            </w:r>
          </w:p>
        </w:tc>
        <w:tc>
          <w:tcPr>
            <w:tcW w:w="851" w:type="dxa"/>
            <w:hideMark/>
          </w:tcPr>
          <w:p w14:paraId="05D3D067" w14:textId="77777777" w:rsidR="00A53916" w:rsidRDefault="00A53916" w:rsidP="004A6B8C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21" w:type="dxa"/>
          </w:tcPr>
          <w:p w14:paraId="29EEA735" w14:textId="06F52142" w:rsidR="00A53916" w:rsidRDefault="00EE4493" w:rsidP="004A6B8C">
            <w:pPr>
              <w:spacing w:before="60" w:after="60"/>
              <w:jc w:val="right"/>
              <w:rPr>
                <w:rFonts w:cs="Arial"/>
              </w:rPr>
            </w:pPr>
            <w:r>
              <w:rPr>
                <w:rFonts w:cs="Arial"/>
              </w:rPr>
              <w:t>6'920.00</w:t>
            </w:r>
          </w:p>
        </w:tc>
      </w:tr>
      <w:tr w:rsidR="00A53916" w14:paraId="190CF99B" w14:textId="77777777" w:rsidTr="004A6B8C">
        <w:tc>
          <w:tcPr>
            <w:tcW w:w="7367" w:type="dxa"/>
            <w:hideMark/>
          </w:tcPr>
          <w:p w14:paraId="3B448CBB" w14:textId="77777777" w:rsidR="00A53916" w:rsidRDefault="00A53916" w:rsidP="004A6B8C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5 – Motor Starter Cabinet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FD7C271" w14:textId="77777777" w:rsidR="00A53916" w:rsidRDefault="00A53916" w:rsidP="004A6B8C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4B4118" w14:textId="6AB43CDB" w:rsidR="00A53916" w:rsidRDefault="00784943" w:rsidP="004A6B8C">
            <w:pPr>
              <w:spacing w:before="60" w:after="60"/>
              <w:jc w:val="right"/>
              <w:rPr>
                <w:rFonts w:cs="Arial"/>
              </w:rPr>
            </w:pPr>
            <w:r>
              <w:rPr>
                <w:rFonts w:cs="Arial"/>
              </w:rPr>
              <w:t>29'970.00</w:t>
            </w:r>
          </w:p>
        </w:tc>
      </w:tr>
      <w:tr w:rsidR="00A53916" w14:paraId="608A0C54" w14:textId="77777777" w:rsidTr="004A6B8C">
        <w:trPr>
          <w:trHeight w:hRule="exact" w:val="400"/>
        </w:trPr>
        <w:tc>
          <w:tcPr>
            <w:tcW w:w="7367" w:type="dxa"/>
            <w:shd w:val="pct5" w:color="336699" w:fill="auto"/>
            <w:vAlign w:val="center"/>
            <w:hideMark/>
          </w:tcPr>
          <w:p w14:paraId="21D07884" w14:textId="77777777" w:rsidR="00A53916" w:rsidRDefault="00A53916" w:rsidP="004A6B8C">
            <w:pPr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Price for 1 DYNO</w:t>
            </w:r>
            <w:r>
              <w:rPr>
                <w:rFonts w:cs="Arial"/>
                <w:b/>
                <w:bCs/>
                <w:vertAlign w:val="superscript"/>
                <w:lang w:val="en-GB"/>
              </w:rPr>
              <w:sym w:font="Symbol" w:char="F0D2"/>
            </w:r>
            <w:r>
              <w:rPr>
                <w:rFonts w:cs="Arial"/>
                <w:b/>
                <w:bCs/>
                <w:lang w:val="en-GB"/>
              </w:rPr>
              <w:t>-MILL ECM-AP 05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pct5" w:color="336699" w:fill="auto"/>
            <w:vAlign w:val="center"/>
            <w:hideMark/>
          </w:tcPr>
          <w:p w14:paraId="55AC2530" w14:textId="77777777" w:rsidR="00A53916" w:rsidRDefault="00A53916" w:rsidP="004A6B8C">
            <w:pPr>
              <w:spacing w:before="60" w:after="60"/>
              <w:ind w:right="-1"/>
              <w:jc w:val="right"/>
              <w:rPr>
                <w:rFonts w:cs="Arial"/>
                <w:b/>
                <w:lang w:val="en-GB"/>
              </w:rPr>
            </w:pPr>
            <w:r>
              <w:rPr>
                <w:rFonts w:cs="Arial"/>
                <w:b/>
                <w:lang w:val="en-GB"/>
              </w:rPr>
              <w:t>CHF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pct5" w:color="336699" w:fill="auto"/>
            <w:vAlign w:val="center"/>
          </w:tcPr>
          <w:p w14:paraId="481B75FB" w14:textId="24D5E0F9" w:rsidR="00A53916" w:rsidRDefault="00A411E1" w:rsidP="004A6B8C">
            <w:pPr>
              <w:spacing w:before="60" w:after="60"/>
              <w:ind w:right="-1"/>
              <w:jc w:val="right"/>
              <w:rPr>
                <w:rFonts w:cs="Arial"/>
                <w:b/>
                <w:lang w:val="en-GB"/>
              </w:rPr>
            </w:pPr>
            <w:r>
              <w:rPr>
                <w:rFonts w:cs="Arial"/>
                <w:b/>
                <w:lang w:val="en-GB"/>
              </w:rPr>
              <w:t>93</w:t>
            </w:r>
            <w:r w:rsidR="00FB6292" w:rsidRPr="00FB6292">
              <w:rPr>
                <w:rFonts w:cs="Arial"/>
                <w:b/>
                <w:lang w:val="en-GB"/>
              </w:rPr>
              <w:t>'</w:t>
            </w:r>
            <w:r>
              <w:rPr>
                <w:rFonts w:cs="Arial"/>
                <w:b/>
                <w:lang w:val="en-GB"/>
              </w:rPr>
              <w:t>005</w:t>
            </w:r>
            <w:r w:rsidR="00784943">
              <w:rPr>
                <w:rFonts w:cs="Arial"/>
                <w:b/>
                <w:lang w:val="en-GB"/>
              </w:rPr>
              <w:t>.00</w:t>
            </w:r>
          </w:p>
        </w:tc>
      </w:tr>
      <w:tr w:rsidR="00A53916" w14:paraId="0BC63299" w14:textId="77777777" w:rsidTr="002B023F">
        <w:tc>
          <w:tcPr>
            <w:tcW w:w="7367" w:type="dxa"/>
            <w:hideMark/>
          </w:tcPr>
          <w:p w14:paraId="2B07CCCE" w14:textId="77777777" w:rsidR="00A53916" w:rsidRDefault="00A53916" w:rsidP="004A6B8C">
            <w:pPr>
              <w:pStyle w:val="Fuzeile"/>
              <w:tabs>
                <w:tab w:val="left" w:pos="708"/>
              </w:tabs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Packing, incl. wooden case:</w:t>
            </w:r>
          </w:p>
        </w:tc>
        <w:tc>
          <w:tcPr>
            <w:tcW w:w="851" w:type="dxa"/>
            <w:hideMark/>
          </w:tcPr>
          <w:p w14:paraId="6548CFF4" w14:textId="77777777" w:rsidR="00A53916" w:rsidRDefault="00A53916" w:rsidP="004A6B8C">
            <w:pPr>
              <w:spacing w:before="60" w:after="60"/>
              <w:ind w:right="-1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21" w:type="dxa"/>
          </w:tcPr>
          <w:p w14:paraId="355EAAAB" w14:textId="467782DA" w:rsidR="00A53916" w:rsidRDefault="001F1AEA" w:rsidP="004A6B8C">
            <w:pPr>
              <w:spacing w:before="60" w:after="60"/>
              <w:ind w:right="-1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830.00</w:t>
            </w:r>
          </w:p>
        </w:tc>
      </w:tr>
      <w:tr w:rsidR="00A53916" w14:paraId="4C821369" w14:textId="77777777" w:rsidTr="004A6B8C">
        <w:trPr>
          <w:trHeight w:hRule="exact" w:val="400"/>
        </w:trPr>
        <w:tc>
          <w:tcPr>
            <w:tcW w:w="7367" w:type="dxa"/>
            <w:shd w:val="pct12" w:color="0000FF" w:fill="auto"/>
            <w:vAlign w:val="center"/>
            <w:hideMark/>
          </w:tcPr>
          <w:p w14:paraId="4D8FCE34" w14:textId="77777777" w:rsidR="00A53916" w:rsidRDefault="00A53916" w:rsidP="004A6B8C">
            <w:pPr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TOTAL PRICE, FCA Muttenz, packed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pct12" w:color="0000FF" w:fill="auto"/>
            <w:vAlign w:val="center"/>
            <w:hideMark/>
          </w:tcPr>
          <w:p w14:paraId="20E68AB1" w14:textId="77777777" w:rsidR="00A53916" w:rsidRDefault="00A53916" w:rsidP="004A6B8C">
            <w:pPr>
              <w:ind w:right="-1"/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CHF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pct12" w:color="0000FF" w:fill="auto"/>
            <w:vAlign w:val="center"/>
          </w:tcPr>
          <w:p w14:paraId="47636E0F" w14:textId="5DEEF8E8" w:rsidR="00A53916" w:rsidRDefault="00A411E1" w:rsidP="004A6B8C">
            <w:pPr>
              <w:ind w:right="-1"/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93</w:t>
            </w:r>
            <w:r w:rsidR="00FB6292" w:rsidRPr="00FB6292">
              <w:rPr>
                <w:rFonts w:cs="Arial"/>
                <w:b/>
                <w:lang w:val="en-GB"/>
              </w:rPr>
              <w:t>'</w:t>
            </w:r>
            <w:r w:rsidRPr="00FB6292">
              <w:rPr>
                <w:rFonts w:cs="Arial"/>
                <w:b/>
                <w:lang w:val="en-GB"/>
              </w:rPr>
              <w:t>83</w:t>
            </w:r>
            <w:r>
              <w:rPr>
                <w:rFonts w:cs="Arial"/>
                <w:b/>
                <w:bCs/>
                <w:lang w:val="en-GB"/>
              </w:rPr>
              <w:t>5</w:t>
            </w:r>
            <w:r w:rsidR="00784943">
              <w:rPr>
                <w:rFonts w:cs="Arial"/>
                <w:b/>
                <w:bCs/>
                <w:lang w:val="en-GB"/>
              </w:rPr>
              <w:t>.00</w:t>
            </w:r>
          </w:p>
        </w:tc>
      </w:tr>
    </w:tbl>
    <w:p w14:paraId="352F7471" w14:textId="77777777" w:rsidR="00A53916" w:rsidRDefault="00A53916" w:rsidP="00A53916"/>
    <w:p w14:paraId="7892EFF5" w14:textId="77777777" w:rsidR="00A53916" w:rsidRDefault="00A53916" w:rsidP="00A53916"/>
    <w:tbl>
      <w:tblPr>
        <w:tblW w:w="9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A53916" w:rsidRPr="00421776" w14:paraId="5577D57B" w14:textId="77777777" w:rsidTr="004A6B8C">
        <w:tc>
          <w:tcPr>
            <w:tcW w:w="9639" w:type="dxa"/>
          </w:tcPr>
          <w:p w14:paraId="380C9333" w14:textId="77777777" w:rsidR="00A53916" w:rsidRPr="00421776" w:rsidRDefault="00A53916" w:rsidP="004A6B8C">
            <w:pPr>
              <w:pStyle w:val="berschrift1"/>
              <w:rPr>
                <w:rFonts w:cs="Arial"/>
                <w:i w:val="0"/>
                <w:smallCaps/>
                <w:color w:val="336699"/>
                <w:szCs w:val="24"/>
                <w:lang w:val="en-GB"/>
              </w:rPr>
            </w:pPr>
            <w:bookmarkStart w:id="20" w:name="_Toc168904042"/>
            <w:r>
              <w:rPr>
                <w:rFonts w:cs="Arial"/>
                <w:i w:val="0"/>
                <w:color w:val="336699"/>
                <w:szCs w:val="24"/>
                <w:lang w:val="en-GB"/>
              </w:rPr>
              <w:t>7</w:t>
            </w:r>
            <w:r w:rsidRPr="00421776">
              <w:rPr>
                <w:rFonts w:cs="Arial"/>
                <w:i w:val="0"/>
                <w:color w:val="336699"/>
                <w:szCs w:val="24"/>
                <w:lang w:val="en-GB"/>
              </w:rPr>
              <w:t xml:space="preserve"> – </w:t>
            </w:r>
            <w:r>
              <w:rPr>
                <w:rFonts w:cs="Arial"/>
                <w:i w:val="0"/>
                <w:color w:val="336699"/>
                <w:szCs w:val="24"/>
                <w:lang w:val="en-GB"/>
              </w:rPr>
              <w:t>Options and Accessories</w:t>
            </w:r>
            <w:bookmarkEnd w:id="20"/>
          </w:p>
        </w:tc>
      </w:tr>
    </w:tbl>
    <w:p w14:paraId="7145B43C" w14:textId="77777777" w:rsidR="00A53916" w:rsidRDefault="00A53916" w:rsidP="00A53916">
      <w:pPr>
        <w:ind w:firstLine="360"/>
        <w:rPr>
          <w:rFonts w:cs="Arial"/>
          <w:sz w:val="20"/>
          <w:szCs w:val="20"/>
          <w:lang w:val="en-GB"/>
        </w:rPr>
      </w:pPr>
      <w:r>
        <w:rPr>
          <w:rFonts w:cs="Arial"/>
          <w:sz w:val="20"/>
          <w:szCs w:val="20"/>
          <w:lang w:val="en-GB"/>
        </w:rPr>
        <w:t>(not included in the total price)</w:t>
      </w:r>
    </w:p>
    <w:p w14:paraId="1A2058DC" w14:textId="77777777" w:rsidR="00970F3F" w:rsidRPr="00421776" w:rsidRDefault="00970F3F" w:rsidP="00970F3F">
      <w:pPr>
        <w:rPr>
          <w:rFonts w:cs="Arial"/>
          <w:lang w:val="en-GB"/>
        </w:rPr>
      </w:pPr>
    </w:p>
    <w:tbl>
      <w:tblPr>
        <w:tblW w:w="9639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67"/>
        <w:gridCol w:w="6803"/>
        <w:gridCol w:w="851"/>
        <w:gridCol w:w="1418"/>
      </w:tblGrid>
      <w:tr w:rsidR="00970F3F" w:rsidRPr="00421776" w14:paraId="7733A3C9" w14:textId="77777777" w:rsidTr="000A0C0C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5FDBB86" w14:textId="77777777" w:rsidR="00970F3F" w:rsidRPr="00421776" w:rsidRDefault="00970F3F" w:rsidP="000A0C0C">
            <w:pPr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520FE815" w14:textId="77777777" w:rsidR="00970F3F" w:rsidRPr="00421776" w:rsidRDefault="00970F3F" w:rsidP="003F34CC">
            <w:pPr>
              <w:numPr>
                <w:ilvl w:val="12"/>
                <w:numId w:val="0"/>
              </w:numPr>
              <w:tabs>
                <w:tab w:val="left" w:pos="5103"/>
                <w:tab w:val="left" w:pos="6237"/>
              </w:tabs>
              <w:spacing w:before="60" w:after="60"/>
              <w:rPr>
                <w:rFonts w:cs="Arial"/>
                <w:b/>
                <w:bCs/>
                <w:u w:val="single"/>
                <w:lang w:val="en-GB"/>
              </w:rPr>
            </w:pPr>
            <w:r w:rsidRPr="00421776">
              <w:rPr>
                <w:rFonts w:cs="Arial"/>
                <w:lang w:val="en-GB"/>
              </w:rPr>
              <w:t>Cylinder screen 0.03 mm</w:t>
            </w:r>
            <w:r>
              <w:rPr>
                <w:rFonts w:cs="Arial"/>
                <w:lang w:val="en-GB"/>
              </w:rPr>
              <w:t>,</w:t>
            </w:r>
            <w:r w:rsidRPr="00421776">
              <w:rPr>
                <w:rFonts w:cs="Arial"/>
                <w:lang w:val="en-GB"/>
              </w:rPr>
              <w:t xml:space="preserve"> pure nickel, hard chromium plated</w:t>
            </w:r>
            <w:r>
              <w:rPr>
                <w:rFonts w:cs="Arial"/>
                <w:lang w:val="en-GB"/>
              </w:rPr>
              <w:br/>
              <w:t>(art. 2</w:t>
            </w:r>
            <w:r w:rsidR="003F34CC">
              <w:rPr>
                <w:rFonts w:cs="Arial"/>
                <w:lang w:val="en-GB"/>
              </w:rPr>
              <w:t>46451</w:t>
            </w:r>
            <w:r>
              <w:rPr>
                <w:rFonts w:cs="Arial"/>
                <w:lang w:val="en-GB"/>
              </w:rPr>
              <w:t>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756C1" w14:textId="77777777" w:rsidR="00970F3F" w:rsidRPr="00421776" w:rsidRDefault="00970F3F" w:rsidP="000A0C0C">
            <w:pPr>
              <w:spacing w:before="60" w:after="60"/>
              <w:jc w:val="right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D7FDE3" w14:textId="59D32000" w:rsidR="00970F3F" w:rsidRPr="00EA01D3" w:rsidRDefault="00784943" w:rsidP="000A0C0C">
            <w:pPr>
              <w:spacing w:before="60" w:after="60"/>
              <w:jc w:val="right"/>
              <w:rPr>
                <w:rFonts w:cs="Arial"/>
              </w:rPr>
            </w:pPr>
            <w:r>
              <w:rPr>
                <w:rFonts w:cs="Arial"/>
              </w:rPr>
              <w:t>640.00</w:t>
            </w:r>
          </w:p>
        </w:tc>
      </w:tr>
      <w:tr w:rsidR="00784943" w:rsidRPr="006075BC" w14:paraId="7654DEA2" w14:textId="77777777" w:rsidTr="000A0C0C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31F4A50" w14:textId="77777777" w:rsidR="00784943" w:rsidRPr="00421776" w:rsidRDefault="00784943" w:rsidP="00784943">
            <w:pPr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32728EF1" w14:textId="77777777" w:rsidR="00784943" w:rsidRPr="006075BC" w:rsidRDefault="00784943" w:rsidP="00784943">
            <w:pPr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Cylinder screen 0.07 mm</w:t>
            </w:r>
            <w:r>
              <w:rPr>
                <w:rFonts w:cs="Arial"/>
                <w:lang w:val="en-GB"/>
              </w:rPr>
              <w:t>,</w:t>
            </w:r>
            <w:r w:rsidRPr="00421776">
              <w:rPr>
                <w:rFonts w:cs="Arial"/>
                <w:lang w:val="en-GB"/>
              </w:rPr>
              <w:t xml:space="preserve"> pure nickel, hard chromium plated</w:t>
            </w:r>
            <w:r>
              <w:rPr>
                <w:rFonts w:cs="Arial"/>
                <w:lang w:val="en-GB"/>
              </w:rPr>
              <w:br/>
              <w:t>(art. 238955)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29002" w14:textId="77777777" w:rsidR="00784943" w:rsidRPr="00421776" w:rsidRDefault="00784943" w:rsidP="00784943">
            <w:pPr>
              <w:spacing w:before="60" w:after="60"/>
              <w:jc w:val="right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BBA279" w14:textId="428CE8F5" w:rsidR="00784943" w:rsidRPr="00EA01D3" w:rsidRDefault="00784943" w:rsidP="00784943">
            <w:pPr>
              <w:spacing w:before="60" w:after="60"/>
              <w:jc w:val="right"/>
              <w:rPr>
                <w:rFonts w:cs="Arial"/>
              </w:rPr>
            </w:pPr>
            <w:r>
              <w:rPr>
                <w:rFonts w:cs="Arial"/>
              </w:rPr>
              <w:t>640.00</w:t>
            </w:r>
          </w:p>
        </w:tc>
      </w:tr>
      <w:tr w:rsidR="00784943" w:rsidRPr="006075BC" w14:paraId="32B289D3" w14:textId="77777777" w:rsidTr="000A0C0C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0EDF586" w14:textId="77777777" w:rsidR="00784943" w:rsidRPr="00421776" w:rsidRDefault="00784943" w:rsidP="00784943">
            <w:pPr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33F0D525" w14:textId="77777777" w:rsidR="00784943" w:rsidRPr="006075BC" w:rsidRDefault="00784943" w:rsidP="00784943">
            <w:pPr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Cylinder screen 0.13 mm</w:t>
            </w:r>
            <w:r>
              <w:rPr>
                <w:rFonts w:cs="Arial"/>
                <w:lang w:val="en-GB"/>
              </w:rPr>
              <w:t>,</w:t>
            </w:r>
            <w:r w:rsidRPr="00421776">
              <w:rPr>
                <w:rFonts w:cs="Arial"/>
                <w:lang w:val="en-GB"/>
              </w:rPr>
              <w:t xml:space="preserve"> pure nickel, hard chromium plated</w:t>
            </w:r>
            <w:r>
              <w:rPr>
                <w:rFonts w:cs="Arial"/>
                <w:lang w:val="en-GB"/>
              </w:rPr>
              <w:br/>
              <w:t>(art. 238956)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DC083" w14:textId="77777777" w:rsidR="00784943" w:rsidRPr="00421776" w:rsidRDefault="00784943" w:rsidP="00784943">
            <w:pPr>
              <w:spacing w:before="60" w:after="60"/>
              <w:jc w:val="right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F33CA" w14:textId="32D1D4B9" w:rsidR="00784943" w:rsidRPr="00EA01D3" w:rsidRDefault="00784943" w:rsidP="00784943">
            <w:pPr>
              <w:spacing w:before="60" w:after="60"/>
              <w:jc w:val="right"/>
              <w:rPr>
                <w:rFonts w:cs="Arial"/>
              </w:rPr>
            </w:pPr>
            <w:r>
              <w:rPr>
                <w:rFonts w:cs="Arial"/>
              </w:rPr>
              <w:t>640.00</w:t>
            </w:r>
          </w:p>
        </w:tc>
      </w:tr>
      <w:tr w:rsidR="00784943" w:rsidRPr="007A4453" w14:paraId="432AA63C" w14:textId="77777777" w:rsidTr="000A0C0C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65E3B66" w14:textId="77777777" w:rsidR="00784943" w:rsidRPr="00421776" w:rsidRDefault="00784943" w:rsidP="00784943">
            <w:pPr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68196010" w14:textId="77777777" w:rsidR="00784943" w:rsidRPr="006075BC" w:rsidRDefault="00784943" w:rsidP="00784943">
            <w:pPr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Cylinder screen 0.25 mm</w:t>
            </w:r>
            <w:r>
              <w:rPr>
                <w:rFonts w:cs="Arial"/>
                <w:lang w:val="en-GB"/>
              </w:rPr>
              <w:t>,</w:t>
            </w:r>
            <w:r w:rsidRPr="00421776">
              <w:rPr>
                <w:rFonts w:cs="Arial"/>
                <w:lang w:val="en-GB"/>
              </w:rPr>
              <w:t xml:space="preserve"> pure nickel, hard chromium plated</w:t>
            </w:r>
            <w:r>
              <w:rPr>
                <w:rFonts w:cs="Arial"/>
                <w:lang w:val="en-GB"/>
              </w:rPr>
              <w:br/>
              <w:t xml:space="preserve">(art. 238957) </w:t>
            </w:r>
            <w:r w:rsidRPr="00421776">
              <w:rPr>
                <w:rFonts w:cs="Arial"/>
                <w:lang w:val="en-GB"/>
              </w:rPr>
              <w:t>(price inclu</w:t>
            </w:r>
            <w:r>
              <w:rPr>
                <w:rFonts w:cs="Arial"/>
                <w:lang w:val="en-GB"/>
              </w:rPr>
              <w:t xml:space="preserve">ded </w:t>
            </w:r>
            <w:r w:rsidRPr="00666BEF">
              <w:rPr>
                <w:rFonts w:cs="Arial"/>
                <w:lang w:val="en-GB"/>
              </w:rPr>
              <w:t xml:space="preserve">in chapter 3 </w:t>
            </w:r>
            <w:r>
              <w:rPr>
                <w:rFonts w:cs="Arial"/>
                <w:lang w:val="en-GB"/>
              </w:rPr>
              <w:t>–</w:t>
            </w:r>
            <w:r w:rsidRPr="00421776">
              <w:rPr>
                <w:rFonts w:cs="Arial"/>
                <w:lang w:val="en-GB"/>
              </w:rPr>
              <w:t xml:space="preserve"> Machine Execution)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8745DE" w14:textId="77777777" w:rsidR="00784943" w:rsidRPr="00421776" w:rsidRDefault="00784943" w:rsidP="00784943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br/>
            </w:r>
            <w:r w:rsidRPr="00421776"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901962" w14:textId="36DA8F41" w:rsidR="00784943" w:rsidRPr="007A4453" w:rsidRDefault="00784943" w:rsidP="00784943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</w:rPr>
              <w:t>640.00</w:t>
            </w:r>
          </w:p>
        </w:tc>
      </w:tr>
      <w:tr w:rsidR="00784943" w:rsidRPr="00EA01D3" w14:paraId="2384CDE4" w14:textId="77777777" w:rsidTr="000A0C0C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6381946" w14:textId="77777777" w:rsidR="00784943" w:rsidRPr="00421776" w:rsidRDefault="00784943" w:rsidP="00784943">
            <w:pPr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1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412E653A" w14:textId="77777777" w:rsidR="00784943" w:rsidRPr="006075BC" w:rsidRDefault="00784943" w:rsidP="00784943">
            <w:pPr>
              <w:spacing w:before="60" w:after="60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Cylinder screen 0.40 mm</w:t>
            </w:r>
            <w:r>
              <w:rPr>
                <w:rFonts w:cs="Arial"/>
                <w:lang w:val="en-GB"/>
              </w:rPr>
              <w:t>,</w:t>
            </w:r>
            <w:r w:rsidRPr="00421776">
              <w:rPr>
                <w:rFonts w:cs="Arial"/>
                <w:lang w:val="en-GB"/>
              </w:rPr>
              <w:t xml:space="preserve"> pure nickel, hard chromium plated</w:t>
            </w:r>
            <w:r>
              <w:rPr>
                <w:rFonts w:cs="Arial"/>
                <w:lang w:val="en-GB"/>
              </w:rPr>
              <w:br/>
              <w:t>(art. 238958)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E30E5" w14:textId="77777777" w:rsidR="00784943" w:rsidRPr="00421776" w:rsidRDefault="00784943" w:rsidP="00784943">
            <w:pPr>
              <w:spacing w:before="60" w:after="60"/>
              <w:jc w:val="right"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D69E53" w14:textId="79B6867A" w:rsidR="00784943" w:rsidRPr="007A4453" w:rsidRDefault="00784943" w:rsidP="00784943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</w:rPr>
              <w:t>640.00</w:t>
            </w:r>
          </w:p>
        </w:tc>
      </w:tr>
    </w:tbl>
    <w:p w14:paraId="38DB617F" w14:textId="77777777" w:rsidR="00A53916" w:rsidRDefault="00A53916" w:rsidP="00A53916">
      <w:pPr>
        <w:rPr>
          <w:rFonts w:cs="Arial"/>
          <w:lang w:val="en-GB"/>
        </w:rPr>
      </w:pPr>
      <w:r>
        <w:rPr>
          <w:rFonts w:cs="Arial"/>
          <w:lang w:val="en-GB"/>
        </w:rPr>
        <w:br w:type="page"/>
      </w:r>
    </w:p>
    <w:tbl>
      <w:tblPr>
        <w:tblW w:w="9636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7421"/>
        <w:gridCol w:w="832"/>
        <w:gridCol w:w="1383"/>
      </w:tblGrid>
      <w:tr w:rsidR="00A53916" w:rsidRPr="001B5DE2" w14:paraId="31B96190" w14:textId="77777777" w:rsidTr="004A6B8C">
        <w:tc>
          <w:tcPr>
            <w:tcW w:w="7424" w:type="dxa"/>
            <w:hideMark/>
          </w:tcPr>
          <w:p w14:paraId="53380B6B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b/>
                <w:color w:val="006699"/>
                <w:lang w:val="en-GB"/>
              </w:rPr>
            </w:pPr>
            <w:r>
              <w:rPr>
                <w:rFonts w:cs="Arial"/>
                <w:b/>
                <w:color w:val="006699"/>
                <w:lang w:val="en-GB"/>
              </w:rPr>
              <w:t>Product Pump FZ 300</w:t>
            </w:r>
          </w:p>
        </w:tc>
        <w:tc>
          <w:tcPr>
            <w:tcW w:w="832" w:type="dxa"/>
          </w:tcPr>
          <w:p w14:paraId="281AF03F" w14:textId="77777777" w:rsidR="00A53916" w:rsidRDefault="00A53916" w:rsidP="004A6B8C">
            <w:pPr>
              <w:numPr>
                <w:ilvl w:val="12"/>
                <w:numId w:val="0"/>
              </w:numPr>
              <w:jc w:val="right"/>
              <w:rPr>
                <w:rFonts w:cs="Arial"/>
                <w:b/>
                <w:color w:val="006699"/>
                <w:lang w:val="en-GB"/>
              </w:rPr>
            </w:pPr>
          </w:p>
        </w:tc>
        <w:tc>
          <w:tcPr>
            <w:tcW w:w="1383" w:type="dxa"/>
          </w:tcPr>
          <w:p w14:paraId="2C7F7BB4" w14:textId="77777777" w:rsidR="00A53916" w:rsidRDefault="00A53916" w:rsidP="004A6B8C">
            <w:pPr>
              <w:rPr>
                <w:rFonts w:cs="Arial"/>
                <w:b/>
                <w:color w:val="006699"/>
                <w:lang w:val="en-GB"/>
              </w:rPr>
            </w:pPr>
          </w:p>
        </w:tc>
      </w:tr>
    </w:tbl>
    <w:p w14:paraId="2FE09B7E" w14:textId="77777777" w:rsidR="00A53916" w:rsidRDefault="00A53916" w:rsidP="00A53916">
      <w:pPr>
        <w:rPr>
          <w:rFonts w:cs="Arial"/>
          <w:lang w:val="en-GB"/>
        </w:rPr>
      </w:pPr>
    </w:p>
    <w:tbl>
      <w:tblPr>
        <w:tblW w:w="9636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554"/>
        <w:gridCol w:w="6867"/>
        <w:gridCol w:w="832"/>
        <w:gridCol w:w="1383"/>
      </w:tblGrid>
      <w:tr w:rsidR="00A53916" w:rsidRPr="00DB67B8" w14:paraId="4E106CD0" w14:textId="77777777" w:rsidTr="004A6B8C">
        <w:trPr>
          <w:trHeight w:val="229"/>
        </w:trPr>
        <w:tc>
          <w:tcPr>
            <w:tcW w:w="555" w:type="dxa"/>
            <w:hideMark/>
          </w:tcPr>
          <w:p w14:paraId="56BA03DE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6869" w:type="dxa"/>
            <w:hideMark/>
          </w:tcPr>
          <w:p w14:paraId="39334659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Gear pump for throughputs up to 300 l/h</w:t>
            </w:r>
          </w:p>
        </w:tc>
        <w:tc>
          <w:tcPr>
            <w:tcW w:w="832" w:type="dxa"/>
          </w:tcPr>
          <w:p w14:paraId="7F1E90FB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1383" w:type="dxa"/>
          </w:tcPr>
          <w:p w14:paraId="52ACE66B" w14:textId="77777777" w:rsidR="00A5391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A53916" w:rsidRPr="00DB67B8" w14:paraId="34A37FAF" w14:textId="77777777" w:rsidTr="004A6B8C">
        <w:trPr>
          <w:trHeight w:val="3661"/>
        </w:trPr>
        <w:tc>
          <w:tcPr>
            <w:tcW w:w="555" w:type="dxa"/>
          </w:tcPr>
          <w:p w14:paraId="672B4E83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6869" w:type="dxa"/>
            <w:hideMark/>
          </w:tcPr>
          <w:p w14:paraId="2CCF8CE8" w14:textId="77777777" w:rsidR="001E6121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Explosion protection of the product pump:</w:t>
            </w:r>
            <w:r>
              <w:rPr>
                <w:rFonts w:cs="Arial"/>
                <w:lang w:val="en-GB"/>
              </w:rPr>
              <w:br/>
              <w:t>Directive 2014/34/EU concerning equipment and protective systems intended for use in potentially explosive atmospheres</w:t>
            </w:r>
          </w:p>
          <w:p w14:paraId="036FE776" w14:textId="204ADDC6" w:rsidR="00A53916" w:rsidRDefault="001E6121" w:rsidP="001E6121">
            <w:pPr>
              <w:rPr>
                <w:rFonts w:cs="Arial"/>
                <w:sz w:val="16"/>
                <w:szCs w:val="16"/>
                <w:lang w:val="en-GB"/>
              </w:rPr>
            </w:pPr>
            <w:r w:rsidRPr="001E6121">
              <w:rPr>
                <w:rFonts w:cs="Arial"/>
                <w:lang w:val="en-US"/>
              </w:rPr>
              <w:t>II 2 G Ex h IIB T3 Gb X</w:t>
            </w:r>
            <w:r w:rsidR="00A53916">
              <w:rPr>
                <w:rFonts w:cs="Arial"/>
                <w:lang w:val="en-GB"/>
              </w:rPr>
              <w:br/>
            </w:r>
            <w:r w:rsidR="00A53916">
              <w:rPr>
                <w:rFonts w:cs="Arial"/>
                <w:sz w:val="16"/>
                <w:szCs w:val="16"/>
                <w:lang w:val="en-GB"/>
              </w:rPr>
              <w:br/>
            </w:r>
            <w:r w:rsidR="00A53916">
              <w:rPr>
                <w:rFonts w:cs="Arial"/>
                <w:lang w:val="en-GB"/>
              </w:rPr>
              <w:t>The gear pump is mounted on a separate baseplate with legs, for the operation beside the DYNO</w:t>
            </w:r>
            <w:r w:rsidR="00A53916">
              <w:rPr>
                <w:rFonts w:cs="Arial"/>
                <w:vertAlign w:val="superscript"/>
                <w:lang w:val="en-GB"/>
              </w:rPr>
              <w:t>®</w:t>
            </w:r>
            <w:r w:rsidR="00A53916">
              <w:rPr>
                <w:rFonts w:cs="Arial"/>
                <w:lang w:val="en-GB"/>
              </w:rPr>
              <w:t>-MILL ECM-AP 05.</w:t>
            </w:r>
            <w:r w:rsidR="00A53916">
              <w:rPr>
                <w:rFonts w:cs="Arial"/>
                <w:lang w:val="en-GB"/>
              </w:rPr>
              <w:br/>
            </w:r>
          </w:p>
          <w:p w14:paraId="770F549C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Pump specification</w:t>
            </w:r>
          </w:p>
          <w:p w14:paraId="222DCE19" w14:textId="4A8E283F" w:rsidR="00A53916" w:rsidRPr="00D203C7" w:rsidRDefault="00A53916" w:rsidP="00A53916">
            <w:pPr>
              <w:pStyle w:val="Bindestrich"/>
              <w:numPr>
                <w:ilvl w:val="0"/>
                <w:numId w:val="8"/>
              </w:numPr>
              <w:rPr>
                <w:sz w:val="22"/>
                <w:szCs w:val="22"/>
                <w:lang w:val="en-GB"/>
              </w:rPr>
            </w:pPr>
            <w:r w:rsidRPr="00D203C7">
              <w:rPr>
                <w:sz w:val="22"/>
                <w:szCs w:val="22"/>
                <w:lang w:val="en-GB"/>
              </w:rPr>
              <w:t>Motor 0.37 kW, 3 x 400 V, 50 Hz, 1500 min</w:t>
            </w:r>
            <w:r w:rsidRPr="00D203C7">
              <w:rPr>
                <w:sz w:val="22"/>
                <w:szCs w:val="22"/>
                <w:vertAlign w:val="superscript"/>
                <w:lang w:val="en-GB"/>
              </w:rPr>
              <w:t>-1</w:t>
            </w:r>
            <w:r w:rsidRPr="00D203C7">
              <w:rPr>
                <w:sz w:val="22"/>
                <w:szCs w:val="22"/>
                <w:lang w:val="en-GB"/>
              </w:rPr>
              <w:br/>
              <w:t>II 2 G Ex d</w:t>
            </w:r>
            <w:r w:rsidR="001E6121">
              <w:rPr>
                <w:sz w:val="22"/>
                <w:szCs w:val="22"/>
                <w:lang w:val="en-GB"/>
              </w:rPr>
              <w:t xml:space="preserve">b </w:t>
            </w:r>
            <w:r w:rsidRPr="00D203C7">
              <w:rPr>
                <w:sz w:val="22"/>
                <w:szCs w:val="22"/>
                <w:lang w:val="en-GB"/>
              </w:rPr>
              <w:t>e</w:t>
            </w:r>
            <w:r w:rsidR="001E6121">
              <w:rPr>
                <w:sz w:val="22"/>
                <w:szCs w:val="22"/>
                <w:lang w:val="en-GB"/>
              </w:rPr>
              <w:t>b</w:t>
            </w:r>
            <w:r w:rsidRPr="00D203C7">
              <w:rPr>
                <w:sz w:val="22"/>
                <w:szCs w:val="22"/>
                <w:lang w:val="en-GB"/>
              </w:rPr>
              <w:t xml:space="preserve"> IIC T4 Gb, IP 55, with 3 PTC probes, 5 – 80 Hz</w:t>
            </w:r>
          </w:p>
          <w:p w14:paraId="52485E70" w14:textId="77777777" w:rsidR="00A53916" w:rsidRDefault="00A53916" w:rsidP="00A53916">
            <w:pPr>
              <w:pStyle w:val="Bindestrich"/>
              <w:numPr>
                <w:ilvl w:val="0"/>
                <w:numId w:val="8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Reducing gear</w:t>
            </w:r>
          </w:p>
          <w:p w14:paraId="3D5BC1DC" w14:textId="77777777" w:rsidR="00A53916" w:rsidRDefault="00A53916" w:rsidP="00A53916">
            <w:pPr>
              <w:pStyle w:val="Bindestrich"/>
              <w:numPr>
                <w:ilvl w:val="0"/>
                <w:numId w:val="8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Single mechanical seal with O-rings (Kalrez)</w:t>
            </w:r>
          </w:p>
          <w:p w14:paraId="0428E03B" w14:textId="77777777" w:rsidR="00A53916" w:rsidRDefault="00A53916" w:rsidP="00A53916">
            <w:pPr>
              <w:pStyle w:val="Bindestrich"/>
              <w:numPr>
                <w:ilvl w:val="0"/>
                <w:numId w:val="8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Temperature control by means of 1 PTC probe</w:t>
            </w:r>
          </w:p>
          <w:p w14:paraId="2F2ED99A" w14:textId="77777777" w:rsidR="00A53916" w:rsidRDefault="00A53916" w:rsidP="00A53916">
            <w:pPr>
              <w:pStyle w:val="Bindestrich"/>
              <w:numPr>
                <w:ilvl w:val="0"/>
                <w:numId w:val="8"/>
              </w:numPr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Product connections with hose stem</w:t>
            </w:r>
          </w:p>
          <w:p w14:paraId="335EBC31" w14:textId="77777777" w:rsidR="00A53916" w:rsidRDefault="00A53916" w:rsidP="00A53916">
            <w:pPr>
              <w:pStyle w:val="Bindestrich"/>
              <w:numPr>
                <w:ilvl w:val="0"/>
                <w:numId w:val="8"/>
              </w:numPr>
              <w:rPr>
                <w:rFonts w:cs="Arial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>Filling hopper with ball valve mounted on the pump inlet</w:t>
            </w:r>
          </w:p>
        </w:tc>
        <w:tc>
          <w:tcPr>
            <w:tcW w:w="832" w:type="dxa"/>
          </w:tcPr>
          <w:p w14:paraId="54667612" w14:textId="77777777" w:rsidR="00A53916" w:rsidRDefault="00A53916" w:rsidP="004A6B8C">
            <w:pPr>
              <w:rPr>
                <w:rFonts w:cs="Arial"/>
                <w:lang w:val="en-GB"/>
              </w:rPr>
            </w:pPr>
          </w:p>
        </w:tc>
        <w:tc>
          <w:tcPr>
            <w:tcW w:w="1383" w:type="dxa"/>
          </w:tcPr>
          <w:p w14:paraId="79CC7B4F" w14:textId="77777777" w:rsidR="00A53916" w:rsidRDefault="00A53916" w:rsidP="004A6B8C">
            <w:pPr>
              <w:tabs>
                <w:tab w:val="left" w:pos="1276"/>
              </w:tabs>
              <w:spacing w:before="60" w:after="60"/>
              <w:rPr>
                <w:rFonts w:cs="Arial"/>
                <w:lang w:val="en-GB"/>
              </w:rPr>
            </w:pPr>
          </w:p>
        </w:tc>
      </w:tr>
      <w:tr w:rsidR="00A53916" w:rsidRPr="00DB67B8" w14:paraId="3C7BB268" w14:textId="77777777" w:rsidTr="004A6B8C">
        <w:tc>
          <w:tcPr>
            <w:tcW w:w="555" w:type="dxa"/>
          </w:tcPr>
          <w:p w14:paraId="7F662B52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6869" w:type="dxa"/>
          </w:tcPr>
          <w:p w14:paraId="0D98E553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832" w:type="dxa"/>
          </w:tcPr>
          <w:p w14:paraId="3DA2506F" w14:textId="77777777" w:rsidR="00A53916" w:rsidRDefault="00A53916" w:rsidP="004A6B8C">
            <w:pPr>
              <w:numPr>
                <w:ilvl w:val="12"/>
                <w:numId w:val="0"/>
              </w:numPr>
              <w:jc w:val="right"/>
              <w:rPr>
                <w:rFonts w:cs="Arial"/>
                <w:lang w:val="en-GB"/>
              </w:rPr>
            </w:pPr>
          </w:p>
        </w:tc>
        <w:tc>
          <w:tcPr>
            <w:tcW w:w="1383" w:type="dxa"/>
          </w:tcPr>
          <w:p w14:paraId="16F47D68" w14:textId="77777777" w:rsidR="00A53916" w:rsidRDefault="00A53916" w:rsidP="004A6B8C">
            <w:pPr>
              <w:rPr>
                <w:rFonts w:cs="Arial"/>
                <w:lang w:val="en-GB"/>
              </w:rPr>
            </w:pPr>
          </w:p>
        </w:tc>
      </w:tr>
      <w:tr w:rsidR="00A53916" w14:paraId="6C8DF330" w14:textId="77777777" w:rsidTr="004A6B8C">
        <w:trPr>
          <w:trHeight w:hRule="exact" w:val="403"/>
        </w:trPr>
        <w:tc>
          <w:tcPr>
            <w:tcW w:w="7424" w:type="dxa"/>
            <w:gridSpan w:val="2"/>
            <w:shd w:val="pct5" w:color="336699" w:fill="auto"/>
            <w:vAlign w:val="center"/>
            <w:hideMark/>
          </w:tcPr>
          <w:p w14:paraId="70781F63" w14:textId="77777777" w:rsidR="00A53916" w:rsidRDefault="00A53916" w:rsidP="004A6B8C">
            <w:pPr>
              <w:numPr>
                <w:ilvl w:val="12"/>
                <w:numId w:val="0"/>
              </w:numPr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Price Product Pump</w:t>
            </w:r>
          </w:p>
        </w:tc>
        <w:tc>
          <w:tcPr>
            <w:tcW w:w="832" w:type="dxa"/>
            <w:shd w:val="pct5" w:color="336699" w:fill="auto"/>
            <w:vAlign w:val="center"/>
            <w:hideMark/>
          </w:tcPr>
          <w:p w14:paraId="4B59107A" w14:textId="77777777" w:rsidR="00A53916" w:rsidRDefault="00A53916" w:rsidP="004A6B8C">
            <w:pPr>
              <w:numPr>
                <w:ilvl w:val="12"/>
                <w:numId w:val="0"/>
              </w:numPr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CHF</w:t>
            </w:r>
          </w:p>
        </w:tc>
        <w:tc>
          <w:tcPr>
            <w:tcW w:w="1383" w:type="dxa"/>
            <w:shd w:val="pct5" w:color="336699" w:fill="auto"/>
            <w:vAlign w:val="center"/>
            <w:hideMark/>
          </w:tcPr>
          <w:p w14:paraId="32D9E75F" w14:textId="0BC75FCF" w:rsidR="00A53916" w:rsidRDefault="00C5044C" w:rsidP="003F34CC">
            <w:pPr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6’</w:t>
            </w:r>
            <w:r w:rsidR="00EE4493">
              <w:rPr>
                <w:rFonts w:cs="Arial"/>
                <w:b/>
                <w:bCs/>
                <w:lang w:val="en-GB"/>
              </w:rPr>
              <w:t>99</w:t>
            </w:r>
            <w:r>
              <w:rPr>
                <w:rFonts w:cs="Arial"/>
                <w:b/>
                <w:bCs/>
                <w:lang w:val="en-GB"/>
              </w:rPr>
              <w:t>0.00</w:t>
            </w:r>
          </w:p>
        </w:tc>
      </w:tr>
    </w:tbl>
    <w:p w14:paraId="1CB763D0" w14:textId="77777777" w:rsidR="00A53916" w:rsidRDefault="00A53916" w:rsidP="00A53916">
      <w:pPr>
        <w:rPr>
          <w:rFonts w:cs="Arial"/>
          <w:lang w:val="en-GB"/>
        </w:rPr>
      </w:pPr>
    </w:p>
    <w:tbl>
      <w:tblPr>
        <w:tblW w:w="9630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7417"/>
        <w:gridCol w:w="831"/>
        <w:gridCol w:w="1382"/>
      </w:tblGrid>
      <w:tr w:rsidR="00FB63E4" w:rsidRPr="00DB67B8" w14:paraId="5A39A6FC" w14:textId="77777777" w:rsidTr="00A251B8">
        <w:tc>
          <w:tcPr>
            <w:tcW w:w="7424" w:type="dxa"/>
            <w:hideMark/>
          </w:tcPr>
          <w:p w14:paraId="47261B7F" w14:textId="77777777" w:rsidR="00FB63E4" w:rsidRPr="006C51B6" w:rsidRDefault="00FB63E4" w:rsidP="00A251B8">
            <w:pPr>
              <w:rPr>
                <w:rFonts w:cs="Arial"/>
                <w:b/>
                <w:color w:val="336699"/>
                <w:lang w:val="en-US"/>
              </w:rPr>
            </w:pPr>
            <w:r w:rsidRPr="006C51B6">
              <w:rPr>
                <w:rFonts w:cs="Arial"/>
                <w:b/>
                <w:color w:val="336699"/>
                <w:lang w:val="en-US"/>
              </w:rPr>
              <w:t>Mill Control Unit WAB VIEW Pro</w:t>
            </w:r>
          </w:p>
        </w:tc>
        <w:tc>
          <w:tcPr>
            <w:tcW w:w="832" w:type="dxa"/>
          </w:tcPr>
          <w:p w14:paraId="1BF9A4C4" w14:textId="77777777" w:rsidR="00FB63E4" w:rsidRPr="006C51B6" w:rsidRDefault="00FB63E4" w:rsidP="00A251B8">
            <w:pPr>
              <w:rPr>
                <w:rFonts w:cs="Arial"/>
                <w:color w:val="336699"/>
                <w:lang w:val="en-US"/>
              </w:rPr>
            </w:pPr>
          </w:p>
        </w:tc>
        <w:tc>
          <w:tcPr>
            <w:tcW w:w="1383" w:type="dxa"/>
          </w:tcPr>
          <w:p w14:paraId="5332AD92" w14:textId="77777777" w:rsidR="00FB63E4" w:rsidRPr="006C51B6" w:rsidRDefault="00FB63E4" w:rsidP="00A251B8">
            <w:pPr>
              <w:rPr>
                <w:rFonts w:cs="Arial"/>
                <w:color w:val="336699"/>
                <w:lang w:val="en-US"/>
              </w:rPr>
            </w:pPr>
          </w:p>
        </w:tc>
      </w:tr>
    </w:tbl>
    <w:p w14:paraId="70C7EF6E" w14:textId="77777777" w:rsidR="00FB63E4" w:rsidRPr="006C51B6" w:rsidRDefault="00FB63E4" w:rsidP="00FB63E4">
      <w:pPr>
        <w:rPr>
          <w:rFonts w:cs="Arial"/>
          <w:lang w:val="en-GB"/>
        </w:rPr>
      </w:pPr>
    </w:p>
    <w:tbl>
      <w:tblPr>
        <w:tblpPr w:leftFromText="142" w:rightFromText="142" w:vertAnchor="text" w:horzAnchor="margin" w:tblpY="29"/>
        <w:tblW w:w="9636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566"/>
        <w:gridCol w:w="7089"/>
        <w:gridCol w:w="1981"/>
      </w:tblGrid>
      <w:tr w:rsidR="00A411E1" w:rsidRPr="00DB67B8" w14:paraId="342282BB" w14:textId="77777777" w:rsidTr="006A032D">
        <w:tc>
          <w:tcPr>
            <w:tcW w:w="566" w:type="dxa"/>
            <w:hideMark/>
          </w:tcPr>
          <w:p w14:paraId="48CD3303" w14:textId="77777777" w:rsidR="00A411E1" w:rsidRDefault="00A411E1" w:rsidP="00775340">
            <w:pPr>
              <w:tabs>
                <w:tab w:val="left" w:pos="1276"/>
              </w:tabs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7089" w:type="dxa"/>
            <w:hideMark/>
          </w:tcPr>
          <w:p w14:paraId="032AC9BE" w14:textId="77777777" w:rsidR="00A411E1" w:rsidRPr="00745557" w:rsidRDefault="00A411E1" w:rsidP="00775340">
            <w:pPr>
              <w:tabs>
                <w:tab w:val="left" w:pos="1276"/>
              </w:tabs>
              <w:spacing w:before="60" w:after="60"/>
              <w:rPr>
                <w:lang w:val="en-US"/>
              </w:rPr>
            </w:pPr>
            <w:r w:rsidRPr="00745557">
              <w:rPr>
                <w:lang w:val="en-US"/>
              </w:rPr>
              <w:t>Mill Control Unit WAB VIEW Pro, mounted in the machine housing (</w:t>
            </w:r>
            <w:r>
              <w:rPr>
                <w:lang w:val="en-US"/>
              </w:rPr>
              <w:t>inside wired on terminals) for control voltage 24 VDC</w:t>
            </w:r>
          </w:p>
          <w:p w14:paraId="1B8A34B9" w14:textId="77777777" w:rsidR="00A411E1" w:rsidRPr="006D1672" w:rsidRDefault="00A411E1" w:rsidP="00A411E1">
            <w:pPr>
              <w:pStyle w:val="PunktEin1"/>
              <w:numPr>
                <w:ilvl w:val="0"/>
                <w:numId w:val="7"/>
              </w:numPr>
              <w:tabs>
                <w:tab w:val="left" w:pos="1276"/>
              </w:tabs>
              <w:autoSpaceDE/>
              <w:spacing w:before="60"/>
              <w:rPr>
                <w:rFonts w:cs="Arial"/>
                <w:sz w:val="22"/>
                <w:szCs w:val="22"/>
                <w:lang w:val="de-CH"/>
              </w:rPr>
            </w:pPr>
            <w:r w:rsidRPr="006D1672">
              <w:rPr>
                <w:rFonts w:cs="Arial"/>
                <w:sz w:val="22"/>
                <w:szCs w:val="22"/>
                <w:lang w:val="de-CH"/>
              </w:rPr>
              <w:t>Touchdisplay (</w:t>
            </w:r>
            <w:r>
              <w:rPr>
                <w:rFonts w:cs="Arial"/>
                <w:sz w:val="22"/>
                <w:szCs w:val="22"/>
                <w:lang w:val="de-CH"/>
              </w:rPr>
              <w:t>12</w:t>
            </w:r>
            <w:r w:rsidRPr="006D1672">
              <w:rPr>
                <w:rFonts w:cs="Arial"/>
                <w:sz w:val="22"/>
                <w:szCs w:val="22"/>
              </w:rPr>
              <w:t>"</w:t>
            </w:r>
            <w:r w:rsidRPr="006D1672">
              <w:rPr>
                <w:rFonts w:cs="Arial"/>
                <w:sz w:val="22"/>
                <w:szCs w:val="22"/>
                <w:lang w:val="de-CH"/>
              </w:rPr>
              <w:t xml:space="preserve"> TFT)</w:t>
            </w:r>
          </w:p>
          <w:p w14:paraId="2015679E" w14:textId="77777777" w:rsidR="00A411E1" w:rsidRPr="00745557" w:rsidRDefault="00A411E1" w:rsidP="0077534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fr-CH"/>
              </w:rPr>
            </w:pPr>
            <w:r w:rsidRPr="00745557">
              <w:rPr>
                <w:rFonts w:cs="Arial"/>
                <w:sz w:val="22"/>
                <w:szCs w:val="22"/>
                <w:lang w:val="fr-CH"/>
              </w:rPr>
              <w:t>Explosion</w:t>
            </w:r>
            <w:r>
              <w:rPr>
                <w:rFonts w:cs="Arial"/>
                <w:sz w:val="22"/>
                <w:szCs w:val="22"/>
                <w:lang w:val="fr-CH"/>
              </w:rPr>
              <w:t xml:space="preserve"> protection</w:t>
            </w:r>
            <w:r w:rsidRPr="00745557">
              <w:rPr>
                <w:rFonts w:cs="Arial"/>
                <w:sz w:val="22"/>
                <w:szCs w:val="22"/>
                <w:lang w:val="fr-CH"/>
              </w:rPr>
              <w:tab/>
              <w:t xml:space="preserve">ATEX Zone 1 </w:t>
            </w:r>
            <w:r>
              <w:rPr>
                <w:rFonts w:cs="Arial"/>
                <w:sz w:val="22"/>
                <w:szCs w:val="22"/>
                <w:lang w:val="fr-CH"/>
              </w:rPr>
              <w:t>and</w:t>
            </w:r>
            <w:r w:rsidRPr="00745557">
              <w:rPr>
                <w:rFonts w:cs="Arial"/>
                <w:sz w:val="22"/>
                <w:szCs w:val="22"/>
                <w:lang w:val="fr-CH"/>
              </w:rPr>
              <w:t xml:space="preserve"> Zone 21</w:t>
            </w:r>
          </w:p>
          <w:p w14:paraId="7034CAAC" w14:textId="77777777" w:rsidR="00A411E1" w:rsidRPr="00150F38" w:rsidRDefault="00A411E1" w:rsidP="0077534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en-US"/>
              </w:rPr>
            </w:pPr>
            <w:r w:rsidRPr="00150F38">
              <w:rPr>
                <w:rFonts w:cs="Arial"/>
                <w:sz w:val="22"/>
                <w:szCs w:val="22"/>
                <w:lang w:val="en-US"/>
              </w:rPr>
              <w:t>Protection</w:t>
            </w:r>
            <w:r w:rsidRPr="00150F38">
              <w:rPr>
                <w:rFonts w:cs="Arial"/>
                <w:sz w:val="22"/>
                <w:szCs w:val="22"/>
                <w:lang w:val="en-US"/>
              </w:rPr>
              <w:tab/>
            </w:r>
            <w:r w:rsidRPr="00150F38">
              <w:rPr>
                <w:rFonts w:cs="Arial"/>
                <w:sz w:val="22"/>
                <w:szCs w:val="22"/>
                <w:lang w:val="en-US"/>
              </w:rPr>
              <w:tab/>
            </w:r>
            <w:r w:rsidRPr="00150F38">
              <w:rPr>
                <w:rFonts w:cs="Arial"/>
                <w:sz w:val="22"/>
                <w:szCs w:val="22"/>
                <w:lang w:val="en-US"/>
              </w:rPr>
              <w:tab/>
              <w:t>IP 66</w:t>
            </w:r>
          </w:p>
          <w:p w14:paraId="3450241E" w14:textId="77777777" w:rsidR="00A411E1" w:rsidRPr="00150F38" w:rsidRDefault="00A411E1" w:rsidP="0077534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en-US"/>
              </w:rPr>
            </w:pPr>
            <w:r w:rsidRPr="00150F38">
              <w:rPr>
                <w:rFonts w:cs="Arial"/>
                <w:sz w:val="22"/>
                <w:szCs w:val="22"/>
                <w:lang w:val="en-US"/>
              </w:rPr>
              <w:t xml:space="preserve">Processor </w:t>
            </w:r>
            <w:r w:rsidRPr="00150F38">
              <w:rPr>
                <w:rFonts w:cs="Arial"/>
                <w:sz w:val="22"/>
                <w:szCs w:val="22"/>
                <w:lang w:val="en-US"/>
              </w:rPr>
              <w:tab/>
            </w:r>
            <w:r w:rsidRPr="00150F38">
              <w:rPr>
                <w:rFonts w:cs="Arial"/>
                <w:sz w:val="22"/>
                <w:szCs w:val="22"/>
                <w:lang w:val="en-US"/>
              </w:rPr>
              <w:tab/>
            </w:r>
            <w:r w:rsidRPr="00150F38">
              <w:rPr>
                <w:rFonts w:cs="Arial"/>
                <w:sz w:val="22"/>
                <w:szCs w:val="22"/>
                <w:lang w:val="en-US"/>
              </w:rPr>
              <w:tab/>
              <w:t>Intel</w:t>
            </w:r>
            <w:r w:rsidRPr="00150F38">
              <w:rPr>
                <w:rFonts w:cs="Arial"/>
                <w:sz w:val="22"/>
                <w:szCs w:val="22"/>
                <w:vertAlign w:val="superscript"/>
                <w:lang w:val="en-US"/>
              </w:rPr>
              <w:t>®</w:t>
            </w:r>
            <w:r w:rsidRPr="00150F38">
              <w:rPr>
                <w:rFonts w:cs="Arial"/>
                <w:sz w:val="22"/>
                <w:szCs w:val="22"/>
                <w:lang w:val="en-US"/>
              </w:rPr>
              <w:t xml:space="preserve"> ATOM™ E3940</w:t>
            </w:r>
          </w:p>
          <w:p w14:paraId="018661A7" w14:textId="77777777" w:rsidR="00A411E1" w:rsidRPr="00745557" w:rsidRDefault="00A411E1" w:rsidP="0077534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en-US"/>
              </w:rPr>
            </w:pPr>
            <w:r w:rsidRPr="00745557">
              <w:rPr>
                <w:rFonts w:cs="Arial"/>
                <w:sz w:val="22"/>
                <w:szCs w:val="22"/>
                <w:lang w:val="en-US"/>
              </w:rPr>
              <w:t xml:space="preserve">RAM </w:t>
            </w:r>
            <w:r w:rsidRPr="00745557">
              <w:rPr>
                <w:rFonts w:cs="Arial"/>
                <w:sz w:val="22"/>
                <w:szCs w:val="22"/>
                <w:lang w:val="en-US"/>
              </w:rPr>
              <w:tab/>
            </w:r>
            <w:r w:rsidRPr="00745557">
              <w:rPr>
                <w:rFonts w:cs="Arial"/>
                <w:sz w:val="22"/>
                <w:szCs w:val="22"/>
                <w:lang w:val="en-US"/>
              </w:rPr>
              <w:tab/>
            </w:r>
            <w:r w:rsidRPr="00745557">
              <w:rPr>
                <w:rFonts w:cs="Arial"/>
                <w:sz w:val="22"/>
                <w:szCs w:val="22"/>
                <w:lang w:val="en-US"/>
              </w:rPr>
              <w:tab/>
            </w:r>
            <w:r>
              <w:rPr>
                <w:rFonts w:cs="Arial"/>
                <w:sz w:val="22"/>
                <w:szCs w:val="22"/>
                <w:lang w:val="en-US"/>
              </w:rPr>
              <w:tab/>
            </w:r>
            <w:r w:rsidRPr="00745557">
              <w:rPr>
                <w:rFonts w:cs="Arial"/>
                <w:sz w:val="22"/>
                <w:szCs w:val="22"/>
                <w:lang w:val="en-US"/>
              </w:rPr>
              <w:t>8 GB</w:t>
            </w:r>
          </w:p>
          <w:p w14:paraId="1B5CF37A" w14:textId="77777777" w:rsidR="00A411E1" w:rsidRDefault="00A411E1" w:rsidP="0077534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Hard disc</w:t>
            </w:r>
            <w:r>
              <w:rPr>
                <w:rFonts w:cs="Arial"/>
                <w:sz w:val="22"/>
                <w:szCs w:val="22"/>
                <w:lang w:val="en-US"/>
              </w:rPr>
              <w:tab/>
            </w:r>
            <w:r w:rsidRPr="00745557">
              <w:rPr>
                <w:rFonts w:cs="Arial"/>
                <w:sz w:val="22"/>
                <w:szCs w:val="22"/>
                <w:lang w:val="en-US"/>
              </w:rPr>
              <w:tab/>
            </w:r>
            <w:r w:rsidRPr="00745557">
              <w:rPr>
                <w:rFonts w:cs="Arial"/>
                <w:sz w:val="22"/>
                <w:szCs w:val="22"/>
                <w:lang w:val="en-US"/>
              </w:rPr>
              <w:tab/>
            </w:r>
            <w:r>
              <w:rPr>
                <w:rFonts w:cs="Arial"/>
                <w:sz w:val="22"/>
                <w:szCs w:val="22"/>
                <w:lang w:val="en-US"/>
              </w:rPr>
              <w:tab/>
            </w:r>
            <w:r w:rsidRPr="00745557">
              <w:rPr>
                <w:rFonts w:cs="Arial"/>
                <w:sz w:val="22"/>
                <w:szCs w:val="22"/>
                <w:lang w:val="en-US"/>
              </w:rPr>
              <w:t>128 GB</w:t>
            </w:r>
          </w:p>
          <w:p w14:paraId="57F53E73" w14:textId="41F2738B" w:rsidR="00A411E1" w:rsidRPr="006A032D" w:rsidRDefault="00A411E1" w:rsidP="0077534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en-US"/>
              </w:rPr>
            </w:pPr>
            <w:r w:rsidRPr="006A032D">
              <w:rPr>
                <w:rFonts w:cs="Arial"/>
                <w:sz w:val="22"/>
                <w:szCs w:val="22"/>
                <w:lang w:val="en-US"/>
              </w:rPr>
              <w:t xml:space="preserve">Explosion protection of the machine </w:t>
            </w:r>
            <w:r>
              <w:rPr>
                <w:rFonts w:cs="Arial"/>
                <w:noProof/>
                <w:lang w:eastAsia="de-CH"/>
              </w:rPr>
              <w:drawing>
                <wp:inline distT="0" distB="0" distL="0" distR="0" wp14:anchorId="3FA82E9F" wp14:editId="32115DC2">
                  <wp:extent cx="182880" cy="116840"/>
                  <wp:effectExtent l="0" t="0" r="7620" b="0"/>
                  <wp:docPr id="1322909212" name="Grafik 1322909212" descr="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9" descr="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A032D">
              <w:rPr>
                <w:rFonts w:cs="Arial"/>
                <w:lang w:val="en-US"/>
              </w:rPr>
              <w:t xml:space="preserve">  </w:t>
            </w:r>
            <w:r>
              <w:rPr>
                <w:rFonts w:cs="Arial"/>
                <w:noProof/>
                <w:lang w:eastAsia="de-CH"/>
              </w:rPr>
              <w:drawing>
                <wp:inline distT="0" distB="0" distL="0" distR="0" wp14:anchorId="5F46A6B4" wp14:editId="34762F51">
                  <wp:extent cx="146050" cy="124460"/>
                  <wp:effectExtent l="0" t="0" r="6350" b="8890"/>
                  <wp:docPr id="675102900" name="Grafik 675102900" descr="01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7" descr="01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2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A032D">
              <w:rPr>
                <w:rFonts w:cs="Arial"/>
                <w:lang w:val="en-US"/>
              </w:rPr>
              <w:t xml:space="preserve"> </w:t>
            </w:r>
            <w:r w:rsidRPr="006A032D">
              <w:rPr>
                <w:rFonts w:cs="Arial"/>
                <w:sz w:val="22"/>
                <w:szCs w:val="22"/>
                <w:lang w:val="en-US"/>
              </w:rPr>
              <w:t xml:space="preserve">II </w:t>
            </w:r>
            <w:r w:rsidR="004D0FAB">
              <w:rPr>
                <w:rFonts w:cs="Arial"/>
                <w:sz w:val="22"/>
                <w:szCs w:val="22"/>
                <w:lang w:val="en-US"/>
              </w:rPr>
              <w:t>2</w:t>
            </w:r>
            <w:r w:rsidRPr="006A032D">
              <w:rPr>
                <w:rFonts w:cs="Arial"/>
                <w:sz w:val="22"/>
                <w:szCs w:val="22"/>
                <w:lang w:val="en-US"/>
              </w:rPr>
              <w:t xml:space="preserve"> G Ex h IIB T3 Gb</w:t>
            </w:r>
          </w:p>
          <w:p w14:paraId="7669B0C8" w14:textId="77777777" w:rsidR="00A411E1" w:rsidRPr="006A032D" w:rsidRDefault="00A411E1" w:rsidP="0077534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en-US"/>
              </w:rPr>
            </w:pPr>
          </w:p>
          <w:p w14:paraId="4FAFD97F" w14:textId="77777777" w:rsidR="00A411E1" w:rsidRPr="00745557" w:rsidRDefault="00A411E1" w:rsidP="0077534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en-US"/>
              </w:rPr>
            </w:pPr>
            <w:r w:rsidRPr="00745557">
              <w:rPr>
                <w:rFonts w:cs="Arial"/>
                <w:sz w:val="22"/>
                <w:szCs w:val="22"/>
                <w:lang w:val="en-US"/>
              </w:rPr>
              <w:t>Software</w:t>
            </w:r>
          </w:p>
          <w:p w14:paraId="2837CC42" w14:textId="77777777" w:rsidR="00A411E1" w:rsidRPr="009820EC" w:rsidRDefault="00A411E1" w:rsidP="0077534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en-US"/>
              </w:rPr>
            </w:pPr>
            <w:r w:rsidRPr="009820EC">
              <w:rPr>
                <w:rFonts w:cs="Arial"/>
                <w:sz w:val="22"/>
                <w:szCs w:val="22"/>
                <w:lang w:val="en-US"/>
              </w:rPr>
              <w:t>Windows 10 IoT Enterprise 2021 LTSC</w:t>
            </w:r>
          </w:p>
          <w:p w14:paraId="7FA3C1C3" w14:textId="77777777" w:rsidR="00A411E1" w:rsidRPr="009820EC" w:rsidRDefault="00A411E1" w:rsidP="0077534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en-US"/>
              </w:rPr>
            </w:pPr>
            <w:r w:rsidRPr="009820EC">
              <w:rPr>
                <w:rFonts w:cs="Arial"/>
                <w:sz w:val="22"/>
                <w:szCs w:val="22"/>
                <w:lang w:val="en-US"/>
              </w:rPr>
              <w:t>WinCC Runtime Advanced,</w:t>
            </w:r>
            <w:r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9820EC">
              <w:rPr>
                <w:rFonts w:cs="Arial"/>
                <w:sz w:val="22"/>
                <w:szCs w:val="22"/>
                <w:lang w:val="en-US"/>
              </w:rPr>
              <w:t>Version: V17</w:t>
            </w:r>
          </w:p>
          <w:p w14:paraId="484D421C" w14:textId="77777777" w:rsidR="00A411E1" w:rsidRPr="00954885" w:rsidRDefault="00A411E1" w:rsidP="00775340">
            <w:pPr>
              <w:pStyle w:val="PunktEin1"/>
              <w:tabs>
                <w:tab w:val="left" w:pos="1276"/>
              </w:tabs>
              <w:autoSpaceDE/>
              <w:ind w:left="340" w:firstLine="0"/>
              <w:rPr>
                <w:rFonts w:cs="Arial"/>
                <w:sz w:val="22"/>
                <w:szCs w:val="22"/>
                <w:lang w:val="en-US"/>
              </w:rPr>
            </w:pPr>
          </w:p>
          <w:p w14:paraId="56EE1824" w14:textId="77777777" w:rsidR="00A411E1" w:rsidRPr="00745557" w:rsidRDefault="00A411E1" w:rsidP="00A411E1">
            <w:pPr>
              <w:numPr>
                <w:ilvl w:val="0"/>
                <w:numId w:val="7"/>
              </w:numPr>
              <w:tabs>
                <w:tab w:val="left" w:pos="1276"/>
              </w:tabs>
              <w:spacing w:before="60" w:after="60"/>
              <w:rPr>
                <w:lang w:val="en-US"/>
              </w:rPr>
            </w:pPr>
            <w:r w:rsidRPr="00745557">
              <w:rPr>
                <w:lang w:val="en-US"/>
              </w:rPr>
              <w:t>USB interface for transmission of process parameters USB-Stick</w:t>
            </w:r>
          </w:p>
          <w:p w14:paraId="07211378" w14:textId="51C1902F" w:rsidR="00A411E1" w:rsidRPr="00745557" w:rsidRDefault="00A411E1" w:rsidP="00A411E1">
            <w:pPr>
              <w:numPr>
                <w:ilvl w:val="0"/>
                <w:numId w:val="7"/>
              </w:numPr>
              <w:tabs>
                <w:tab w:val="left" w:pos="1276"/>
              </w:tabs>
              <w:spacing w:before="60" w:after="60"/>
              <w:rPr>
                <w:lang w:val="en-US"/>
              </w:rPr>
            </w:pPr>
            <w:r w:rsidRPr="00745557">
              <w:rPr>
                <w:lang w:val="en-US"/>
              </w:rPr>
              <w:t>EMERGEN</w:t>
            </w:r>
            <w:r w:rsidR="005974E3">
              <w:rPr>
                <w:lang w:val="en-US"/>
              </w:rPr>
              <w:t>C</w:t>
            </w:r>
            <w:r w:rsidRPr="00745557">
              <w:rPr>
                <w:lang w:val="en-US"/>
              </w:rPr>
              <w:t xml:space="preserve">Y STOP </w:t>
            </w:r>
            <w:r>
              <w:rPr>
                <w:lang w:val="en-US"/>
              </w:rPr>
              <w:t>button mounted separately in the machine housing</w:t>
            </w:r>
            <w:r w:rsidRPr="00745557">
              <w:rPr>
                <w:lang w:val="en-US"/>
              </w:rPr>
              <w:br/>
              <w:t>Explosion</w:t>
            </w:r>
            <w:r>
              <w:rPr>
                <w:lang w:val="en-US"/>
              </w:rPr>
              <w:t xml:space="preserve"> protection</w:t>
            </w:r>
            <w:r w:rsidRPr="00745557">
              <w:rPr>
                <w:lang w:val="en-US"/>
              </w:rPr>
              <w:tab/>
              <w:t>II 2 G Ex db eb IIC T6 Gb</w:t>
            </w:r>
            <w:r w:rsidRPr="00745557">
              <w:rPr>
                <w:lang w:val="en-US"/>
              </w:rPr>
              <w:br/>
            </w:r>
            <w:r>
              <w:rPr>
                <w:lang w:val="en-US"/>
              </w:rPr>
              <w:t>Protection</w:t>
            </w:r>
            <w:r w:rsidRPr="00745557">
              <w:rPr>
                <w:lang w:val="en-US"/>
              </w:rPr>
              <w:tab/>
            </w:r>
            <w:r w:rsidRPr="00745557">
              <w:rPr>
                <w:lang w:val="en-US"/>
              </w:rPr>
              <w:tab/>
            </w:r>
            <w:r w:rsidRPr="00745557">
              <w:rPr>
                <w:lang w:val="en-US"/>
              </w:rPr>
              <w:tab/>
              <w:t>IP 65</w:t>
            </w:r>
          </w:p>
        </w:tc>
        <w:tc>
          <w:tcPr>
            <w:tcW w:w="1981" w:type="dxa"/>
          </w:tcPr>
          <w:p w14:paraId="1AF495C6" w14:textId="77777777" w:rsidR="00A411E1" w:rsidRPr="00745557" w:rsidRDefault="00A411E1" w:rsidP="00775340">
            <w:pPr>
              <w:jc w:val="right"/>
              <w:rPr>
                <w:lang w:val="en-US"/>
              </w:rPr>
            </w:pPr>
          </w:p>
        </w:tc>
      </w:tr>
    </w:tbl>
    <w:tbl>
      <w:tblPr>
        <w:tblW w:w="9636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554"/>
        <w:gridCol w:w="6867"/>
        <w:gridCol w:w="832"/>
        <w:gridCol w:w="1383"/>
      </w:tblGrid>
      <w:tr w:rsidR="00A411E1" w:rsidRPr="00DB67B8" w14:paraId="6AAE2F54" w14:textId="77777777" w:rsidTr="00775340">
        <w:tc>
          <w:tcPr>
            <w:tcW w:w="554" w:type="dxa"/>
          </w:tcPr>
          <w:p w14:paraId="2AFE0372" w14:textId="77777777" w:rsidR="00A411E1" w:rsidRDefault="00A411E1" w:rsidP="00775340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6867" w:type="dxa"/>
          </w:tcPr>
          <w:p w14:paraId="6DD6F923" w14:textId="77777777" w:rsidR="00A411E1" w:rsidRDefault="00A411E1" w:rsidP="00775340">
            <w:pPr>
              <w:numPr>
                <w:ilvl w:val="12"/>
                <w:numId w:val="0"/>
              </w:numPr>
              <w:rPr>
                <w:rFonts w:cs="Arial"/>
                <w:lang w:val="en-GB"/>
              </w:rPr>
            </w:pPr>
          </w:p>
        </w:tc>
        <w:tc>
          <w:tcPr>
            <w:tcW w:w="832" w:type="dxa"/>
          </w:tcPr>
          <w:p w14:paraId="6B20B3EA" w14:textId="77777777" w:rsidR="00A411E1" w:rsidRDefault="00A411E1" w:rsidP="00775340">
            <w:pPr>
              <w:numPr>
                <w:ilvl w:val="12"/>
                <w:numId w:val="0"/>
              </w:numPr>
              <w:jc w:val="right"/>
              <w:rPr>
                <w:rFonts w:cs="Arial"/>
                <w:lang w:val="en-GB"/>
              </w:rPr>
            </w:pPr>
          </w:p>
        </w:tc>
        <w:tc>
          <w:tcPr>
            <w:tcW w:w="1383" w:type="dxa"/>
          </w:tcPr>
          <w:p w14:paraId="60A3101E" w14:textId="77777777" w:rsidR="00A411E1" w:rsidRDefault="00A411E1" w:rsidP="00775340">
            <w:pPr>
              <w:rPr>
                <w:rFonts w:cs="Arial"/>
                <w:lang w:val="en-GB"/>
              </w:rPr>
            </w:pPr>
          </w:p>
        </w:tc>
      </w:tr>
      <w:tr w:rsidR="00A411E1" w14:paraId="4051A478" w14:textId="77777777" w:rsidTr="00775340">
        <w:trPr>
          <w:trHeight w:hRule="exact" w:val="535"/>
        </w:trPr>
        <w:tc>
          <w:tcPr>
            <w:tcW w:w="7421" w:type="dxa"/>
            <w:gridSpan w:val="2"/>
            <w:shd w:val="clear" w:color="336699" w:fill="auto"/>
            <w:vAlign w:val="center"/>
            <w:hideMark/>
          </w:tcPr>
          <w:p w14:paraId="375AA0F4" w14:textId="77777777" w:rsidR="00A411E1" w:rsidRDefault="00A411E1" w:rsidP="00775340">
            <w:pPr>
              <w:numPr>
                <w:ilvl w:val="12"/>
                <w:numId w:val="0"/>
              </w:numPr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Extra charge instead of mill control unit WAB VIEW with touch display (7” TFT)</w:t>
            </w:r>
          </w:p>
        </w:tc>
        <w:tc>
          <w:tcPr>
            <w:tcW w:w="832" w:type="dxa"/>
            <w:shd w:val="clear" w:color="336699" w:fill="auto"/>
            <w:vAlign w:val="center"/>
            <w:hideMark/>
          </w:tcPr>
          <w:p w14:paraId="2ADD78A6" w14:textId="77777777" w:rsidR="00A411E1" w:rsidRDefault="00A411E1" w:rsidP="00775340">
            <w:pPr>
              <w:numPr>
                <w:ilvl w:val="12"/>
                <w:numId w:val="0"/>
              </w:numPr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CHF</w:t>
            </w:r>
          </w:p>
        </w:tc>
        <w:tc>
          <w:tcPr>
            <w:tcW w:w="1383" w:type="dxa"/>
            <w:shd w:val="clear" w:color="336699" w:fill="auto"/>
            <w:vAlign w:val="center"/>
            <w:hideMark/>
          </w:tcPr>
          <w:p w14:paraId="0D6A4123" w14:textId="070CC3B5" w:rsidR="00A411E1" w:rsidRDefault="00A411E1" w:rsidP="00775340">
            <w:pPr>
              <w:jc w:val="right"/>
              <w:rPr>
                <w:rFonts w:cs="Arial"/>
                <w:b/>
                <w:bCs/>
                <w:lang w:val="en-GB"/>
              </w:rPr>
            </w:pPr>
            <w:r>
              <w:rPr>
                <w:rFonts w:cs="Arial"/>
                <w:b/>
                <w:bCs/>
                <w:lang w:val="en-GB"/>
              </w:rPr>
              <w:t>12</w:t>
            </w:r>
            <w:r w:rsidR="00FB6292" w:rsidRPr="00FB6292">
              <w:rPr>
                <w:rFonts w:cs="Arial"/>
                <w:b/>
                <w:bCs/>
                <w:lang w:val="en-GB"/>
              </w:rPr>
              <w:t>'</w:t>
            </w:r>
            <w:r>
              <w:rPr>
                <w:rFonts w:cs="Arial"/>
                <w:b/>
                <w:bCs/>
                <w:lang w:val="en-GB"/>
              </w:rPr>
              <w:t>450.00</w:t>
            </w:r>
          </w:p>
        </w:tc>
      </w:tr>
    </w:tbl>
    <w:p w14:paraId="171F77BF" w14:textId="77777777" w:rsidR="00A411E1" w:rsidRDefault="00A411E1" w:rsidP="00A411E1">
      <w:pPr>
        <w:rPr>
          <w:rFonts w:cs="Arial"/>
          <w:lang w:val="en-GB"/>
        </w:rPr>
      </w:pPr>
    </w:p>
    <w:tbl>
      <w:tblPr>
        <w:tblW w:w="9639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67"/>
        <w:gridCol w:w="6803"/>
        <w:gridCol w:w="851"/>
        <w:gridCol w:w="1418"/>
      </w:tblGrid>
      <w:tr w:rsidR="00A411E1" w:rsidRPr="0034546C" w14:paraId="02B4E197" w14:textId="77777777" w:rsidTr="0077534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9AF4924" w14:textId="77777777" w:rsidR="00A411E1" w:rsidRPr="00C229AC" w:rsidRDefault="00A411E1" w:rsidP="00775340">
            <w:pPr>
              <w:spacing w:before="60"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1</w:t>
            </w:r>
          </w:p>
        </w:tc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p w14:paraId="6495D97F" w14:textId="77777777" w:rsidR="00A411E1" w:rsidRPr="00AA1DA0" w:rsidRDefault="00A411E1" w:rsidP="00775340">
            <w:pPr>
              <w:spacing w:before="60" w:after="60"/>
              <w:rPr>
                <w:rFonts w:cs="Arial"/>
                <w:lang w:val="en-GB"/>
              </w:rPr>
            </w:pPr>
            <w:r w:rsidRPr="00AA1DA0">
              <w:rPr>
                <w:rFonts w:cs="Arial"/>
                <w:lang w:val="en-GB"/>
              </w:rPr>
              <w:t>Option for WAB VIEW Pro</w:t>
            </w:r>
            <w:r>
              <w:rPr>
                <w:rFonts w:cs="Arial"/>
                <w:lang w:val="en-GB"/>
              </w:rPr>
              <w:br/>
            </w:r>
            <w:r w:rsidRPr="00AA1DA0">
              <w:rPr>
                <w:rFonts w:cs="Arial"/>
                <w:lang w:val="en-GB"/>
              </w:rPr>
              <w:t>Audit Trail on HMI</w:t>
            </w:r>
            <w:r>
              <w:rPr>
                <w:rFonts w:cs="Arial"/>
                <w:lang w:val="en-GB"/>
              </w:rPr>
              <w:br/>
            </w:r>
            <w:r w:rsidRPr="00AA1DA0">
              <w:rPr>
                <w:rFonts w:cs="Arial"/>
                <w:lang w:val="en-GB"/>
              </w:rPr>
              <w:t>FDA 21 CFR Part 11 User Management</w:t>
            </w:r>
            <w:r w:rsidRPr="00AA1DA0">
              <w:rPr>
                <w:rFonts w:cs="Arial"/>
                <w:lang w:val="en-GB"/>
              </w:rPr>
              <w:br/>
              <w:t>Extra charge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5BACC" w14:textId="77777777" w:rsidR="00A411E1" w:rsidRPr="00C229AC" w:rsidRDefault="00A411E1" w:rsidP="00775340">
            <w:pPr>
              <w:spacing w:before="60" w:after="60"/>
              <w:jc w:val="right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CHF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BFFE6" w14:textId="77777777" w:rsidR="00A411E1" w:rsidRPr="0034546C" w:rsidRDefault="00A411E1" w:rsidP="00775340">
            <w:pPr>
              <w:spacing w:before="60" w:after="60"/>
              <w:jc w:val="right"/>
              <w:rPr>
                <w:rFonts w:cs="Arial"/>
              </w:rPr>
            </w:pPr>
            <w:r>
              <w:rPr>
                <w:rFonts w:cs="Arial"/>
              </w:rPr>
              <w:t>4'270.00</w:t>
            </w:r>
          </w:p>
        </w:tc>
      </w:tr>
    </w:tbl>
    <w:p w14:paraId="581BAC0B" w14:textId="77777777" w:rsidR="00A411E1" w:rsidRPr="00421776" w:rsidRDefault="00A411E1" w:rsidP="00A53916">
      <w:pPr>
        <w:rPr>
          <w:rFonts w:cs="Arial"/>
          <w:lang w:val="en-GB"/>
        </w:rPr>
      </w:pPr>
    </w:p>
    <w:p w14:paraId="4BDB3BE8" w14:textId="7B224450" w:rsidR="00A53916" w:rsidRPr="00421776" w:rsidRDefault="00A53916" w:rsidP="00A53916">
      <w:pPr>
        <w:rPr>
          <w:rFonts w:cs="Arial"/>
          <w:lang w:val="en-GB"/>
        </w:rPr>
      </w:pPr>
    </w:p>
    <w:tbl>
      <w:tblPr>
        <w:tblW w:w="9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A53916" w:rsidRPr="00421776" w14:paraId="7ACA3835" w14:textId="77777777" w:rsidTr="004A6B8C">
        <w:tc>
          <w:tcPr>
            <w:tcW w:w="9250" w:type="dxa"/>
          </w:tcPr>
          <w:p w14:paraId="34960853" w14:textId="77777777" w:rsidR="00A53916" w:rsidRPr="00421776" w:rsidRDefault="00A53916" w:rsidP="004A6B8C">
            <w:pPr>
              <w:pStyle w:val="berschrift1"/>
              <w:rPr>
                <w:rFonts w:cs="Arial"/>
                <w:i w:val="0"/>
                <w:smallCaps/>
                <w:color w:val="336699"/>
                <w:szCs w:val="22"/>
                <w:lang w:val="en-GB"/>
              </w:rPr>
            </w:pPr>
            <w:bookmarkStart w:id="21" w:name="_Toc28058222"/>
            <w:bookmarkStart w:id="22" w:name="_Toc75164697"/>
            <w:bookmarkStart w:id="23" w:name="_Toc91486656"/>
            <w:bookmarkStart w:id="24" w:name="_Toc168904043"/>
            <w:r>
              <w:rPr>
                <w:rFonts w:cs="Arial"/>
                <w:i w:val="0"/>
                <w:color w:val="336699"/>
                <w:szCs w:val="22"/>
                <w:lang w:val="en-GB"/>
              </w:rPr>
              <w:t>8</w:t>
            </w:r>
            <w:r w:rsidRPr="00421776">
              <w:rPr>
                <w:rFonts w:cs="Arial"/>
                <w:i w:val="0"/>
                <w:color w:val="336699"/>
                <w:szCs w:val="22"/>
                <w:lang w:val="en-GB"/>
              </w:rPr>
              <w:t xml:space="preserve"> – </w:t>
            </w:r>
            <w:bookmarkEnd w:id="21"/>
            <w:bookmarkEnd w:id="22"/>
            <w:r w:rsidRPr="00421776">
              <w:rPr>
                <w:rFonts w:cs="Arial"/>
                <w:i w:val="0"/>
                <w:color w:val="336699"/>
                <w:szCs w:val="22"/>
                <w:lang w:val="en-GB"/>
              </w:rPr>
              <w:t>Terms of Delivery</w:t>
            </w:r>
            <w:bookmarkEnd w:id="23"/>
            <w:bookmarkEnd w:id="24"/>
          </w:p>
        </w:tc>
      </w:tr>
    </w:tbl>
    <w:p w14:paraId="3ADB4436" w14:textId="77777777" w:rsidR="00A53916" w:rsidRPr="00421776" w:rsidRDefault="00A53916" w:rsidP="00A53916">
      <w:pPr>
        <w:rPr>
          <w:rFonts w:cs="Arial"/>
          <w:lang w:val="en-GB"/>
        </w:rPr>
      </w:pPr>
    </w:p>
    <w:tbl>
      <w:tblPr>
        <w:tblpPr w:leftFromText="141" w:rightFromText="141" w:vertAnchor="text" w:tblpY="1"/>
        <w:tblOverlap w:val="never"/>
        <w:tblW w:w="9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7371"/>
      </w:tblGrid>
      <w:tr w:rsidR="00A53916" w:rsidRPr="00DB67B8" w14:paraId="5CB08E95" w14:textId="77777777" w:rsidTr="004A6B8C">
        <w:tc>
          <w:tcPr>
            <w:tcW w:w="2268" w:type="dxa"/>
          </w:tcPr>
          <w:p w14:paraId="08D4A84F" w14:textId="77777777" w:rsidR="00A53916" w:rsidRPr="00421776" w:rsidRDefault="00A53916" w:rsidP="004A6B8C">
            <w:pPr>
              <w:rPr>
                <w:rFonts w:cs="Arial"/>
                <w:b/>
                <w:lang w:val="en-GB"/>
              </w:rPr>
            </w:pPr>
            <w:r w:rsidRPr="00421776">
              <w:rPr>
                <w:rFonts w:cs="Arial"/>
                <w:b/>
                <w:lang w:val="en-GB"/>
              </w:rPr>
              <w:t>Quotation:</w:t>
            </w:r>
          </w:p>
        </w:tc>
        <w:tc>
          <w:tcPr>
            <w:tcW w:w="7371" w:type="dxa"/>
          </w:tcPr>
          <w:p w14:paraId="61498642" w14:textId="77777777" w:rsidR="00A53916" w:rsidRPr="00421776" w:rsidRDefault="00A53916" w:rsidP="004A6B8C">
            <w:pPr>
              <w:rPr>
                <w:rFonts w:cs="Arial"/>
                <w:lang w:val="en-GB"/>
              </w:rPr>
            </w:pPr>
            <w:r>
              <w:rPr>
                <w:rFonts w:cs="Arial"/>
                <w:color w:val="000000"/>
                <w:lang w:val="en-GB"/>
              </w:rPr>
              <w:t>FCA</w:t>
            </w:r>
            <w:r w:rsidRPr="00421776">
              <w:rPr>
                <w:rFonts w:cs="Arial"/>
                <w:color w:val="000000"/>
                <w:lang w:val="en-GB"/>
              </w:rPr>
              <w:t xml:space="preserve"> </w:t>
            </w:r>
            <w:r w:rsidRPr="00421776">
              <w:rPr>
                <w:rFonts w:cs="Arial"/>
                <w:lang w:val="en-GB"/>
              </w:rPr>
              <w:t>Muttenz (INCOTERMS 20</w:t>
            </w:r>
            <w:r w:rsidR="003646E9">
              <w:rPr>
                <w:rFonts w:cs="Arial"/>
                <w:lang w:val="en-GB"/>
              </w:rPr>
              <w:t>2</w:t>
            </w:r>
            <w:r w:rsidRPr="00421776">
              <w:rPr>
                <w:rFonts w:cs="Arial"/>
                <w:lang w:val="en-GB"/>
              </w:rPr>
              <w:t xml:space="preserve">0), </w:t>
            </w:r>
            <w:r w:rsidRPr="00273F06">
              <w:rPr>
                <w:rFonts w:cs="Arial"/>
                <w:lang w:val="en-GB"/>
              </w:rPr>
              <w:t>packed,</w:t>
            </w:r>
            <w:r w:rsidRPr="00421776">
              <w:rPr>
                <w:rFonts w:cs="Arial"/>
                <w:lang w:val="en-GB"/>
              </w:rPr>
              <w:t xml:space="preserve"> excluding duty and taxes to import the goods into the country of destination</w:t>
            </w:r>
          </w:p>
        </w:tc>
      </w:tr>
      <w:tr w:rsidR="00A53916" w:rsidRPr="00DB67B8" w14:paraId="1D6EFCD8" w14:textId="77777777" w:rsidTr="004A6B8C">
        <w:trPr>
          <w:trHeight w:val="70"/>
        </w:trPr>
        <w:tc>
          <w:tcPr>
            <w:tcW w:w="2268" w:type="dxa"/>
          </w:tcPr>
          <w:p w14:paraId="7C5AC696" w14:textId="77777777" w:rsidR="00A53916" w:rsidRPr="00421776" w:rsidRDefault="00A53916" w:rsidP="004A6B8C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71" w:type="dxa"/>
          </w:tcPr>
          <w:p w14:paraId="41816E3D" w14:textId="77777777" w:rsidR="00A53916" w:rsidRPr="00421776" w:rsidRDefault="00A53916" w:rsidP="004A6B8C">
            <w:pPr>
              <w:rPr>
                <w:rFonts w:cs="Arial"/>
                <w:lang w:val="en-GB"/>
              </w:rPr>
            </w:pPr>
          </w:p>
        </w:tc>
      </w:tr>
      <w:tr w:rsidR="00A53916" w:rsidRPr="00DB67B8" w14:paraId="09BD820E" w14:textId="77777777" w:rsidTr="004A6B8C">
        <w:tc>
          <w:tcPr>
            <w:tcW w:w="2268" w:type="dxa"/>
          </w:tcPr>
          <w:p w14:paraId="45E6A669" w14:textId="77777777" w:rsidR="00A53916" w:rsidRPr="00421776" w:rsidRDefault="00A53916" w:rsidP="004A6B8C">
            <w:pPr>
              <w:rPr>
                <w:rFonts w:cs="Arial"/>
                <w:b/>
                <w:lang w:val="en-GB"/>
              </w:rPr>
            </w:pPr>
            <w:r w:rsidRPr="00421776">
              <w:rPr>
                <w:rFonts w:cs="Arial"/>
                <w:b/>
                <w:lang w:val="en-GB"/>
              </w:rPr>
              <w:t>Payment conditions:</w:t>
            </w:r>
          </w:p>
        </w:tc>
        <w:tc>
          <w:tcPr>
            <w:tcW w:w="7371" w:type="dxa"/>
          </w:tcPr>
          <w:p w14:paraId="3C8AEFF9" w14:textId="77777777" w:rsidR="00A53916" w:rsidRDefault="00A53916" w:rsidP="004A6B8C">
            <w:pPr>
              <w:rPr>
                <w:rFonts w:cs="Arial"/>
                <w:color w:val="FF0000"/>
                <w:lang w:val="en-GB"/>
              </w:rPr>
            </w:pPr>
            <w:r w:rsidRPr="00421776">
              <w:rPr>
                <w:rFonts w:cs="Arial"/>
                <w:color w:val="FF0000"/>
                <w:lang w:val="en-GB"/>
              </w:rPr>
              <w:t xml:space="preserve">40 % at </w:t>
            </w:r>
            <w:r>
              <w:rPr>
                <w:rFonts w:cs="Arial"/>
                <w:color w:val="FF0000"/>
                <w:lang w:val="en-GB"/>
              </w:rPr>
              <w:t>placement of purchase order</w:t>
            </w:r>
          </w:p>
          <w:p w14:paraId="3924F787" w14:textId="77777777" w:rsidR="00A53916" w:rsidRPr="00421776" w:rsidRDefault="00A53916" w:rsidP="004A6B8C">
            <w:pPr>
              <w:rPr>
                <w:rFonts w:cs="Arial"/>
                <w:color w:val="FF0000"/>
                <w:lang w:val="en-GB"/>
              </w:rPr>
            </w:pPr>
            <w:r w:rsidRPr="00421776">
              <w:rPr>
                <w:rFonts w:cs="Arial"/>
                <w:color w:val="FF0000"/>
                <w:lang w:val="en-GB"/>
              </w:rPr>
              <w:t xml:space="preserve">40 % </w:t>
            </w:r>
            <w:r>
              <w:rPr>
                <w:rFonts w:cs="Arial"/>
                <w:color w:val="FF0000"/>
                <w:lang w:val="en-GB"/>
              </w:rPr>
              <w:t>before delivery</w:t>
            </w:r>
          </w:p>
          <w:p w14:paraId="5A38C83D" w14:textId="77777777" w:rsidR="00A53916" w:rsidRPr="00421776" w:rsidRDefault="00A53916" w:rsidP="004A6B8C">
            <w:pPr>
              <w:rPr>
                <w:rFonts w:cs="Arial"/>
                <w:color w:val="FF0000"/>
                <w:lang w:val="en-GB"/>
              </w:rPr>
            </w:pPr>
            <w:r w:rsidRPr="00421776">
              <w:rPr>
                <w:rFonts w:cs="Arial"/>
                <w:color w:val="FF0000"/>
                <w:lang w:val="en-GB"/>
              </w:rPr>
              <w:t xml:space="preserve">20 % at latest 30 days </w:t>
            </w:r>
            <w:r>
              <w:rPr>
                <w:rFonts w:cs="Arial"/>
                <w:color w:val="FF0000"/>
                <w:lang w:val="en-GB"/>
              </w:rPr>
              <w:t>date of invoice / date of shipping documents</w:t>
            </w:r>
          </w:p>
          <w:p w14:paraId="4F66AFF7" w14:textId="77777777" w:rsidR="00A53916" w:rsidRPr="00421776" w:rsidRDefault="00A53916" w:rsidP="004A6B8C">
            <w:pPr>
              <w:rPr>
                <w:rFonts w:cs="Arial"/>
                <w:lang w:val="en-GB"/>
              </w:rPr>
            </w:pPr>
          </w:p>
          <w:p w14:paraId="31796E79" w14:textId="77777777" w:rsidR="00A53916" w:rsidRPr="00421776" w:rsidRDefault="00A53916" w:rsidP="004A6B8C">
            <w:pPr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 xml:space="preserve">Against irrevocable and confirmed Letter of Credit to our favour through our bank. Validity of L/C should be for the period of 6 weeks beyond the date of shipment. All bank charges, incl. confirmation commission in your country as well as in </w:t>
            </w:r>
            <w:smartTag w:uri="urn:schemas-microsoft-com:office:smarttags" w:element="place">
              <w:smartTag w:uri="urn:schemas-microsoft-com:office:smarttags" w:element="country-region">
                <w:r w:rsidRPr="00421776">
                  <w:rPr>
                    <w:rFonts w:cs="Arial"/>
                    <w:lang w:val="en-GB"/>
                  </w:rPr>
                  <w:t>Switzerland</w:t>
                </w:r>
              </w:smartTag>
            </w:smartTag>
            <w:r w:rsidRPr="00421776">
              <w:rPr>
                <w:rFonts w:cs="Arial"/>
                <w:lang w:val="en-GB"/>
              </w:rPr>
              <w:t xml:space="preserve"> to your account.</w:t>
            </w:r>
          </w:p>
          <w:p w14:paraId="1A8FE656" w14:textId="77777777" w:rsidR="00A53916" w:rsidRDefault="00A53916" w:rsidP="004A6B8C">
            <w:pPr>
              <w:pStyle w:val="Fuzeile"/>
              <w:tabs>
                <w:tab w:val="clear" w:pos="4536"/>
                <w:tab w:val="clear" w:pos="9072"/>
              </w:tabs>
              <w:rPr>
                <w:rFonts w:cs="Arial"/>
                <w:lang w:val="en-GB"/>
              </w:rPr>
            </w:pPr>
          </w:p>
          <w:p w14:paraId="1D842492" w14:textId="77777777" w:rsidR="00A53916" w:rsidRDefault="00A53916" w:rsidP="004A6B8C">
            <w:pPr>
              <w:pStyle w:val="Fuzeile"/>
              <w:tabs>
                <w:tab w:val="clear" w:pos="4536"/>
                <w:tab w:val="clear" w:pos="9072"/>
              </w:tabs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 xml:space="preserve">Our bank address: </w:t>
            </w:r>
          </w:p>
          <w:p w14:paraId="717BB8C6" w14:textId="77777777" w:rsidR="00A53916" w:rsidRPr="00421776" w:rsidRDefault="00FB7904" w:rsidP="004A6B8C">
            <w:pPr>
              <w:pStyle w:val="Fuzeile"/>
              <w:tabs>
                <w:tab w:val="clear" w:pos="4536"/>
                <w:tab w:val="clear" w:pos="9072"/>
              </w:tabs>
              <w:rPr>
                <w:rFonts w:cs="Arial"/>
                <w:lang w:val="en-GB"/>
              </w:rPr>
            </w:pPr>
            <w:r w:rsidRPr="003961E7">
              <w:rPr>
                <w:rFonts w:cs="Arial"/>
                <w:lang w:val="en-GB"/>
              </w:rPr>
              <w:t xml:space="preserve">UBS Switzerland AG, 4002 Basel, Switzerland </w:t>
            </w:r>
            <w:r w:rsidR="00A53916" w:rsidRPr="00421776">
              <w:rPr>
                <w:rFonts w:cs="Arial"/>
                <w:lang w:val="en-GB"/>
              </w:rPr>
              <w:t xml:space="preserve"> </w:t>
            </w:r>
            <w:r w:rsidR="00A53916" w:rsidRPr="00421776">
              <w:rPr>
                <w:rFonts w:cs="Arial"/>
                <w:lang w:val="en-GB"/>
              </w:rPr>
              <w:br/>
              <w:t>Account N</w:t>
            </w:r>
            <w:r w:rsidR="00A53916" w:rsidRPr="00421776">
              <w:rPr>
                <w:rFonts w:cs="Arial"/>
                <w:vertAlign w:val="superscript"/>
                <w:lang w:val="en-GB"/>
              </w:rPr>
              <w:t>o</w:t>
            </w:r>
            <w:r w:rsidR="00A53916" w:rsidRPr="00421776">
              <w:rPr>
                <w:rFonts w:cs="Arial"/>
                <w:lang w:val="en-GB"/>
              </w:rPr>
              <w:t xml:space="preserve">: 233-514570.01N </w:t>
            </w:r>
          </w:p>
          <w:p w14:paraId="326C6590" w14:textId="77777777" w:rsidR="00A53916" w:rsidRPr="00C94E81" w:rsidRDefault="00A53916" w:rsidP="004A6B8C">
            <w:pPr>
              <w:pStyle w:val="Fuzeile"/>
              <w:tabs>
                <w:tab w:val="clear" w:pos="4536"/>
                <w:tab w:val="clear" w:pos="9072"/>
              </w:tabs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BIC (Swift Code): UBSWCHZH8</w:t>
            </w:r>
            <w:r w:rsidRPr="00C94E81">
              <w:rPr>
                <w:rFonts w:cs="Arial"/>
                <w:lang w:val="en-GB"/>
              </w:rPr>
              <w:t>0A</w:t>
            </w:r>
          </w:p>
          <w:p w14:paraId="038112DE" w14:textId="77777777" w:rsidR="00A53916" w:rsidRPr="00421776" w:rsidRDefault="00A53916" w:rsidP="004A6B8C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IBAN</w:t>
            </w:r>
            <w:r w:rsidRPr="00421776">
              <w:rPr>
                <w:rFonts w:cs="Arial"/>
                <w:lang w:val="en-GB"/>
              </w:rPr>
              <w:t>: CH92 0023 3233 5145 7001</w:t>
            </w:r>
            <w:r>
              <w:rPr>
                <w:rFonts w:cs="Arial"/>
                <w:lang w:val="en-GB"/>
              </w:rPr>
              <w:t xml:space="preserve"> </w:t>
            </w:r>
            <w:r w:rsidRPr="00421776">
              <w:rPr>
                <w:rFonts w:cs="Arial"/>
                <w:lang w:val="en-GB"/>
              </w:rPr>
              <w:t>N</w:t>
            </w:r>
          </w:p>
        </w:tc>
      </w:tr>
      <w:tr w:rsidR="00A53916" w:rsidRPr="00DB67B8" w14:paraId="519D7606" w14:textId="77777777" w:rsidTr="004A6B8C">
        <w:tc>
          <w:tcPr>
            <w:tcW w:w="2268" w:type="dxa"/>
          </w:tcPr>
          <w:p w14:paraId="4632F76D" w14:textId="77777777" w:rsidR="00A53916" w:rsidRPr="00421776" w:rsidRDefault="00A53916" w:rsidP="004A6B8C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71" w:type="dxa"/>
          </w:tcPr>
          <w:p w14:paraId="2C4AEE1C" w14:textId="77777777" w:rsidR="00A53916" w:rsidRPr="00421776" w:rsidRDefault="00A53916" w:rsidP="004A6B8C">
            <w:pPr>
              <w:rPr>
                <w:rFonts w:cs="Arial"/>
                <w:lang w:val="en-GB"/>
              </w:rPr>
            </w:pPr>
          </w:p>
        </w:tc>
      </w:tr>
      <w:tr w:rsidR="00A53916" w:rsidRPr="00DB67B8" w14:paraId="3899FD38" w14:textId="77777777" w:rsidTr="004A6B8C">
        <w:tc>
          <w:tcPr>
            <w:tcW w:w="2268" w:type="dxa"/>
          </w:tcPr>
          <w:p w14:paraId="20C59375" w14:textId="77777777" w:rsidR="00A53916" w:rsidRPr="00421776" w:rsidRDefault="00A53916" w:rsidP="004A6B8C">
            <w:pPr>
              <w:rPr>
                <w:rFonts w:cs="Arial"/>
                <w:b/>
                <w:lang w:val="en-GB"/>
              </w:rPr>
            </w:pPr>
            <w:r w:rsidRPr="00421776">
              <w:rPr>
                <w:rFonts w:cs="Arial"/>
                <w:b/>
                <w:lang w:val="en-GB"/>
              </w:rPr>
              <w:t>Delivery time:</w:t>
            </w:r>
          </w:p>
        </w:tc>
        <w:tc>
          <w:tcPr>
            <w:tcW w:w="7371" w:type="dxa"/>
          </w:tcPr>
          <w:p w14:paraId="56B6A9B9" w14:textId="77777777" w:rsidR="00A53916" w:rsidRPr="00421776" w:rsidRDefault="00A53916" w:rsidP="004A6B8C">
            <w:pPr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 xml:space="preserve">Approx. </w:t>
            </w:r>
            <w:r w:rsidRPr="00421776">
              <w:rPr>
                <w:rFonts w:cs="Arial"/>
                <w:color w:val="FF0000"/>
                <w:lang w:val="en-GB"/>
              </w:rPr>
              <w:t xml:space="preserve">   weeks</w:t>
            </w:r>
            <w:r w:rsidRPr="00421776">
              <w:rPr>
                <w:rFonts w:cs="Arial"/>
                <w:lang w:val="en-GB"/>
              </w:rPr>
              <w:t xml:space="preserve"> </w:t>
            </w:r>
            <w:r>
              <w:rPr>
                <w:rFonts w:cs="Arial"/>
                <w:lang w:val="en-GB"/>
              </w:rPr>
              <w:t>FCA Muttenz</w:t>
            </w:r>
            <w:r w:rsidRPr="00421776">
              <w:rPr>
                <w:rFonts w:cs="Arial"/>
                <w:lang w:val="en-GB"/>
              </w:rPr>
              <w:t xml:space="preserve"> from </w:t>
            </w:r>
            <w:r w:rsidRPr="00370B13">
              <w:rPr>
                <w:rFonts w:cs="Arial"/>
                <w:color w:val="FF0000"/>
                <w:lang w:val="en-GB"/>
              </w:rPr>
              <w:t xml:space="preserve">receipt of </w:t>
            </w:r>
            <w:r>
              <w:rPr>
                <w:rFonts w:cs="Arial"/>
                <w:color w:val="FF0000"/>
                <w:lang w:val="en-GB"/>
              </w:rPr>
              <w:t xml:space="preserve">down payment / </w:t>
            </w:r>
            <w:r w:rsidRPr="00370B13">
              <w:rPr>
                <w:rFonts w:cs="Arial"/>
                <w:color w:val="FF0000"/>
                <w:lang w:val="en-GB"/>
              </w:rPr>
              <w:t>L/C</w:t>
            </w:r>
            <w:r>
              <w:rPr>
                <w:rFonts w:cs="Arial"/>
                <w:lang w:val="en-GB"/>
              </w:rPr>
              <w:t xml:space="preserve"> </w:t>
            </w:r>
            <w:r w:rsidRPr="00421776">
              <w:rPr>
                <w:rFonts w:cs="Arial"/>
                <w:lang w:val="en-GB"/>
              </w:rPr>
              <w:t>and after clarification of all technical and commercial details.</w:t>
            </w:r>
          </w:p>
        </w:tc>
      </w:tr>
      <w:tr w:rsidR="00A53916" w:rsidRPr="00DB67B8" w14:paraId="206E11D4" w14:textId="77777777" w:rsidTr="004A6B8C">
        <w:tc>
          <w:tcPr>
            <w:tcW w:w="2268" w:type="dxa"/>
          </w:tcPr>
          <w:p w14:paraId="06940D1D" w14:textId="77777777" w:rsidR="00A53916" w:rsidRPr="00421776" w:rsidRDefault="00A53916" w:rsidP="004A6B8C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71" w:type="dxa"/>
          </w:tcPr>
          <w:p w14:paraId="78C7B4C0" w14:textId="77777777" w:rsidR="00A53916" w:rsidRPr="00421776" w:rsidRDefault="00A53916" w:rsidP="004A6B8C">
            <w:pPr>
              <w:rPr>
                <w:rFonts w:cs="Arial"/>
                <w:lang w:val="en-GB"/>
              </w:rPr>
            </w:pPr>
          </w:p>
        </w:tc>
      </w:tr>
      <w:tr w:rsidR="00A53916" w:rsidRPr="00DB67B8" w14:paraId="32A3265D" w14:textId="77777777" w:rsidTr="004A6B8C">
        <w:tc>
          <w:tcPr>
            <w:tcW w:w="2268" w:type="dxa"/>
          </w:tcPr>
          <w:p w14:paraId="39AEB108" w14:textId="77777777" w:rsidR="00A53916" w:rsidRPr="00421776" w:rsidRDefault="00A53916" w:rsidP="004A6B8C">
            <w:pPr>
              <w:rPr>
                <w:rFonts w:cs="Arial"/>
                <w:b/>
                <w:lang w:val="en-GB"/>
              </w:rPr>
            </w:pPr>
            <w:r w:rsidRPr="00421776">
              <w:rPr>
                <w:rFonts w:cs="Arial"/>
                <w:b/>
                <w:lang w:val="en-GB"/>
              </w:rPr>
              <w:t>Customer side services:</w:t>
            </w:r>
          </w:p>
        </w:tc>
        <w:tc>
          <w:tcPr>
            <w:tcW w:w="7371" w:type="dxa"/>
          </w:tcPr>
          <w:p w14:paraId="558035F7" w14:textId="64CE2D2E" w:rsidR="00A53916" w:rsidRPr="00DB67B8" w:rsidRDefault="00DB67B8" w:rsidP="00DB67B8">
            <w:pPr>
              <w:rPr>
                <w:lang w:val="en-GB"/>
              </w:rPr>
            </w:pPr>
            <w:r>
              <w:rPr>
                <w:lang w:val="en-US"/>
              </w:rPr>
              <w:t>T</w:t>
            </w:r>
            <w:r w:rsidRPr="00926654">
              <w:rPr>
                <w:lang w:val="en-GB"/>
              </w:rPr>
              <w:t>he customer is responsible for installing and connecting the machine according to our instructions. The grinding media DYNO</w:t>
            </w:r>
            <w:r w:rsidRPr="00926654">
              <w:rPr>
                <w:vertAlign w:val="superscript"/>
                <w:lang w:val="en-GB"/>
              </w:rPr>
              <w:t>®</w:t>
            </w:r>
            <w:r w:rsidRPr="00926654">
              <w:rPr>
                <w:lang w:val="en-GB"/>
              </w:rPr>
              <w:t>-Beads to operate the agitator bead mill can be ordered with the machine or from our local representatives.</w:t>
            </w:r>
          </w:p>
        </w:tc>
      </w:tr>
      <w:tr w:rsidR="00A53916" w:rsidRPr="00DB67B8" w14:paraId="2495798B" w14:textId="77777777" w:rsidTr="004A6B8C">
        <w:tc>
          <w:tcPr>
            <w:tcW w:w="2268" w:type="dxa"/>
          </w:tcPr>
          <w:p w14:paraId="38038B43" w14:textId="77777777" w:rsidR="00A53916" w:rsidRPr="00421776" w:rsidRDefault="00A53916" w:rsidP="004A6B8C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71" w:type="dxa"/>
          </w:tcPr>
          <w:p w14:paraId="7B025C22" w14:textId="77777777" w:rsidR="00A53916" w:rsidRPr="00421776" w:rsidRDefault="00A53916" w:rsidP="004A6B8C">
            <w:pPr>
              <w:suppressAutoHyphens/>
              <w:rPr>
                <w:rFonts w:cs="Arial"/>
                <w:lang w:val="en-GB"/>
              </w:rPr>
            </w:pPr>
          </w:p>
        </w:tc>
      </w:tr>
      <w:tr w:rsidR="00A53916" w:rsidRPr="00DB67B8" w14:paraId="60DFB491" w14:textId="77777777" w:rsidTr="004A6B8C">
        <w:tc>
          <w:tcPr>
            <w:tcW w:w="2268" w:type="dxa"/>
          </w:tcPr>
          <w:p w14:paraId="15648046" w14:textId="77777777" w:rsidR="00A53916" w:rsidRPr="00421776" w:rsidRDefault="00A53916" w:rsidP="004A6B8C">
            <w:pPr>
              <w:rPr>
                <w:rFonts w:cs="Arial"/>
                <w:b/>
                <w:lang w:val="en-GB"/>
              </w:rPr>
            </w:pPr>
            <w:r w:rsidRPr="00421776">
              <w:rPr>
                <w:rFonts w:cs="Arial"/>
                <w:b/>
                <w:lang w:val="en-GB"/>
              </w:rPr>
              <w:t>Start-up:</w:t>
            </w:r>
          </w:p>
        </w:tc>
        <w:tc>
          <w:tcPr>
            <w:tcW w:w="7371" w:type="dxa"/>
          </w:tcPr>
          <w:p w14:paraId="4B99A870" w14:textId="77777777" w:rsidR="00A53916" w:rsidRPr="00421776" w:rsidRDefault="00A53916" w:rsidP="004A6B8C">
            <w:pPr>
              <w:suppressAutoHyphens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Will be invoiced separately from us or our representatives.</w:t>
            </w:r>
          </w:p>
        </w:tc>
      </w:tr>
      <w:tr w:rsidR="00A53916" w:rsidRPr="00DB67B8" w14:paraId="12FC0369" w14:textId="77777777" w:rsidTr="004A6B8C">
        <w:tc>
          <w:tcPr>
            <w:tcW w:w="2268" w:type="dxa"/>
          </w:tcPr>
          <w:p w14:paraId="011EFD64" w14:textId="77777777" w:rsidR="00A53916" w:rsidRPr="00421776" w:rsidRDefault="00A53916" w:rsidP="004A6B8C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71" w:type="dxa"/>
          </w:tcPr>
          <w:p w14:paraId="1CEB8939" w14:textId="77777777" w:rsidR="00A53916" w:rsidRPr="00421776" w:rsidRDefault="00A53916" w:rsidP="004A6B8C">
            <w:pPr>
              <w:suppressAutoHyphens/>
              <w:rPr>
                <w:rFonts w:cs="Arial"/>
                <w:lang w:val="en-GB"/>
              </w:rPr>
            </w:pPr>
          </w:p>
        </w:tc>
      </w:tr>
      <w:tr w:rsidR="00A53916" w:rsidRPr="00DB67B8" w14:paraId="1470724F" w14:textId="77777777" w:rsidTr="004A6B8C">
        <w:tc>
          <w:tcPr>
            <w:tcW w:w="2268" w:type="dxa"/>
          </w:tcPr>
          <w:p w14:paraId="691B9EDB" w14:textId="77777777" w:rsidR="00A53916" w:rsidRPr="00421776" w:rsidRDefault="00A53916" w:rsidP="004A6B8C">
            <w:pPr>
              <w:rPr>
                <w:rFonts w:cs="Arial"/>
                <w:b/>
                <w:lang w:val="en-GB"/>
              </w:rPr>
            </w:pPr>
            <w:r w:rsidRPr="00421776">
              <w:rPr>
                <w:rFonts w:cs="Arial"/>
                <w:b/>
                <w:lang w:val="en-GB"/>
              </w:rPr>
              <w:t>Validity:</w:t>
            </w:r>
          </w:p>
        </w:tc>
        <w:tc>
          <w:tcPr>
            <w:tcW w:w="7371" w:type="dxa"/>
          </w:tcPr>
          <w:p w14:paraId="63AA3998" w14:textId="77777777" w:rsidR="00A53916" w:rsidRPr="00421776" w:rsidRDefault="00A53916" w:rsidP="004A6B8C">
            <w:pPr>
              <w:suppressAutoHyphens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 xml:space="preserve">This quotation is valid until end of </w:t>
            </w:r>
            <w:r w:rsidRPr="003C1BC9">
              <w:rPr>
                <w:rFonts w:cs="Arial"/>
                <w:color w:val="FF0000"/>
                <w:lang w:val="en-GB"/>
              </w:rPr>
              <w:t>XXXX</w:t>
            </w:r>
            <w:r>
              <w:rPr>
                <w:rFonts w:cs="Arial"/>
                <w:lang w:val="en-GB"/>
              </w:rPr>
              <w:t>.</w:t>
            </w:r>
          </w:p>
        </w:tc>
      </w:tr>
      <w:tr w:rsidR="00A53916" w:rsidRPr="00DB67B8" w14:paraId="7D59BE55" w14:textId="77777777" w:rsidTr="004A6B8C">
        <w:tc>
          <w:tcPr>
            <w:tcW w:w="2268" w:type="dxa"/>
          </w:tcPr>
          <w:p w14:paraId="38DDFE5E" w14:textId="77777777" w:rsidR="00A53916" w:rsidRPr="00421776" w:rsidRDefault="00A53916" w:rsidP="004A6B8C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71" w:type="dxa"/>
          </w:tcPr>
          <w:p w14:paraId="3774226F" w14:textId="77777777" w:rsidR="00A53916" w:rsidRPr="00421776" w:rsidRDefault="00A53916" w:rsidP="004A6B8C">
            <w:pPr>
              <w:suppressAutoHyphens/>
              <w:rPr>
                <w:rFonts w:cs="Arial"/>
                <w:lang w:val="en-GB"/>
              </w:rPr>
            </w:pPr>
          </w:p>
        </w:tc>
      </w:tr>
      <w:tr w:rsidR="00A53916" w:rsidRPr="00DB67B8" w14:paraId="5C119A04" w14:textId="77777777" w:rsidTr="004A6B8C">
        <w:tc>
          <w:tcPr>
            <w:tcW w:w="2268" w:type="dxa"/>
          </w:tcPr>
          <w:p w14:paraId="76E7C40D" w14:textId="77777777" w:rsidR="00A53916" w:rsidRPr="00273F06" w:rsidRDefault="00A53916" w:rsidP="004A6B8C">
            <w:pPr>
              <w:rPr>
                <w:rFonts w:cs="Arial"/>
                <w:b/>
                <w:lang w:val="en-GB"/>
              </w:rPr>
            </w:pPr>
            <w:r w:rsidRPr="00421776">
              <w:rPr>
                <w:rFonts w:cs="Arial"/>
                <w:b/>
                <w:lang w:val="en-GB"/>
              </w:rPr>
              <w:t>Property</w:t>
            </w:r>
            <w:r w:rsidRPr="00273F06">
              <w:rPr>
                <w:rFonts w:cs="Arial"/>
                <w:b/>
                <w:lang w:val="en-GB"/>
              </w:rPr>
              <w:t xml:space="preserve"> reservation:</w:t>
            </w:r>
          </w:p>
        </w:tc>
        <w:tc>
          <w:tcPr>
            <w:tcW w:w="7371" w:type="dxa"/>
          </w:tcPr>
          <w:p w14:paraId="34592C9F" w14:textId="77777777" w:rsidR="00A53916" w:rsidRPr="00421776" w:rsidRDefault="00A53916" w:rsidP="004A6B8C">
            <w:pPr>
              <w:suppressAutoHyphens/>
              <w:rPr>
                <w:rFonts w:cs="Arial"/>
                <w:lang w:val="en-GB"/>
              </w:rPr>
            </w:pPr>
            <w:r w:rsidRPr="00421776">
              <w:rPr>
                <w:rFonts w:cs="Arial"/>
                <w:lang w:val="en-GB"/>
              </w:rPr>
              <w:t>The goods remain our property without any restrictions, until fully paid.</w:t>
            </w:r>
          </w:p>
        </w:tc>
      </w:tr>
      <w:tr w:rsidR="00A53916" w:rsidRPr="00DB67B8" w14:paraId="42F2B16F" w14:textId="77777777" w:rsidTr="004A6B8C">
        <w:tc>
          <w:tcPr>
            <w:tcW w:w="2268" w:type="dxa"/>
          </w:tcPr>
          <w:p w14:paraId="2A4E6585" w14:textId="77777777" w:rsidR="00A53916" w:rsidRPr="003752F9" w:rsidRDefault="00A53916" w:rsidP="004A6B8C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71" w:type="dxa"/>
          </w:tcPr>
          <w:p w14:paraId="1C995F88" w14:textId="77777777" w:rsidR="00A53916" w:rsidRPr="00421776" w:rsidRDefault="00A53916" w:rsidP="004A6B8C">
            <w:pPr>
              <w:suppressAutoHyphens/>
              <w:rPr>
                <w:rFonts w:cs="Arial"/>
                <w:lang w:val="en-GB"/>
              </w:rPr>
            </w:pPr>
          </w:p>
        </w:tc>
      </w:tr>
      <w:tr w:rsidR="00FD6677" w:rsidRPr="00DB67B8" w14:paraId="5502DCC6" w14:textId="77777777" w:rsidTr="004A6B8C">
        <w:tc>
          <w:tcPr>
            <w:tcW w:w="2268" w:type="dxa"/>
          </w:tcPr>
          <w:p w14:paraId="738DBEAC" w14:textId="77777777" w:rsidR="00FD6677" w:rsidRPr="00FD6677" w:rsidRDefault="00FD6677" w:rsidP="00FD6677">
            <w:pPr>
              <w:rPr>
                <w:rFonts w:cs="Arial"/>
                <w:b/>
                <w:lang w:val="en-GB"/>
              </w:rPr>
            </w:pPr>
            <w:r w:rsidRPr="00FD6677">
              <w:rPr>
                <w:rFonts w:cs="Arial"/>
                <w:b/>
                <w:bCs/>
                <w:lang w:val="en-GB"/>
              </w:rPr>
              <w:t>Delivery terms:</w:t>
            </w:r>
          </w:p>
        </w:tc>
        <w:tc>
          <w:tcPr>
            <w:tcW w:w="7371" w:type="dxa"/>
          </w:tcPr>
          <w:p w14:paraId="1FD8B40A" w14:textId="77777777" w:rsidR="000D2DC8" w:rsidRPr="00065BE6" w:rsidRDefault="000D2DC8" w:rsidP="000D2DC8">
            <w:pPr>
              <w:rPr>
                <w:rFonts w:cs="Arial"/>
                <w:sz w:val="16"/>
                <w:szCs w:val="16"/>
                <w:lang w:val="en-US"/>
              </w:rPr>
            </w:pPr>
            <w:r w:rsidRPr="00065BE6">
              <w:rPr>
                <w:rFonts w:cs="Arial"/>
                <w:lang w:val="en-US"/>
              </w:rPr>
              <w:t>According the document “General Conditions of Contract for the supply of machinery and spare part” in its current version provided by the following link on our web page</w:t>
            </w:r>
          </w:p>
          <w:p w14:paraId="577F984E" w14:textId="77777777" w:rsidR="00FD6677" w:rsidRPr="00832C13" w:rsidRDefault="000D2DC8" w:rsidP="000D2DC8">
            <w:pPr>
              <w:jc w:val="both"/>
              <w:rPr>
                <w:rFonts w:ascii="Calibri" w:hAnsi="Calibri" w:cs="Calibri"/>
                <w:lang w:val="en-GB"/>
              </w:rPr>
            </w:pPr>
            <w:hyperlink r:id="rId11" w:history="1">
              <w:r w:rsidRPr="00065BE6">
                <w:rPr>
                  <w:rStyle w:val="Hyperlink"/>
                  <w:rFonts w:cs="Arial"/>
                  <w:sz w:val="16"/>
                  <w:szCs w:val="16"/>
                  <w:lang w:val="en-US"/>
                </w:rPr>
                <w:t>https://www.wab-group.com/fileadmin/GC-WAB-AG.pdf</w:t>
              </w:r>
            </w:hyperlink>
          </w:p>
        </w:tc>
      </w:tr>
      <w:tr w:rsidR="00A53916" w:rsidRPr="00DB67B8" w14:paraId="60D86676" w14:textId="77777777" w:rsidTr="004A6B8C">
        <w:tc>
          <w:tcPr>
            <w:tcW w:w="2268" w:type="dxa"/>
          </w:tcPr>
          <w:p w14:paraId="69DC7C1B" w14:textId="77777777" w:rsidR="00A53916" w:rsidRPr="003752F9" w:rsidRDefault="00A53916" w:rsidP="004A6B8C">
            <w:pPr>
              <w:rPr>
                <w:rFonts w:cs="Arial"/>
                <w:b/>
                <w:lang w:val="en-GB"/>
              </w:rPr>
            </w:pPr>
          </w:p>
        </w:tc>
        <w:tc>
          <w:tcPr>
            <w:tcW w:w="7371" w:type="dxa"/>
          </w:tcPr>
          <w:p w14:paraId="4A921264" w14:textId="77777777" w:rsidR="00A53916" w:rsidRPr="00421776" w:rsidRDefault="00A53916" w:rsidP="004A6B8C">
            <w:pPr>
              <w:suppressAutoHyphens/>
              <w:rPr>
                <w:rFonts w:cs="Arial"/>
                <w:lang w:val="en-GB"/>
              </w:rPr>
            </w:pPr>
          </w:p>
        </w:tc>
      </w:tr>
      <w:tr w:rsidR="00A53916" w:rsidRPr="00DB67B8" w14:paraId="22040579" w14:textId="77777777" w:rsidTr="004A6B8C">
        <w:tc>
          <w:tcPr>
            <w:tcW w:w="2268" w:type="dxa"/>
          </w:tcPr>
          <w:p w14:paraId="68DF986D" w14:textId="77777777" w:rsidR="00A53916" w:rsidRPr="003752F9" w:rsidRDefault="00A53916" w:rsidP="004A6B8C">
            <w:pPr>
              <w:rPr>
                <w:rFonts w:cs="Arial"/>
                <w:b/>
                <w:lang w:val="en-GB"/>
              </w:rPr>
            </w:pPr>
            <w:r w:rsidRPr="003752F9">
              <w:rPr>
                <w:rFonts w:cs="Arial"/>
                <w:b/>
                <w:lang w:val="en-GB"/>
              </w:rPr>
              <w:t>Origin:</w:t>
            </w:r>
          </w:p>
        </w:tc>
        <w:tc>
          <w:tcPr>
            <w:tcW w:w="7371" w:type="dxa"/>
          </w:tcPr>
          <w:p w14:paraId="64E78C73" w14:textId="3B380D10" w:rsidR="00A53916" w:rsidRPr="003A7055" w:rsidRDefault="00A53916" w:rsidP="004A6B8C">
            <w:pPr>
              <w:suppressAutoHyphens/>
              <w:rPr>
                <w:rFonts w:cs="Arial"/>
                <w:lang w:val="en-US"/>
              </w:rPr>
            </w:pPr>
            <w:r w:rsidRPr="00421776">
              <w:rPr>
                <w:rFonts w:cs="Arial"/>
                <w:lang w:val="en-GB"/>
              </w:rPr>
              <w:t xml:space="preserve">The above mentioned goods are of Swiss origin </w:t>
            </w:r>
            <w:r w:rsidR="003A7055" w:rsidRPr="003A7055">
              <w:rPr>
                <w:rFonts w:cs="Arial"/>
                <w:lang w:val="en-US"/>
              </w:rPr>
              <w:t>(HS Code 8479.82).</w:t>
            </w:r>
          </w:p>
        </w:tc>
      </w:tr>
    </w:tbl>
    <w:p w14:paraId="0F52C9CD" w14:textId="77777777" w:rsidR="00A53916" w:rsidRPr="003752F9" w:rsidRDefault="00A53916" w:rsidP="00A53916">
      <w:pPr>
        <w:pStyle w:val="Fuzeile"/>
        <w:tabs>
          <w:tab w:val="clear" w:pos="4536"/>
          <w:tab w:val="clear" w:pos="9072"/>
        </w:tabs>
        <w:rPr>
          <w:rFonts w:cs="Arial"/>
          <w:lang w:val="en-GB"/>
        </w:rPr>
      </w:pPr>
    </w:p>
    <w:p w14:paraId="761484F4" w14:textId="77777777" w:rsidR="00A53916" w:rsidRPr="00421776" w:rsidRDefault="00A53916" w:rsidP="00A53916">
      <w:pPr>
        <w:pStyle w:val="Fuzeile"/>
        <w:tabs>
          <w:tab w:val="clear" w:pos="4536"/>
          <w:tab w:val="clear" w:pos="9072"/>
        </w:tabs>
        <w:rPr>
          <w:rFonts w:cs="Arial"/>
          <w:lang w:val="en-GB"/>
        </w:rPr>
      </w:pPr>
    </w:p>
    <w:p w14:paraId="0C3D696C" w14:textId="77777777" w:rsidR="00A53916" w:rsidRPr="00421776" w:rsidRDefault="00A53916" w:rsidP="00A53916">
      <w:pPr>
        <w:pStyle w:val="Fuzeile"/>
        <w:tabs>
          <w:tab w:val="clear" w:pos="4536"/>
          <w:tab w:val="clear" w:pos="9072"/>
        </w:tabs>
        <w:rPr>
          <w:rFonts w:cs="Arial"/>
          <w:lang w:val="en-GB"/>
        </w:rPr>
      </w:pPr>
    </w:p>
    <w:p w14:paraId="2B02138D" w14:textId="77777777" w:rsidR="00A53916" w:rsidRPr="00421776" w:rsidRDefault="00A53916" w:rsidP="00A53916">
      <w:pPr>
        <w:pStyle w:val="Fuzeile"/>
        <w:tabs>
          <w:tab w:val="clear" w:pos="4536"/>
          <w:tab w:val="clear" w:pos="9072"/>
          <w:tab w:val="center" w:pos="6840"/>
        </w:tabs>
        <w:rPr>
          <w:rFonts w:cs="Arial"/>
        </w:rPr>
      </w:pPr>
      <w:r w:rsidRPr="00421776">
        <w:rPr>
          <w:rFonts w:cs="Arial"/>
        </w:rPr>
        <w:t>WILLY A. BACHOFEN AG</w:t>
      </w:r>
    </w:p>
    <w:p w14:paraId="09B4CE5C" w14:textId="77777777" w:rsidR="00A53916" w:rsidRPr="00421776" w:rsidRDefault="00A53916" w:rsidP="00A53916">
      <w:pPr>
        <w:pStyle w:val="Fuzeile"/>
        <w:tabs>
          <w:tab w:val="clear" w:pos="4536"/>
          <w:tab w:val="clear" w:pos="9072"/>
          <w:tab w:val="center" w:pos="6840"/>
        </w:tabs>
        <w:rPr>
          <w:rFonts w:cs="Arial"/>
        </w:rPr>
      </w:pPr>
    </w:p>
    <w:p w14:paraId="785D537E" w14:textId="77777777" w:rsidR="00A53916" w:rsidRDefault="00A53916" w:rsidP="00A53916">
      <w:pPr>
        <w:rPr>
          <w:rFonts w:cs="Arial"/>
        </w:rPr>
      </w:pPr>
    </w:p>
    <w:p w14:paraId="2F591231" w14:textId="77777777" w:rsidR="00A53916" w:rsidRDefault="00A53916" w:rsidP="00A53916">
      <w:pPr>
        <w:rPr>
          <w:rFonts w:cs="Arial"/>
        </w:rPr>
      </w:pPr>
    </w:p>
    <w:p w14:paraId="071BC0BD" w14:textId="77777777" w:rsidR="00A53916" w:rsidRDefault="00A53916" w:rsidP="00A53916">
      <w:pPr>
        <w:rPr>
          <w:rFonts w:cs="Arial"/>
        </w:rPr>
      </w:pPr>
    </w:p>
    <w:p w14:paraId="4EBDCB75" w14:textId="77777777" w:rsidR="00A53916" w:rsidRDefault="00A53916" w:rsidP="00A53916"/>
    <w:tbl>
      <w:tblPr>
        <w:tblStyle w:val="Tabellenraster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0"/>
        <w:gridCol w:w="4791"/>
      </w:tblGrid>
      <w:tr w:rsidR="00A53916" w14:paraId="7FB0B0AD" w14:textId="77777777" w:rsidTr="004A6B8C">
        <w:tc>
          <w:tcPr>
            <w:tcW w:w="4860" w:type="dxa"/>
          </w:tcPr>
          <w:p w14:paraId="62331534" w14:textId="77777777" w:rsidR="00A53916" w:rsidRDefault="00A53916" w:rsidP="004A6B8C">
            <w:pPr>
              <w:tabs>
                <w:tab w:val="left" w:pos="1474"/>
                <w:tab w:val="left" w:pos="5103"/>
                <w:tab w:val="left" w:pos="5897"/>
                <w:tab w:val="left" w:pos="7560"/>
              </w:tabs>
              <w:rPr>
                <w:lang w:val="en-GB"/>
              </w:rPr>
            </w:pPr>
          </w:p>
        </w:tc>
        <w:tc>
          <w:tcPr>
            <w:tcW w:w="4861" w:type="dxa"/>
          </w:tcPr>
          <w:p w14:paraId="5CC15397" w14:textId="77777777" w:rsidR="00A53916" w:rsidRDefault="00A53916" w:rsidP="004A6B8C">
            <w:pPr>
              <w:tabs>
                <w:tab w:val="left" w:pos="1474"/>
                <w:tab w:val="left" w:pos="5103"/>
                <w:tab w:val="left" w:pos="5897"/>
                <w:tab w:val="left" w:pos="7560"/>
              </w:tabs>
              <w:rPr>
                <w:lang w:val="en-GB"/>
              </w:rPr>
            </w:pPr>
          </w:p>
        </w:tc>
      </w:tr>
      <w:tr w:rsidR="00A53916" w14:paraId="044DDC60" w14:textId="77777777" w:rsidTr="004A6B8C">
        <w:tc>
          <w:tcPr>
            <w:tcW w:w="4860" w:type="dxa"/>
          </w:tcPr>
          <w:p w14:paraId="3876E179" w14:textId="77777777" w:rsidR="00A53916" w:rsidRDefault="00A53916" w:rsidP="004A6B8C">
            <w:pPr>
              <w:tabs>
                <w:tab w:val="left" w:pos="1474"/>
                <w:tab w:val="left" w:pos="5103"/>
                <w:tab w:val="left" w:pos="5897"/>
                <w:tab w:val="left" w:pos="7560"/>
              </w:tabs>
              <w:rPr>
                <w:lang w:val="en-GB"/>
              </w:rPr>
            </w:pPr>
          </w:p>
        </w:tc>
        <w:tc>
          <w:tcPr>
            <w:tcW w:w="4861" w:type="dxa"/>
          </w:tcPr>
          <w:p w14:paraId="43B4A5EA" w14:textId="77777777" w:rsidR="00A53916" w:rsidRDefault="00A53916" w:rsidP="004A6B8C">
            <w:pPr>
              <w:tabs>
                <w:tab w:val="left" w:pos="1474"/>
                <w:tab w:val="left" w:pos="5103"/>
                <w:tab w:val="left" w:pos="5897"/>
                <w:tab w:val="left" w:pos="7560"/>
              </w:tabs>
              <w:rPr>
                <w:lang w:val="en-GB"/>
              </w:rPr>
            </w:pPr>
          </w:p>
        </w:tc>
      </w:tr>
    </w:tbl>
    <w:p w14:paraId="3A0C0499" w14:textId="77777777" w:rsidR="00A53916" w:rsidRPr="005235E2" w:rsidRDefault="00A53916" w:rsidP="00A53916">
      <w:pPr>
        <w:rPr>
          <w:lang w:val="en-GB"/>
        </w:rPr>
      </w:pPr>
    </w:p>
    <w:p w14:paraId="7A19447C" w14:textId="77777777" w:rsidR="006A4E0D" w:rsidRPr="00403F98" w:rsidRDefault="006A4E0D" w:rsidP="00403F98"/>
    <w:sectPr w:rsidR="006A4E0D" w:rsidRPr="00403F98" w:rsidSect="002E3CA6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701" w:right="1134" w:bottom="1134" w:left="1191" w:header="709" w:footer="709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DD4FA" w14:textId="77777777" w:rsidR="00C07AE0" w:rsidRDefault="00C07AE0" w:rsidP="00474079">
      <w:r>
        <w:separator/>
      </w:r>
    </w:p>
  </w:endnote>
  <w:endnote w:type="continuationSeparator" w:id="0">
    <w:p w14:paraId="19611F2F" w14:textId="77777777" w:rsidR="00C07AE0" w:rsidRDefault="00C07AE0" w:rsidP="00474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EC491" w14:textId="3ECE65A5" w:rsidR="00E12A2B" w:rsidRDefault="00065BE6" w:rsidP="00E12A2B">
    <w:pPr>
      <w:pStyle w:val="Fuzeile"/>
      <w:jc w:val="right"/>
    </w:pPr>
    <w:r>
      <w:rPr>
        <w:noProof/>
        <w:lang w:eastAsia="de-CH"/>
      </w:rPr>
      <w:drawing>
        <wp:anchor distT="0" distB="0" distL="114300" distR="114300" simplePos="0" relativeHeight="251659264" behindDoc="0" locked="0" layoutInCell="1" allowOverlap="1" wp14:anchorId="15560ADB" wp14:editId="4650ECAC">
          <wp:simplePos x="0" y="0"/>
          <wp:positionH relativeFrom="column">
            <wp:posOffset>6339408</wp:posOffset>
          </wp:positionH>
          <wp:positionV relativeFrom="paragraph">
            <wp:posOffset>-3753663</wp:posOffset>
          </wp:positionV>
          <wp:extent cx="215900" cy="3419475"/>
          <wp:effectExtent l="0" t="0" r="0" b="9525"/>
          <wp:wrapNone/>
          <wp:docPr id="10" name="Grafi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rafik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5900" cy="3419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12A2B">
      <w:fldChar w:fldCharType="begin"/>
    </w:r>
    <w:r w:rsidR="00E12A2B">
      <w:instrText xml:space="preserve"> PAGE   \* MERGEFORMAT </w:instrText>
    </w:r>
    <w:r w:rsidR="00E12A2B">
      <w:fldChar w:fldCharType="separate"/>
    </w:r>
    <w:r w:rsidR="003F34CC">
      <w:rPr>
        <w:noProof/>
      </w:rPr>
      <w:t>7</w:t>
    </w:r>
    <w:r w:rsidR="00E12A2B">
      <w:fldChar w:fldCharType="end"/>
    </w:r>
    <w:r w:rsidR="00E12A2B">
      <w:t xml:space="preserve"> / </w:t>
    </w:r>
    <w:r w:rsidR="00970F3F">
      <w:rPr>
        <w:noProof/>
      </w:rPr>
      <w:fldChar w:fldCharType="begin"/>
    </w:r>
    <w:r w:rsidR="00970F3F">
      <w:rPr>
        <w:noProof/>
      </w:rPr>
      <w:instrText xml:space="preserve"> NUMPAGES  \* Arabic  \* MERGEFORMAT </w:instrText>
    </w:r>
    <w:r w:rsidR="00970F3F">
      <w:rPr>
        <w:noProof/>
      </w:rPr>
      <w:fldChar w:fldCharType="separate"/>
    </w:r>
    <w:r w:rsidR="003F34CC">
      <w:rPr>
        <w:noProof/>
      </w:rPr>
      <w:t>9</w:t>
    </w:r>
    <w:r w:rsidR="00970F3F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57C0B" w14:textId="4ED3575C" w:rsidR="003218C2" w:rsidRPr="00B939EF" w:rsidRDefault="00065BE6">
    <w:pPr>
      <w:pStyle w:val="Fuzeile"/>
      <w:rPr>
        <w:sz w:val="10"/>
        <w:szCs w:val="10"/>
      </w:rPr>
    </w:pPr>
    <w:r>
      <w:rPr>
        <w:noProof/>
        <w:lang w:eastAsia="de-CH"/>
      </w:rPr>
      <w:drawing>
        <wp:anchor distT="0" distB="0" distL="114300" distR="114300" simplePos="0" relativeHeight="251658240" behindDoc="0" locked="0" layoutInCell="1" allowOverlap="1" wp14:anchorId="1AED2197" wp14:editId="2D237F64">
          <wp:simplePos x="0" y="0"/>
          <wp:positionH relativeFrom="column">
            <wp:posOffset>6302527</wp:posOffset>
          </wp:positionH>
          <wp:positionV relativeFrom="paragraph">
            <wp:posOffset>-3848634</wp:posOffset>
          </wp:positionV>
          <wp:extent cx="215900" cy="3419475"/>
          <wp:effectExtent l="0" t="0" r="0" b="9525"/>
          <wp:wrapNone/>
          <wp:docPr id="8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afik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5900" cy="3419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F2BDE">
      <w:rPr>
        <w:noProof/>
        <w:lang w:eastAsia="de-CH"/>
      </w:rPr>
      <w:drawing>
        <wp:anchor distT="0" distB="0" distL="114300" distR="114300" simplePos="0" relativeHeight="251657216" behindDoc="1" locked="1" layoutInCell="1" allowOverlap="1" wp14:anchorId="2EBDA63B" wp14:editId="48404CF6">
          <wp:simplePos x="0" y="0"/>
          <wp:positionH relativeFrom="page">
            <wp:posOffset>0</wp:posOffset>
          </wp:positionH>
          <wp:positionV relativeFrom="page">
            <wp:posOffset>10279380</wp:posOffset>
          </wp:positionV>
          <wp:extent cx="7592400" cy="414000"/>
          <wp:effectExtent l="0" t="0" r="0" b="0"/>
          <wp:wrapNone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_ch__Fuss_21.00x1.14_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400" cy="41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939EF">
      <w:rPr>
        <w:sz w:val="10"/>
        <w:szCs w:val="10"/>
      </w:rPr>
      <w:t>(</w:t>
    </w:r>
    <w:r w:rsidR="00A411E1">
      <w:rPr>
        <w:sz w:val="10"/>
        <w:szCs w:val="10"/>
      </w:rPr>
      <w:t>1025</w:t>
    </w:r>
    <w:r w:rsidR="00B939EF">
      <w:rPr>
        <w:sz w:val="10"/>
        <w:szCs w:val="1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75FF1" w14:textId="77777777" w:rsidR="00C07AE0" w:rsidRDefault="00C07AE0" w:rsidP="00474079">
      <w:r>
        <w:separator/>
      </w:r>
    </w:p>
  </w:footnote>
  <w:footnote w:type="continuationSeparator" w:id="0">
    <w:p w14:paraId="1E9634E7" w14:textId="77777777" w:rsidR="00C07AE0" w:rsidRDefault="00C07AE0" w:rsidP="00474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4583B" w14:textId="77777777" w:rsidR="00474079" w:rsidRDefault="00DB67B8">
    <w:pPr>
      <w:pStyle w:val="Kopfzeile"/>
    </w:pPr>
    <w:r>
      <w:rPr>
        <w:noProof/>
        <w:lang w:val="de-DE" w:eastAsia="de-DE"/>
      </w:rPr>
      <w:pict w14:anchorId="7296C9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86148" o:spid="_x0000_s2062" type="#_x0000_t75" style="position:absolute;margin-left:0;margin-top:0;width:595.3pt;height:841.9pt;z-index:-251656192;mso-position-horizontal:center;mso-position-horizontal-relative:margin;mso-position-vertical:center;mso-position-vertical-relative:margin" o:allowincell="f">
          <v:imagedata r:id="rId1" o:title="Vorlage_ZweiteSeite_UID_201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5C075" w14:textId="77777777" w:rsidR="00ED7C8C" w:rsidRDefault="007B3E85" w:rsidP="00E12A2B">
    <w:pPr>
      <w:pStyle w:val="Kopfzeile"/>
      <w:tabs>
        <w:tab w:val="clear" w:pos="4536"/>
        <w:tab w:val="clear" w:pos="9072"/>
        <w:tab w:val="left" w:pos="1524"/>
      </w:tabs>
      <w:jc w:val="center"/>
    </w:pPr>
    <w:r>
      <w:rPr>
        <w:noProof/>
        <w:lang w:eastAsia="de-CH"/>
      </w:rPr>
      <w:drawing>
        <wp:anchor distT="0" distB="0" distL="114300" distR="114300" simplePos="0" relativeHeight="251655168" behindDoc="1" locked="1" layoutInCell="1" allowOverlap="1" wp14:anchorId="1DADB4B4" wp14:editId="2BFA112B">
          <wp:simplePos x="0" y="0"/>
          <wp:positionH relativeFrom="page">
            <wp:posOffset>635</wp:posOffset>
          </wp:positionH>
          <wp:positionV relativeFrom="page">
            <wp:posOffset>0</wp:posOffset>
          </wp:positionV>
          <wp:extent cx="7560000" cy="1170000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_Kopf_leer_21.00x3.25_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17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4E0D">
      <w:t>Quotation</w:t>
    </w:r>
    <w:r w:rsidR="00E12A2B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A41D5" w14:textId="77777777" w:rsidR="003218C2" w:rsidRDefault="007B3E85">
    <w:pPr>
      <w:pStyle w:val="Kopfzeile"/>
    </w:pPr>
    <w:r>
      <w:rPr>
        <w:noProof/>
        <w:lang w:eastAsia="de-CH"/>
      </w:rPr>
      <w:drawing>
        <wp:anchor distT="0" distB="0" distL="114300" distR="114300" simplePos="0" relativeHeight="251656192" behindDoc="1" locked="1" layoutInCell="1" allowOverlap="1" wp14:anchorId="6B6840BF" wp14:editId="1988C36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170000"/>
          <wp:effectExtent l="0" t="0" r="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_ch__Kopf_21.00x3.25_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17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E647A1E"/>
    <w:lvl w:ilvl="0">
      <w:numFmt w:val="bullet"/>
      <w:lvlText w:val="*"/>
      <w:lvlJc w:val="left"/>
    </w:lvl>
  </w:abstractNum>
  <w:abstractNum w:abstractNumId="1" w15:restartNumberingAfterBreak="0">
    <w:nsid w:val="11E77DA4"/>
    <w:multiLevelType w:val="hybridMultilevel"/>
    <w:tmpl w:val="98D0CFE0"/>
    <w:lvl w:ilvl="0" w:tplc="A726E936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102ED"/>
    <w:multiLevelType w:val="hybridMultilevel"/>
    <w:tmpl w:val="39F6F4DC"/>
    <w:lvl w:ilvl="0" w:tplc="A726E936">
      <w:start w:val="1"/>
      <w:numFmt w:val="bullet"/>
      <w:lvlText w:val=""/>
      <w:lvlJc w:val="left"/>
      <w:pPr>
        <w:tabs>
          <w:tab w:val="num" w:pos="340"/>
        </w:tabs>
        <w:ind w:left="340" w:hanging="227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150148"/>
    <w:multiLevelType w:val="hybridMultilevel"/>
    <w:tmpl w:val="C316AEF4"/>
    <w:lvl w:ilvl="0" w:tplc="A726E936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512BCC"/>
    <w:multiLevelType w:val="hybridMultilevel"/>
    <w:tmpl w:val="F0302282"/>
    <w:lvl w:ilvl="0" w:tplc="A726E936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EE78A4"/>
    <w:multiLevelType w:val="hybridMultilevel"/>
    <w:tmpl w:val="10169A22"/>
    <w:lvl w:ilvl="0" w:tplc="A726E936">
      <w:start w:val="1"/>
      <w:numFmt w:val="bullet"/>
      <w:lvlText w:val=""/>
      <w:lvlJc w:val="left"/>
      <w:pPr>
        <w:tabs>
          <w:tab w:val="num" w:pos="340"/>
        </w:tabs>
        <w:ind w:left="340" w:hanging="227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D0494"/>
    <w:multiLevelType w:val="hybridMultilevel"/>
    <w:tmpl w:val="983CE506"/>
    <w:lvl w:ilvl="0" w:tplc="A726E936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466E73"/>
    <w:multiLevelType w:val="hybridMultilevel"/>
    <w:tmpl w:val="16448A64"/>
    <w:lvl w:ilvl="0" w:tplc="A726E936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E84B93"/>
    <w:multiLevelType w:val="hybridMultilevel"/>
    <w:tmpl w:val="08B8C200"/>
    <w:lvl w:ilvl="0" w:tplc="A726E936">
      <w:start w:val="1"/>
      <w:numFmt w:val="bullet"/>
      <w:lvlText w:val=""/>
      <w:lvlJc w:val="left"/>
      <w:pPr>
        <w:tabs>
          <w:tab w:val="num" w:pos="340"/>
        </w:tabs>
        <w:ind w:left="340" w:hanging="227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6C5DE9"/>
    <w:multiLevelType w:val="hybridMultilevel"/>
    <w:tmpl w:val="01706734"/>
    <w:lvl w:ilvl="0" w:tplc="A726E936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98979172">
    <w:abstractNumId w:val="4"/>
  </w:num>
  <w:num w:numId="2" w16cid:durableId="1271274876">
    <w:abstractNumId w:val="7"/>
  </w:num>
  <w:num w:numId="3" w16cid:durableId="355926309">
    <w:abstractNumId w:val="9"/>
  </w:num>
  <w:num w:numId="4" w16cid:durableId="1726563833">
    <w:abstractNumId w:val="3"/>
  </w:num>
  <w:num w:numId="5" w16cid:durableId="1967617138">
    <w:abstractNumId w:val="1"/>
  </w:num>
  <w:num w:numId="6" w16cid:durableId="1802841032">
    <w:abstractNumId w:val="6"/>
  </w:num>
  <w:num w:numId="7" w16cid:durableId="53624851">
    <w:abstractNumId w:val="2"/>
  </w:num>
  <w:num w:numId="8" w16cid:durableId="2010596080">
    <w:abstractNumId w:val="5"/>
  </w:num>
  <w:num w:numId="9" w16cid:durableId="2014138999">
    <w:abstractNumId w:val="8"/>
  </w:num>
  <w:num w:numId="10" w16cid:durableId="1079055707">
    <w:abstractNumId w:val="0"/>
    <w:lvlOverride w:ilvl="0">
      <w:lvl w:ilvl="0">
        <w:start w:val="1"/>
        <w:numFmt w:val="bullet"/>
        <w:lvlText w:val="?"/>
        <w:legacy w:legacy="1" w:legacySpace="0" w:legacyIndent="283"/>
        <w:lvlJc w:val="left"/>
        <w:pPr>
          <w:ind w:left="283" w:hanging="283"/>
        </w:pPr>
        <w:rPr>
          <w:rFonts w:ascii="Arial" w:hAnsi="Arial" w:cs="Aria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ocumentProtection w:edit="forms" w:enforcement="0"/>
  <w:defaultTabStop w:val="708"/>
  <w:hyphenationZone w:val="425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AE0"/>
    <w:rsid w:val="000330BB"/>
    <w:rsid w:val="00057438"/>
    <w:rsid w:val="00065BE6"/>
    <w:rsid w:val="00091AEF"/>
    <w:rsid w:val="000D2DC8"/>
    <w:rsid w:val="001218DF"/>
    <w:rsid w:val="0012536F"/>
    <w:rsid w:val="0013692B"/>
    <w:rsid w:val="00136CAD"/>
    <w:rsid w:val="00156B70"/>
    <w:rsid w:val="001714A6"/>
    <w:rsid w:val="00184115"/>
    <w:rsid w:val="001D4200"/>
    <w:rsid w:val="001E6121"/>
    <w:rsid w:val="001F1AEA"/>
    <w:rsid w:val="001F2BDE"/>
    <w:rsid w:val="00203FED"/>
    <w:rsid w:val="00204CCA"/>
    <w:rsid w:val="002A2EEC"/>
    <w:rsid w:val="002B023F"/>
    <w:rsid w:val="002C6F5F"/>
    <w:rsid w:val="002D0F5A"/>
    <w:rsid w:val="002E3CA6"/>
    <w:rsid w:val="00314F82"/>
    <w:rsid w:val="003218C2"/>
    <w:rsid w:val="003429F4"/>
    <w:rsid w:val="00343FF1"/>
    <w:rsid w:val="003646E9"/>
    <w:rsid w:val="003748AE"/>
    <w:rsid w:val="003961E7"/>
    <w:rsid w:val="00397CF3"/>
    <w:rsid w:val="003A5EE0"/>
    <w:rsid w:val="003A6E34"/>
    <w:rsid w:val="003A7055"/>
    <w:rsid w:val="003D154F"/>
    <w:rsid w:val="003F34CC"/>
    <w:rsid w:val="00403F98"/>
    <w:rsid w:val="0041346F"/>
    <w:rsid w:val="00451458"/>
    <w:rsid w:val="00466C64"/>
    <w:rsid w:val="00474079"/>
    <w:rsid w:val="004A61B6"/>
    <w:rsid w:val="004D0FAB"/>
    <w:rsid w:val="00522365"/>
    <w:rsid w:val="00557167"/>
    <w:rsid w:val="00572636"/>
    <w:rsid w:val="005974E3"/>
    <w:rsid w:val="005B152B"/>
    <w:rsid w:val="005E71EB"/>
    <w:rsid w:val="006A032D"/>
    <w:rsid w:val="006A4E0D"/>
    <w:rsid w:val="006B52A2"/>
    <w:rsid w:val="0075143A"/>
    <w:rsid w:val="0075393E"/>
    <w:rsid w:val="00784943"/>
    <w:rsid w:val="007A49EA"/>
    <w:rsid w:val="007B0E67"/>
    <w:rsid w:val="007B3E85"/>
    <w:rsid w:val="00832C13"/>
    <w:rsid w:val="008525C6"/>
    <w:rsid w:val="0087589D"/>
    <w:rsid w:val="008E03B3"/>
    <w:rsid w:val="00970F3F"/>
    <w:rsid w:val="00997B3B"/>
    <w:rsid w:val="009F02B7"/>
    <w:rsid w:val="00A053EE"/>
    <w:rsid w:val="00A411E1"/>
    <w:rsid w:val="00A53916"/>
    <w:rsid w:val="00AD68F1"/>
    <w:rsid w:val="00B01362"/>
    <w:rsid w:val="00B036D8"/>
    <w:rsid w:val="00B322E5"/>
    <w:rsid w:val="00B52A1C"/>
    <w:rsid w:val="00B66F58"/>
    <w:rsid w:val="00B82D28"/>
    <w:rsid w:val="00B939EF"/>
    <w:rsid w:val="00B9616F"/>
    <w:rsid w:val="00C07AE0"/>
    <w:rsid w:val="00C5044C"/>
    <w:rsid w:val="00C85BD0"/>
    <w:rsid w:val="00C95C64"/>
    <w:rsid w:val="00C9600C"/>
    <w:rsid w:val="00CE00BF"/>
    <w:rsid w:val="00D458E5"/>
    <w:rsid w:val="00D72552"/>
    <w:rsid w:val="00D82F82"/>
    <w:rsid w:val="00D86E27"/>
    <w:rsid w:val="00D96C8C"/>
    <w:rsid w:val="00DB67B8"/>
    <w:rsid w:val="00DE0CC6"/>
    <w:rsid w:val="00E12A2B"/>
    <w:rsid w:val="00E65F4E"/>
    <w:rsid w:val="00ED7C8C"/>
    <w:rsid w:val="00EE4493"/>
    <w:rsid w:val="00F7258F"/>
    <w:rsid w:val="00FA051C"/>
    <w:rsid w:val="00FB6292"/>
    <w:rsid w:val="00FB63E4"/>
    <w:rsid w:val="00FB7904"/>
    <w:rsid w:val="00FD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martTagType w:namespaceuri="urn:schemas-microsoft-com:office:smarttags" w:name="place"/>
  <w:smartTagType w:namespaceuri="urn:schemas-microsoft-com:office:smarttags" w:name="country-region"/>
  <w:shapeDefaults>
    <o:shapedefaults v:ext="edit" spidmax="2063"/>
    <o:shapelayout v:ext="edit">
      <o:idmap v:ext="edit" data="1"/>
    </o:shapelayout>
  </w:shapeDefaults>
  <w:decimalSymbol w:val="."/>
  <w:listSeparator w:val=";"/>
  <w14:docId w14:val="5F3A96D2"/>
  <w15:docId w15:val="{18B4E122-C390-4162-A837-8063C97A3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rsid w:val="00A53916"/>
    <w:pPr>
      <w:keepNext/>
      <w:outlineLvl w:val="0"/>
    </w:pPr>
    <w:rPr>
      <w:rFonts w:eastAsia="MS Mincho" w:cs="Times New Roman"/>
      <w:b/>
      <w:i/>
      <w:color w:val="0000FF"/>
      <w:spacing w:val="20"/>
      <w:szCs w:val="20"/>
      <w:lang w:val="de-DE" w:eastAsia="ja-JP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E00B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E00BF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nhideWhenUsed/>
    <w:rsid w:val="0047407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74079"/>
  </w:style>
  <w:style w:type="paragraph" w:styleId="Fuzeile">
    <w:name w:val="footer"/>
    <w:basedOn w:val="Standard"/>
    <w:link w:val="FuzeileZchn"/>
    <w:unhideWhenUsed/>
    <w:rsid w:val="0047407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474079"/>
  </w:style>
  <w:style w:type="character" w:customStyle="1" w:styleId="berschrift1Zchn">
    <w:name w:val="Überschrift 1 Zchn"/>
    <w:basedOn w:val="Absatz-Standardschriftart"/>
    <w:link w:val="berschrift1"/>
    <w:rsid w:val="00A53916"/>
    <w:rPr>
      <w:rFonts w:eastAsia="MS Mincho" w:cs="Times New Roman"/>
      <w:b/>
      <w:i/>
      <w:color w:val="0000FF"/>
      <w:spacing w:val="20"/>
      <w:szCs w:val="20"/>
      <w:lang w:val="de-DE" w:eastAsia="ja-JP"/>
    </w:rPr>
  </w:style>
  <w:style w:type="character" w:styleId="Hyperlink">
    <w:name w:val="Hyperlink"/>
    <w:uiPriority w:val="99"/>
    <w:rsid w:val="00A53916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rsid w:val="00A53916"/>
    <w:rPr>
      <w:rFonts w:eastAsia="MS Mincho" w:cs="Times New Roman"/>
      <w:bCs/>
      <w:color w:val="336699"/>
      <w:szCs w:val="20"/>
      <w:lang w:eastAsia="ja-JP"/>
    </w:rPr>
  </w:style>
  <w:style w:type="paragraph" w:customStyle="1" w:styleId="PunktEin1">
    <w:name w:val="Punkt_Ein1"/>
    <w:basedOn w:val="Standard"/>
    <w:rsid w:val="00A53916"/>
    <w:pPr>
      <w:widowControl w:val="0"/>
      <w:autoSpaceDE w:val="0"/>
      <w:autoSpaceDN w:val="0"/>
      <w:ind w:left="567" w:hanging="283"/>
    </w:pPr>
    <w:rPr>
      <w:rFonts w:eastAsia="MS Mincho" w:cs="Times New Roman"/>
      <w:sz w:val="20"/>
      <w:szCs w:val="20"/>
      <w:lang w:val="de-DE" w:eastAsia="ja-JP"/>
    </w:rPr>
  </w:style>
  <w:style w:type="paragraph" w:customStyle="1" w:styleId="Zwischensumme">
    <w:name w:val="Zwischensumme"/>
    <w:basedOn w:val="Standard"/>
    <w:rsid w:val="00A53916"/>
    <w:pPr>
      <w:widowControl w:val="0"/>
      <w:autoSpaceDE w:val="0"/>
      <w:autoSpaceDN w:val="0"/>
    </w:pPr>
    <w:rPr>
      <w:rFonts w:eastAsia="MS Mincho" w:cs="Times New Roman"/>
      <w:sz w:val="20"/>
      <w:szCs w:val="20"/>
      <w:lang w:val="de-DE" w:eastAsia="ja-JP"/>
    </w:rPr>
  </w:style>
  <w:style w:type="paragraph" w:customStyle="1" w:styleId="Bindestrich">
    <w:name w:val="Bindestrich"/>
    <w:basedOn w:val="Standard"/>
    <w:rsid w:val="00A53916"/>
    <w:pPr>
      <w:widowControl w:val="0"/>
      <w:autoSpaceDE w:val="0"/>
      <w:autoSpaceDN w:val="0"/>
      <w:ind w:left="283" w:hanging="283"/>
    </w:pPr>
    <w:rPr>
      <w:rFonts w:eastAsia="MS Mincho" w:cs="Times New Roman"/>
      <w:sz w:val="20"/>
      <w:szCs w:val="20"/>
      <w:lang w:val="de-DE" w:eastAsia="ja-JP"/>
    </w:rPr>
  </w:style>
  <w:style w:type="table" w:styleId="Tabellenraster">
    <w:name w:val="Table Grid"/>
    <w:basedOn w:val="NormaleTabelle"/>
    <w:uiPriority w:val="59"/>
    <w:rsid w:val="00A53916"/>
    <w:rPr>
      <w:rFonts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ab-group.com/fileadmin/GC-WAB-AG.pdf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lvem\Desktop\Word-A4-Verkauf.docx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Word-A4-Verkauf.docx.dotx</Template>
  <TotalTime>0</TotalTime>
  <Pages>9</Pages>
  <Words>1818</Words>
  <Characters>11458</Characters>
  <Application>Microsoft Office Word</Application>
  <DocSecurity>0</DocSecurity>
  <Lines>95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Willy A. Bachofen AG</Company>
  <LinksUpToDate>false</LinksUpToDate>
  <CharactersWithSpaces>13250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Silve Madeleine</dc:creator>
  <cp:lastModifiedBy>Silve Madeleine</cp:lastModifiedBy>
  <cp:revision>9</cp:revision>
  <cp:lastPrinted>2017-09-19T12:39:00Z</cp:lastPrinted>
  <dcterms:created xsi:type="dcterms:W3CDTF">2025-10-09T13:14:00Z</dcterms:created>
  <dcterms:modified xsi:type="dcterms:W3CDTF">2025-11-04T13:40:00Z</dcterms:modified>
</cp:coreProperties>
</file>