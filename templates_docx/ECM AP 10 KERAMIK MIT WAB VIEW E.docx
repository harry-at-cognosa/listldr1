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ADF94" w14:textId="77777777" w:rsidR="006D18C2" w:rsidRDefault="006D18C2" w:rsidP="006D18C2">
      <w:pPr>
        <w:rPr>
          <w:rFonts w:cs="Arial"/>
        </w:rPr>
      </w:pPr>
    </w:p>
    <w:p w14:paraId="06300836" w14:textId="77777777" w:rsidR="006D18C2" w:rsidRDefault="006D18C2" w:rsidP="006D18C2">
      <w:pPr>
        <w:rPr>
          <w:rFonts w:cs="Arial"/>
        </w:rPr>
      </w:pPr>
    </w:p>
    <w:p w14:paraId="7BB7B21E" w14:textId="77777777" w:rsidR="006D18C2" w:rsidRDefault="006D18C2" w:rsidP="006D18C2">
      <w:pPr>
        <w:rPr>
          <w:rFonts w:cs="Arial"/>
        </w:rPr>
      </w:pPr>
    </w:p>
    <w:p w14:paraId="51391312" w14:textId="77777777" w:rsidR="006D18C2" w:rsidRDefault="006D18C2" w:rsidP="006D18C2">
      <w:pPr>
        <w:rPr>
          <w:rFonts w:cs="Arial"/>
        </w:rPr>
      </w:pPr>
    </w:p>
    <w:tbl>
      <w:tblPr>
        <w:tblW w:w="9636" w:type="dxa"/>
        <w:tblLayout w:type="fixed"/>
        <w:tblLook w:val="01E0" w:firstRow="1" w:lastRow="1" w:firstColumn="1" w:lastColumn="1" w:noHBand="0" w:noVBand="0"/>
      </w:tblPr>
      <w:tblGrid>
        <w:gridCol w:w="4324"/>
        <w:gridCol w:w="692"/>
        <w:gridCol w:w="1844"/>
        <w:gridCol w:w="240"/>
        <w:gridCol w:w="2536"/>
      </w:tblGrid>
      <w:tr w:rsidR="006D18C2" w14:paraId="765D4CA4" w14:textId="77777777" w:rsidTr="00947155">
        <w:tc>
          <w:tcPr>
            <w:tcW w:w="4325" w:type="dxa"/>
            <w:vMerge w:val="restart"/>
          </w:tcPr>
          <w:p w14:paraId="159D8238" w14:textId="77777777" w:rsidR="006D18C2" w:rsidRDefault="006D18C2" w:rsidP="00947155">
            <w:pPr>
              <w:rPr>
                <w:rFonts w:cs="Arial"/>
              </w:rPr>
            </w:pPr>
          </w:p>
        </w:tc>
        <w:tc>
          <w:tcPr>
            <w:tcW w:w="692" w:type="dxa"/>
            <w:vMerge w:val="restart"/>
          </w:tcPr>
          <w:p w14:paraId="5699484D" w14:textId="77777777" w:rsidR="006D18C2" w:rsidRDefault="006D18C2" w:rsidP="00947155">
            <w:pPr>
              <w:rPr>
                <w:rFonts w:cs="Arial"/>
              </w:rPr>
            </w:pPr>
          </w:p>
        </w:tc>
        <w:tc>
          <w:tcPr>
            <w:tcW w:w="4622" w:type="dxa"/>
            <w:gridSpan w:val="3"/>
            <w:hideMark/>
          </w:tcPr>
          <w:p w14:paraId="5177A762" w14:textId="77777777" w:rsidR="006D18C2" w:rsidRDefault="006D18C2" w:rsidP="00947155">
            <w:pPr>
              <w:rPr>
                <w:rFonts w:cs="Arial"/>
              </w:rPr>
            </w:pPr>
            <w:r>
              <w:rPr>
                <w:rFonts w:cs="Arial"/>
                <w:b/>
                <w:lang w:val="en-GB"/>
              </w:rPr>
              <w:t>Quotation</w:t>
            </w:r>
          </w:p>
        </w:tc>
      </w:tr>
      <w:tr w:rsidR="006D18C2" w14:paraId="155990D2" w14:textId="77777777" w:rsidTr="00947155">
        <w:tc>
          <w:tcPr>
            <w:tcW w:w="4325" w:type="dxa"/>
            <w:vMerge/>
            <w:vAlign w:val="center"/>
            <w:hideMark/>
          </w:tcPr>
          <w:p w14:paraId="74521AF3" w14:textId="77777777" w:rsidR="006D18C2" w:rsidRDefault="006D18C2" w:rsidP="00947155">
            <w:pPr>
              <w:rPr>
                <w:rFonts w:cs="Arial"/>
              </w:rPr>
            </w:pPr>
          </w:p>
        </w:tc>
        <w:tc>
          <w:tcPr>
            <w:tcW w:w="692" w:type="dxa"/>
            <w:vMerge/>
            <w:vAlign w:val="center"/>
            <w:hideMark/>
          </w:tcPr>
          <w:p w14:paraId="0CE0C15C" w14:textId="77777777" w:rsidR="006D18C2" w:rsidRDefault="006D18C2" w:rsidP="00947155">
            <w:pPr>
              <w:rPr>
                <w:rFonts w:cs="Arial"/>
              </w:rPr>
            </w:pPr>
          </w:p>
        </w:tc>
        <w:tc>
          <w:tcPr>
            <w:tcW w:w="1845" w:type="dxa"/>
            <w:hideMark/>
          </w:tcPr>
          <w:p w14:paraId="25669B40" w14:textId="77777777" w:rsidR="006D18C2" w:rsidRDefault="006D18C2" w:rsidP="00947155">
            <w:pPr>
              <w:rPr>
                <w:rFonts w:cs="Arial"/>
              </w:rPr>
            </w:pPr>
            <w:r>
              <w:rPr>
                <w:rFonts w:cs="Arial"/>
                <w:lang w:val="en-GB"/>
              </w:rPr>
              <w:t>Quotation No.</w:t>
            </w:r>
          </w:p>
        </w:tc>
        <w:tc>
          <w:tcPr>
            <w:tcW w:w="240" w:type="dxa"/>
            <w:hideMark/>
          </w:tcPr>
          <w:p w14:paraId="6C5E9BE5" w14:textId="77777777" w:rsidR="006D18C2" w:rsidRDefault="006D18C2" w:rsidP="00947155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2537" w:type="dxa"/>
          </w:tcPr>
          <w:p w14:paraId="048FA27F" w14:textId="77777777" w:rsidR="006D18C2" w:rsidRDefault="006D18C2" w:rsidP="00947155">
            <w:pPr>
              <w:rPr>
                <w:rFonts w:cs="Arial"/>
              </w:rPr>
            </w:pPr>
          </w:p>
        </w:tc>
      </w:tr>
      <w:tr w:rsidR="006D18C2" w14:paraId="1C832AB2" w14:textId="77777777" w:rsidTr="00947155">
        <w:tc>
          <w:tcPr>
            <w:tcW w:w="4325" w:type="dxa"/>
            <w:vMerge/>
            <w:vAlign w:val="center"/>
            <w:hideMark/>
          </w:tcPr>
          <w:p w14:paraId="281581FC" w14:textId="77777777" w:rsidR="006D18C2" w:rsidRDefault="006D18C2" w:rsidP="00947155">
            <w:pPr>
              <w:rPr>
                <w:rFonts w:cs="Arial"/>
              </w:rPr>
            </w:pPr>
          </w:p>
        </w:tc>
        <w:tc>
          <w:tcPr>
            <w:tcW w:w="692" w:type="dxa"/>
            <w:vMerge/>
            <w:vAlign w:val="center"/>
            <w:hideMark/>
          </w:tcPr>
          <w:p w14:paraId="5C287524" w14:textId="77777777" w:rsidR="006D18C2" w:rsidRDefault="006D18C2" w:rsidP="00947155">
            <w:pPr>
              <w:rPr>
                <w:rFonts w:cs="Arial"/>
              </w:rPr>
            </w:pPr>
          </w:p>
        </w:tc>
        <w:tc>
          <w:tcPr>
            <w:tcW w:w="1845" w:type="dxa"/>
            <w:hideMark/>
          </w:tcPr>
          <w:p w14:paraId="1722C2B1" w14:textId="77777777" w:rsidR="006D18C2" w:rsidRDefault="006D18C2" w:rsidP="00947155">
            <w:pPr>
              <w:rPr>
                <w:rFonts w:cs="Arial"/>
              </w:rPr>
            </w:pPr>
            <w:r>
              <w:rPr>
                <w:rFonts w:cs="Arial"/>
                <w:lang w:val="en-GB"/>
              </w:rPr>
              <w:t>Our Reference</w:t>
            </w:r>
          </w:p>
        </w:tc>
        <w:tc>
          <w:tcPr>
            <w:tcW w:w="240" w:type="dxa"/>
            <w:hideMark/>
          </w:tcPr>
          <w:p w14:paraId="2B93C742" w14:textId="77777777" w:rsidR="006D18C2" w:rsidRDefault="006D18C2" w:rsidP="00947155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2537" w:type="dxa"/>
          </w:tcPr>
          <w:p w14:paraId="5F500957" w14:textId="77777777" w:rsidR="006D18C2" w:rsidRDefault="006D18C2" w:rsidP="00947155">
            <w:pPr>
              <w:rPr>
                <w:rFonts w:cs="Arial"/>
              </w:rPr>
            </w:pPr>
          </w:p>
        </w:tc>
      </w:tr>
      <w:tr w:rsidR="006D18C2" w14:paraId="50793008" w14:textId="77777777" w:rsidTr="00947155">
        <w:tc>
          <w:tcPr>
            <w:tcW w:w="4325" w:type="dxa"/>
            <w:vMerge/>
            <w:vAlign w:val="center"/>
            <w:hideMark/>
          </w:tcPr>
          <w:p w14:paraId="6F09AB34" w14:textId="77777777" w:rsidR="006D18C2" w:rsidRDefault="006D18C2" w:rsidP="00947155">
            <w:pPr>
              <w:rPr>
                <w:rFonts w:cs="Arial"/>
              </w:rPr>
            </w:pPr>
          </w:p>
        </w:tc>
        <w:tc>
          <w:tcPr>
            <w:tcW w:w="692" w:type="dxa"/>
            <w:vMerge/>
            <w:vAlign w:val="center"/>
            <w:hideMark/>
          </w:tcPr>
          <w:p w14:paraId="60F9E11A" w14:textId="77777777" w:rsidR="006D18C2" w:rsidRDefault="006D18C2" w:rsidP="00947155">
            <w:pPr>
              <w:rPr>
                <w:rFonts w:cs="Arial"/>
              </w:rPr>
            </w:pPr>
          </w:p>
        </w:tc>
        <w:tc>
          <w:tcPr>
            <w:tcW w:w="1845" w:type="dxa"/>
            <w:hideMark/>
          </w:tcPr>
          <w:p w14:paraId="6D3D7BFB" w14:textId="77777777" w:rsidR="006D18C2" w:rsidRDefault="006D18C2" w:rsidP="00947155">
            <w:pPr>
              <w:rPr>
                <w:rFonts w:cs="Arial"/>
              </w:rPr>
            </w:pPr>
            <w:r>
              <w:rPr>
                <w:rFonts w:cs="Arial"/>
                <w:lang w:val="en-GB"/>
              </w:rPr>
              <w:t>Date</w:t>
            </w:r>
          </w:p>
        </w:tc>
        <w:tc>
          <w:tcPr>
            <w:tcW w:w="240" w:type="dxa"/>
            <w:hideMark/>
          </w:tcPr>
          <w:p w14:paraId="6ACA4EB5" w14:textId="77777777" w:rsidR="006D18C2" w:rsidRDefault="006D18C2" w:rsidP="00947155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2537" w:type="dxa"/>
          </w:tcPr>
          <w:p w14:paraId="6E3A5FC6" w14:textId="77777777" w:rsidR="006D18C2" w:rsidRDefault="006D18C2" w:rsidP="00947155">
            <w:pPr>
              <w:rPr>
                <w:rFonts w:cs="Arial"/>
              </w:rPr>
            </w:pPr>
          </w:p>
        </w:tc>
      </w:tr>
      <w:tr w:rsidR="006D18C2" w14:paraId="0E43F138" w14:textId="77777777" w:rsidTr="00947155">
        <w:tc>
          <w:tcPr>
            <w:tcW w:w="4325" w:type="dxa"/>
            <w:vMerge/>
            <w:vAlign w:val="center"/>
            <w:hideMark/>
          </w:tcPr>
          <w:p w14:paraId="54347B8C" w14:textId="77777777" w:rsidR="006D18C2" w:rsidRDefault="006D18C2" w:rsidP="00947155">
            <w:pPr>
              <w:rPr>
                <w:rFonts w:cs="Arial"/>
              </w:rPr>
            </w:pPr>
          </w:p>
        </w:tc>
        <w:tc>
          <w:tcPr>
            <w:tcW w:w="692" w:type="dxa"/>
            <w:vMerge/>
            <w:vAlign w:val="center"/>
            <w:hideMark/>
          </w:tcPr>
          <w:p w14:paraId="7C747F20" w14:textId="77777777" w:rsidR="006D18C2" w:rsidRDefault="006D18C2" w:rsidP="00947155">
            <w:pPr>
              <w:rPr>
                <w:rFonts w:cs="Arial"/>
              </w:rPr>
            </w:pPr>
          </w:p>
        </w:tc>
        <w:tc>
          <w:tcPr>
            <w:tcW w:w="1845" w:type="dxa"/>
          </w:tcPr>
          <w:p w14:paraId="1C3DE397" w14:textId="77777777" w:rsidR="006D18C2" w:rsidRDefault="006D18C2" w:rsidP="00947155">
            <w:pPr>
              <w:rPr>
                <w:rFonts w:cs="Arial"/>
              </w:rPr>
            </w:pPr>
          </w:p>
        </w:tc>
        <w:tc>
          <w:tcPr>
            <w:tcW w:w="240" w:type="dxa"/>
          </w:tcPr>
          <w:p w14:paraId="0D50E02A" w14:textId="77777777" w:rsidR="006D18C2" w:rsidRDefault="006D18C2" w:rsidP="00947155">
            <w:pPr>
              <w:jc w:val="center"/>
              <w:rPr>
                <w:rFonts w:cs="Arial"/>
              </w:rPr>
            </w:pPr>
          </w:p>
        </w:tc>
        <w:tc>
          <w:tcPr>
            <w:tcW w:w="2537" w:type="dxa"/>
          </w:tcPr>
          <w:p w14:paraId="72B46998" w14:textId="77777777" w:rsidR="006D18C2" w:rsidRDefault="006D18C2" w:rsidP="00947155">
            <w:pPr>
              <w:rPr>
                <w:rFonts w:cs="Arial"/>
              </w:rPr>
            </w:pPr>
          </w:p>
        </w:tc>
      </w:tr>
      <w:tr w:rsidR="006D18C2" w14:paraId="323F2B96" w14:textId="77777777" w:rsidTr="00947155">
        <w:tc>
          <w:tcPr>
            <w:tcW w:w="4325" w:type="dxa"/>
            <w:vMerge/>
            <w:vAlign w:val="center"/>
            <w:hideMark/>
          </w:tcPr>
          <w:p w14:paraId="5F89B4B4" w14:textId="77777777" w:rsidR="006D18C2" w:rsidRDefault="006D18C2" w:rsidP="00947155">
            <w:pPr>
              <w:rPr>
                <w:rFonts w:cs="Arial"/>
              </w:rPr>
            </w:pPr>
          </w:p>
        </w:tc>
        <w:tc>
          <w:tcPr>
            <w:tcW w:w="692" w:type="dxa"/>
            <w:vMerge/>
            <w:vAlign w:val="center"/>
            <w:hideMark/>
          </w:tcPr>
          <w:p w14:paraId="40E6428B" w14:textId="77777777" w:rsidR="006D18C2" w:rsidRDefault="006D18C2" w:rsidP="00947155">
            <w:pPr>
              <w:rPr>
                <w:rFonts w:cs="Arial"/>
              </w:rPr>
            </w:pPr>
          </w:p>
        </w:tc>
        <w:tc>
          <w:tcPr>
            <w:tcW w:w="1845" w:type="dxa"/>
          </w:tcPr>
          <w:p w14:paraId="5C93B093" w14:textId="77777777" w:rsidR="006D18C2" w:rsidRDefault="006D18C2" w:rsidP="00947155">
            <w:pPr>
              <w:rPr>
                <w:rFonts w:cs="Arial"/>
              </w:rPr>
            </w:pPr>
          </w:p>
        </w:tc>
        <w:tc>
          <w:tcPr>
            <w:tcW w:w="240" w:type="dxa"/>
          </w:tcPr>
          <w:p w14:paraId="28E9EEB1" w14:textId="77777777" w:rsidR="006D18C2" w:rsidRDefault="006D18C2" w:rsidP="00947155">
            <w:pPr>
              <w:jc w:val="center"/>
              <w:rPr>
                <w:rFonts w:cs="Arial"/>
              </w:rPr>
            </w:pPr>
          </w:p>
        </w:tc>
        <w:tc>
          <w:tcPr>
            <w:tcW w:w="2537" w:type="dxa"/>
          </w:tcPr>
          <w:p w14:paraId="3176B65F" w14:textId="77777777" w:rsidR="006D18C2" w:rsidRDefault="006D18C2" w:rsidP="00947155">
            <w:pPr>
              <w:rPr>
                <w:rFonts w:cs="Arial"/>
              </w:rPr>
            </w:pPr>
          </w:p>
        </w:tc>
      </w:tr>
    </w:tbl>
    <w:p w14:paraId="3C77E180" w14:textId="77777777" w:rsidR="006D18C2" w:rsidRDefault="006D18C2" w:rsidP="006D18C2"/>
    <w:tbl>
      <w:tblPr>
        <w:tblW w:w="9636" w:type="dxa"/>
        <w:tblLayout w:type="fixed"/>
        <w:tblLook w:val="01E0" w:firstRow="1" w:lastRow="1" w:firstColumn="1" w:lastColumn="1" w:noHBand="0" w:noVBand="0"/>
      </w:tblPr>
      <w:tblGrid>
        <w:gridCol w:w="1996"/>
        <w:gridCol w:w="7640"/>
      </w:tblGrid>
      <w:tr w:rsidR="006D18C2" w14:paraId="34BBD401" w14:textId="77777777" w:rsidTr="00947155">
        <w:tc>
          <w:tcPr>
            <w:tcW w:w="1997" w:type="dxa"/>
            <w:hideMark/>
          </w:tcPr>
          <w:p w14:paraId="5E12B454" w14:textId="77777777" w:rsidR="006D18C2" w:rsidRDefault="006D18C2" w:rsidP="00947155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Your reference:</w:t>
            </w:r>
          </w:p>
        </w:tc>
        <w:tc>
          <w:tcPr>
            <w:tcW w:w="7642" w:type="dxa"/>
          </w:tcPr>
          <w:p w14:paraId="0E9CE9A3" w14:textId="77777777" w:rsidR="006D18C2" w:rsidRDefault="006D18C2" w:rsidP="00947155">
            <w:pPr>
              <w:rPr>
                <w:rFonts w:cs="Arial"/>
                <w:lang w:val="en-GB"/>
              </w:rPr>
            </w:pPr>
          </w:p>
        </w:tc>
      </w:tr>
    </w:tbl>
    <w:p w14:paraId="24C0F046" w14:textId="77777777" w:rsidR="006D18C2" w:rsidRDefault="006D18C2" w:rsidP="006D18C2">
      <w:pPr>
        <w:rPr>
          <w:rFonts w:cs="Arial"/>
          <w:lang w:val="en-GB"/>
        </w:rPr>
      </w:pPr>
    </w:p>
    <w:p w14:paraId="18CE72F7" w14:textId="77777777" w:rsidR="006D18C2" w:rsidRDefault="006D18C2" w:rsidP="006D18C2">
      <w:pPr>
        <w:tabs>
          <w:tab w:val="left" w:pos="6300"/>
        </w:tabs>
        <w:rPr>
          <w:rFonts w:cs="Arial"/>
          <w:lang w:val="en-GB"/>
        </w:rPr>
      </w:pPr>
    </w:p>
    <w:p w14:paraId="431D36C9" w14:textId="77777777" w:rsidR="006D18C2" w:rsidRDefault="006D18C2" w:rsidP="006D18C2">
      <w:pPr>
        <w:tabs>
          <w:tab w:val="left" w:pos="6300"/>
        </w:tabs>
        <w:rPr>
          <w:rFonts w:cs="Arial"/>
          <w:lang w:val="en-GB"/>
        </w:rPr>
      </w:pPr>
      <w:r>
        <w:rPr>
          <w:rFonts w:cs="Arial"/>
          <w:lang w:val="en-GB"/>
        </w:rPr>
        <w:t>Dear Sirs</w:t>
      </w:r>
    </w:p>
    <w:p w14:paraId="52CB9AAE" w14:textId="77777777" w:rsidR="006D18C2" w:rsidRDefault="006D18C2" w:rsidP="006D18C2">
      <w:pPr>
        <w:tabs>
          <w:tab w:val="left" w:pos="6300"/>
        </w:tabs>
        <w:rPr>
          <w:rFonts w:cs="Arial"/>
          <w:lang w:val="en-GB"/>
        </w:rPr>
      </w:pPr>
    </w:p>
    <w:p w14:paraId="67F9E0FF" w14:textId="77777777" w:rsidR="006D18C2" w:rsidRDefault="006D18C2" w:rsidP="006D18C2">
      <w:pPr>
        <w:tabs>
          <w:tab w:val="left" w:pos="6300"/>
        </w:tabs>
        <w:rPr>
          <w:rFonts w:cs="Arial"/>
          <w:lang w:val="en-GB"/>
        </w:rPr>
      </w:pPr>
      <w:r>
        <w:rPr>
          <w:rFonts w:cs="Arial"/>
          <w:lang w:val="en-GB"/>
        </w:rPr>
        <w:t>We thank you very much for your inquiry and are pleased to offer as follows:</w:t>
      </w:r>
    </w:p>
    <w:p w14:paraId="78398407" w14:textId="77777777" w:rsidR="006D18C2" w:rsidRDefault="006D18C2" w:rsidP="006D18C2">
      <w:pPr>
        <w:rPr>
          <w:rFonts w:cs="Arial"/>
          <w:lang w:val="en-GB"/>
        </w:rPr>
      </w:pPr>
    </w:p>
    <w:p w14:paraId="518B083D" w14:textId="77777777" w:rsidR="006D18C2" w:rsidRDefault="006D18C2" w:rsidP="006D18C2">
      <w:pPr>
        <w:rPr>
          <w:rFonts w:cs="Arial"/>
          <w:lang w:val="en-GB"/>
        </w:rPr>
      </w:pPr>
    </w:p>
    <w:tbl>
      <w:tblPr>
        <w:tblW w:w="9639" w:type="dxa"/>
        <w:tblLook w:val="01E0" w:firstRow="1" w:lastRow="1" w:firstColumn="1" w:lastColumn="1" w:noHBand="0" w:noVBand="0"/>
      </w:tblPr>
      <w:tblGrid>
        <w:gridCol w:w="2750"/>
        <w:gridCol w:w="6889"/>
      </w:tblGrid>
      <w:tr w:rsidR="006D18C2" w:rsidRPr="00F42CEF" w14:paraId="4FFC357F" w14:textId="77777777" w:rsidTr="00947155">
        <w:trPr>
          <w:trHeight w:val="680"/>
        </w:trPr>
        <w:tc>
          <w:tcPr>
            <w:tcW w:w="2750" w:type="dxa"/>
            <w:vAlign w:val="center"/>
            <w:hideMark/>
          </w:tcPr>
          <w:p w14:paraId="5DC7E433" w14:textId="77777777" w:rsidR="006D18C2" w:rsidRPr="000D4805" w:rsidRDefault="006D18C2" w:rsidP="00947155">
            <w:pPr>
              <w:spacing w:before="120"/>
              <w:jc w:val="right"/>
              <w:rPr>
                <w:rFonts w:cs="Arial"/>
                <w:color w:val="336699"/>
                <w:sz w:val="20"/>
                <w:lang w:val="en-GB"/>
              </w:rPr>
            </w:pPr>
            <w:r w:rsidRPr="000D4805">
              <w:rPr>
                <w:rFonts w:cs="Arial"/>
                <w:b/>
                <w:color w:val="336699"/>
                <w:sz w:val="36"/>
                <w:lang w:val="en-GB"/>
              </w:rPr>
              <w:t xml:space="preserve">1 </w:t>
            </w:r>
          </w:p>
        </w:tc>
        <w:tc>
          <w:tcPr>
            <w:tcW w:w="6889" w:type="dxa"/>
            <w:vAlign w:val="center"/>
            <w:hideMark/>
          </w:tcPr>
          <w:p w14:paraId="588A62C6" w14:textId="77777777" w:rsidR="006D18C2" w:rsidRPr="000D4805" w:rsidRDefault="006D18C2" w:rsidP="00947155">
            <w:pPr>
              <w:spacing w:before="120"/>
              <w:rPr>
                <w:rFonts w:cs="Arial"/>
                <w:b/>
                <w:color w:val="336699"/>
                <w:sz w:val="36"/>
                <w:lang w:val="en-GB"/>
              </w:rPr>
            </w:pPr>
            <w:r w:rsidRPr="000D4805">
              <w:rPr>
                <w:rFonts w:cs="Arial"/>
                <w:b/>
                <w:color w:val="336699"/>
                <w:sz w:val="36"/>
                <w:lang w:val="en-GB"/>
              </w:rPr>
              <w:t>DYNO</w:t>
            </w:r>
            <w:r w:rsidRPr="000D4805">
              <w:rPr>
                <w:rFonts w:cs="Arial"/>
                <w:bCs/>
                <w:color w:val="336699"/>
                <w:sz w:val="36"/>
                <w:szCs w:val="36"/>
                <w:vertAlign w:val="superscript"/>
                <w:lang w:val="en-GB"/>
              </w:rPr>
              <w:sym w:font="Symbol" w:char="F0E2"/>
            </w:r>
            <w:r w:rsidRPr="000D4805">
              <w:rPr>
                <w:rFonts w:cs="Arial"/>
                <w:b/>
                <w:color w:val="336699"/>
                <w:sz w:val="36"/>
                <w:lang w:val="en-GB"/>
              </w:rPr>
              <w:t xml:space="preserve">-MILL ECM-AP </w:t>
            </w:r>
            <w:proofErr w:type="gramStart"/>
            <w:r w:rsidRPr="000D4805">
              <w:rPr>
                <w:rFonts w:cs="Arial"/>
                <w:b/>
                <w:color w:val="336699"/>
                <w:sz w:val="36"/>
                <w:lang w:val="en-GB"/>
              </w:rPr>
              <w:t>10  ceramic</w:t>
            </w:r>
            <w:proofErr w:type="gramEnd"/>
          </w:p>
        </w:tc>
      </w:tr>
      <w:tr w:rsidR="006D18C2" w14:paraId="31D7D541" w14:textId="77777777" w:rsidTr="00947155">
        <w:tc>
          <w:tcPr>
            <w:tcW w:w="9639" w:type="dxa"/>
            <w:gridSpan w:val="2"/>
          </w:tcPr>
          <w:p w14:paraId="199D34BD" w14:textId="77777777" w:rsidR="006D18C2" w:rsidRPr="000D4805" w:rsidRDefault="006D18C2" w:rsidP="00947155">
            <w:pPr>
              <w:jc w:val="center"/>
              <w:rPr>
                <w:rFonts w:cs="Arial"/>
                <w:color w:val="336699"/>
                <w:lang w:val="en-GB"/>
              </w:rPr>
            </w:pPr>
          </w:p>
          <w:p w14:paraId="3EFCE3D8" w14:textId="77777777" w:rsidR="006D18C2" w:rsidRDefault="006D18C2" w:rsidP="00947155">
            <w:pPr>
              <w:jc w:val="center"/>
              <w:rPr>
                <w:rFonts w:cs="Arial"/>
                <w:color w:val="336699"/>
                <w:lang w:val="en-GB"/>
              </w:rPr>
            </w:pPr>
            <w:r>
              <w:rPr>
                <w:rFonts w:cs="Arial"/>
                <w:b/>
                <w:bCs/>
                <w:color w:val="336699"/>
                <w:lang w:val="en-GB"/>
              </w:rPr>
              <w:t>A</w:t>
            </w:r>
            <w:r>
              <w:rPr>
                <w:rFonts w:cs="Arial"/>
                <w:color w:val="336699"/>
                <w:lang w:val="en-GB"/>
              </w:rPr>
              <w:t xml:space="preserve">dvanced </w:t>
            </w:r>
            <w:r>
              <w:rPr>
                <w:rFonts w:cs="Arial"/>
                <w:b/>
                <w:bCs/>
                <w:color w:val="336699"/>
                <w:lang w:val="en-GB"/>
              </w:rPr>
              <w:t>P</w:t>
            </w:r>
            <w:r>
              <w:rPr>
                <w:rFonts w:cs="Arial"/>
                <w:color w:val="336699"/>
                <w:lang w:val="en-GB"/>
              </w:rPr>
              <w:t>erformance Series</w:t>
            </w:r>
          </w:p>
          <w:p w14:paraId="06BD9D41" w14:textId="77777777" w:rsidR="006D18C2" w:rsidRDefault="006D18C2" w:rsidP="00947155">
            <w:pPr>
              <w:jc w:val="center"/>
              <w:rPr>
                <w:rFonts w:cs="Arial"/>
                <w:color w:val="336699"/>
                <w:lang w:val="en-GB"/>
              </w:rPr>
            </w:pPr>
          </w:p>
          <w:p w14:paraId="33467A8A" w14:textId="77777777" w:rsidR="006D18C2" w:rsidRDefault="006D18C2" w:rsidP="00947155">
            <w:pPr>
              <w:jc w:val="center"/>
              <w:rPr>
                <w:rFonts w:cs="Arial"/>
                <w:color w:val="336699"/>
                <w:lang w:val="en-GB"/>
              </w:rPr>
            </w:pPr>
          </w:p>
        </w:tc>
      </w:tr>
      <w:tr w:rsidR="006D18C2" w14:paraId="25D67C5A" w14:textId="77777777" w:rsidTr="00947155">
        <w:tc>
          <w:tcPr>
            <w:tcW w:w="2750" w:type="dxa"/>
          </w:tcPr>
          <w:p w14:paraId="401CDF47" w14:textId="77777777" w:rsidR="006D18C2" w:rsidRDefault="006D18C2" w:rsidP="00947155">
            <w:pPr>
              <w:jc w:val="center"/>
              <w:rPr>
                <w:rFonts w:cs="Arial"/>
                <w:color w:val="336699"/>
                <w:sz w:val="20"/>
                <w:lang w:val="en-GB"/>
              </w:rPr>
            </w:pPr>
          </w:p>
        </w:tc>
        <w:tc>
          <w:tcPr>
            <w:tcW w:w="6889" w:type="dxa"/>
          </w:tcPr>
          <w:p w14:paraId="2EAE7744" w14:textId="77777777" w:rsidR="006D18C2" w:rsidRDefault="006D18C2" w:rsidP="00947155">
            <w:pPr>
              <w:pStyle w:val="Verzeichnis1"/>
              <w:tabs>
                <w:tab w:val="right" w:leader="dot" w:pos="9571"/>
              </w:tabs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2"/>
                <w:lang w:eastAsia="de-CH"/>
              </w:rPr>
            </w:pPr>
            <w:r>
              <w:rPr>
                <w:rFonts w:cs="Arial"/>
                <w:bCs w:val="0"/>
                <w:lang w:val="en-GB"/>
              </w:rPr>
              <w:fldChar w:fldCharType="begin"/>
            </w:r>
            <w:r>
              <w:rPr>
                <w:rFonts w:cs="Arial"/>
                <w:bCs w:val="0"/>
                <w:lang w:val="en-GB"/>
              </w:rPr>
              <w:instrText xml:space="preserve"> TOC \o "1-1" \n \h \z \u </w:instrText>
            </w:r>
            <w:r>
              <w:rPr>
                <w:rFonts w:cs="Arial"/>
                <w:bCs w:val="0"/>
                <w:lang w:val="en-GB"/>
              </w:rPr>
              <w:fldChar w:fldCharType="separate"/>
            </w:r>
            <w:hyperlink w:anchor="_Toc468862276" w:history="1">
              <w:r w:rsidRPr="00D910CA">
                <w:rPr>
                  <w:rStyle w:val="Hyperlink"/>
                  <w:rFonts w:cs="Arial"/>
                  <w:noProof/>
                  <w:lang w:val="en-GB"/>
                </w:rPr>
                <w:t>1 – Principal Characteristics</w:t>
              </w:r>
            </w:hyperlink>
          </w:p>
          <w:p w14:paraId="762248B0" w14:textId="77777777" w:rsidR="006D18C2" w:rsidRDefault="006D18C2" w:rsidP="00947155">
            <w:pPr>
              <w:pStyle w:val="Verzeichnis1"/>
              <w:tabs>
                <w:tab w:val="right" w:leader="dot" w:pos="9571"/>
              </w:tabs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2"/>
                <w:lang w:eastAsia="de-CH"/>
              </w:rPr>
            </w:pPr>
            <w:hyperlink w:anchor="_Toc468862277" w:history="1">
              <w:r w:rsidRPr="00D910CA">
                <w:rPr>
                  <w:rStyle w:val="Hyperlink"/>
                  <w:rFonts w:cs="Arial"/>
                  <w:noProof/>
                </w:rPr>
                <w:t xml:space="preserve">2 </w:t>
              </w:r>
              <w:r w:rsidRPr="00D910CA">
                <w:rPr>
                  <w:rStyle w:val="Hyperlink"/>
                  <w:rFonts w:cs="Arial"/>
                  <w:noProof/>
                  <w:lang w:val="en-GB"/>
                </w:rPr>
                <w:t>– General Technical Data</w:t>
              </w:r>
            </w:hyperlink>
          </w:p>
          <w:p w14:paraId="1C4B71BD" w14:textId="77777777" w:rsidR="006D18C2" w:rsidRDefault="006D18C2" w:rsidP="00947155">
            <w:pPr>
              <w:pStyle w:val="Verzeichnis1"/>
              <w:tabs>
                <w:tab w:val="right" w:leader="dot" w:pos="9571"/>
              </w:tabs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2"/>
                <w:lang w:eastAsia="de-CH"/>
              </w:rPr>
            </w:pPr>
            <w:hyperlink w:anchor="_Toc468862278" w:history="1">
              <w:r w:rsidRPr="00D910CA">
                <w:rPr>
                  <w:rStyle w:val="Hyperlink"/>
                  <w:rFonts w:cs="Arial"/>
                  <w:noProof/>
                  <w:lang w:val="en-GB"/>
                </w:rPr>
                <w:t>3 – Machine Execution</w:t>
              </w:r>
            </w:hyperlink>
          </w:p>
          <w:p w14:paraId="1557256C" w14:textId="77777777" w:rsidR="006D18C2" w:rsidRDefault="006D18C2" w:rsidP="00947155">
            <w:pPr>
              <w:pStyle w:val="Verzeichnis1"/>
              <w:tabs>
                <w:tab w:val="right" w:leader="dot" w:pos="9571"/>
              </w:tabs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2"/>
                <w:lang w:eastAsia="de-CH"/>
              </w:rPr>
            </w:pPr>
            <w:hyperlink w:anchor="_Toc468862279" w:history="1">
              <w:r w:rsidRPr="00D910CA">
                <w:rPr>
                  <w:rStyle w:val="Hyperlink"/>
                  <w:rFonts w:cs="Arial"/>
                  <w:noProof/>
                  <w:lang w:val="en-GB"/>
                </w:rPr>
                <w:t>4 – Product Pump DM 2500</w:t>
              </w:r>
            </w:hyperlink>
          </w:p>
          <w:p w14:paraId="4B4357D5" w14:textId="77777777" w:rsidR="006D18C2" w:rsidRDefault="006D18C2" w:rsidP="00947155">
            <w:pPr>
              <w:pStyle w:val="Verzeichnis1"/>
              <w:tabs>
                <w:tab w:val="right" w:leader="dot" w:pos="9571"/>
              </w:tabs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2"/>
                <w:lang w:eastAsia="de-CH"/>
              </w:rPr>
            </w:pPr>
            <w:hyperlink w:anchor="_Toc468862280" w:history="1">
              <w:r w:rsidRPr="00D910CA">
                <w:rPr>
                  <w:rStyle w:val="Hyperlink"/>
                  <w:rFonts w:cs="Arial"/>
                  <w:noProof/>
                  <w:lang w:val="en-GB"/>
                </w:rPr>
                <w:t>5 – Motor Starter Cabinet MSC-WAB VIEW</w:t>
              </w:r>
            </w:hyperlink>
          </w:p>
          <w:p w14:paraId="718D57AC" w14:textId="77777777" w:rsidR="006D18C2" w:rsidRDefault="006D18C2" w:rsidP="00947155">
            <w:pPr>
              <w:pStyle w:val="Verzeichnis1"/>
              <w:tabs>
                <w:tab w:val="right" w:leader="dot" w:pos="9571"/>
              </w:tabs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2"/>
                <w:lang w:eastAsia="de-CH"/>
              </w:rPr>
            </w:pPr>
            <w:hyperlink w:anchor="_Toc468862281" w:history="1">
              <w:r w:rsidRPr="00D910CA">
                <w:rPr>
                  <w:rStyle w:val="Hyperlink"/>
                  <w:rFonts w:cs="Arial"/>
                  <w:noProof/>
                  <w:lang w:val="en-GB"/>
                </w:rPr>
                <w:t>6 – Price Summary</w:t>
              </w:r>
            </w:hyperlink>
          </w:p>
          <w:p w14:paraId="566964C2" w14:textId="77777777" w:rsidR="006D18C2" w:rsidRDefault="006D18C2" w:rsidP="00947155">
            <w:pPr>
              <w:pStyle w:val="Verzeichnis1"/>
              <w:tabs>
                <w:tab w:val="right" w:leader="dot" w:pos="9571"/>
              </w:tabs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2"/>
                <w:lang w:eastAsia="de-CH"/>
              </w:rPr>
            </w:pPr>
            <w:hyperlink w:anchor="_Toc468862282" w:history="1">
              <w:r w:rsidRPr="00D910CA">
                <w:rPr>
                  <w:rStyle w:val="Hyperlink"/>
                  <w:rFonts w:cs="Arial"/>
                  <w:noProof/>
                  <w:lang w:val="en-GB"/>
                </w:rPr>
                <w:t>7 – Options and Accessories</w:t>
              </w:r>
            </w:hyperlink>
          </w:p>
          <w:p w14:paraId="244B494F" w14:textId="77777777" w:rsidR="006D18C2" w:rsidRDefault="006D18C2" w:rsidP="00947155">
            <w:pPr>
              <w:pStyle w:val="Verzeichnis1"/>
              <w:tabs>
                <w:tab w:val="right" w:leader="dot" w:pos="9571"/>
              </w:tabs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2"/>
                <w:lang w:eastAsia="de-CH"/>
              </w:rPr>
            </w:pPr>
            <w:hyperlink w:anchor="_Toc468862283" w:history="1">
              <w:r w:rsidRPr="00D910CA">
                <w:rPr>
                  <w:rStyle w:val="Hyperlink"/>
                  <w:rFonts w:cs="Arial"/>
                  <w:noProof/>
                  <w:lang w:val="en-GB"/>
                </w:rPr>
                <w:t>8 – Terms of Delivery</w:t>
              </w:r>
            </w:hyperlink>
          </w:p>
          <w:p w14:paraId="77482593" w14:textId="77777777" w:rsidR="006D18C2" w:rsidRDefault="006D18C2" w:rsidP="00947155">
            <w:pPr>
              <w:rPr>
                <w:rFonts w:cs="Arial"/>
                <w:color w:val="336699"/>
                <w:lang w:val="en-GB"/>
              </w:rPr>
            </w:pPr>
            <w:r>
              <w:rPr>
                <w:rFonts w:cs="Arial"/>
                <w:bCs/>
                <w:color w:val="336699"/>
                <w:lang w:val="en-GB"/>
              </w:rPr>
              <w:fldChar w:fldCharType="end"/>
            </w:r>
          </w:p>
        </w:tc>
      </w:tr>
      <w:tr w:rsidR="006D18C2" w14:paraId="6EAC3BF9" w14:textId="77777777" w:rsidTr="00947155">
        <w:tc>
          <w:tcPr>
            <w:tcW w:w="9639" w:type="dxa"/>
            <w:gridSpan w:val="2"/>
          </w:tcPr>
          <w:p w14:paraId="306D5D97" w14:textId="77777777" w:rsidR="006D18C2" w:rsidRDefault="006D18C2" w:rsidP="00947155">
            <w:pPr>
              <w:ind w:left="720"/>
              <w:rPr>
                <w:rFonts w:cs="Arial"/>
                <w:color w:val="336699"/>
                <w:lang w:val="en-GB"/>
              </w:rPr>
            </w:pPr>
          </w:p>
        </w:tc>
      </w:tr>
      <w:tr w:rsidR="006D18C2" w:rsidRPr="00F42CEF" w14:paraId="0D03F3E8" w14:textId="77777777" w:rsidTr="00947155">
        <w:tc>
          <w:tcPr>
            <w:tcW w:w="9639" w:type="dxa"/>
            <w:gridSpan w:val="2"/>
          </w:tcPr>
          <w:p w14:paraId="6085C2A8" w14:textId="77777777" w:rsidR="006D18C2" w:rsidRDefault="00882D14" w:rsidP="00947155">
            <w:pPr>
              <w:ind w:left="720"/>
              <w:jc w:val="center"/>
              <w:rPr>
                <w:rFonts w:cs="Arial"/>
                <w:lang w:val="en-GB"/>
              </w:rPr>
            </w:pPr>
            <w:r>
              <w:rPr>
                <w:noProof/>
                <w:lang w:eastAsia="de-CH"/>
              </w:rPr>
              <w:drawing>
                <wp:inline distT="0" distB="0" distL="0" distR="0" wp14:anchorId="33E28C6D" wp14:editId="1531FA6E">
                  <wp:extent cx="2314575" cy="2552065"/>
                  <wp:effectExtent l="0" t="0" r="9525" b="635"/>
                  <wp:docPr id="5" name="Grafik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fik 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255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8982F9" w14:textId="77777777" w:rsidR="006D18C2" w:rsidRDefault="006D18C2" w:rsidP="00947155">
            <w:pPr>
              <w:ind w:left="720"/>
              <w:rPr>
                <w:rFonts w:cs="Arial"/>
                <w:sz w:val="16"/>
                <w:szCs w:val="16"/>
                <w:lang w:val="en-GB"/>
              </w:rPr>
            </w:pPr>
          </w:p>
          <w:p w14:paraId="6472390F" w14:textId="77777777" w:rsidR="006D18C2" w:rsidRDefault="006D18C2" w:rsidP="00947155">
            <w:pPr>
              <w:ind w:left="720"/>
              <w:jc w:val="center"/>
              <w:rPr>
                <w:rFonts w:cs="Arial"/>
                <w:sz w:val="10"/>
                <w:szCs w:val="10"/>
                <w:lang w:val="en-GB"/>
              </w:rPr>
            </w:pPr>
            <w:r>
              <w:rPr>
                <w:rFonts w:cs="Arial"/>
                <w:sz w:val="10"/>
                <w:szCs w:val="10"/>
                <w:lang w:val="en-GB"/>
              </w:rPr>
              <w:t>(Picture does not conform exactly to the quotation)</w:t>
            </w:r>
          </w:p>
        </w:tc>
      </w:tr>
    </w:tbl>
    <w:p w14:paraId="6BB0BDA1" w14:textId="3169D9DD" w:rsidR="006D18C2" w:rsidRDefault="006D18C2" w:rsidP="006D18C2">
      <w:pPr>
        <w:rPr>
          <w:rFonts w:cs="Arial"/>
          <w:lang w:val="en-GB"/>
        </w:rPr>
      </w:pPr>
    </w:p>
    <w:tbl>
      <w:tblPr>
        <w:tblW w:w="963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36"/>
      </w:tblGrid>
      <w:tr w:rsidR="006D18C2" w14:paraId="070D58EA" w14:textId="77777777" w:rsidTr="00947155">
        <w:tc>
          <w:tcPr>
            <w:tcW w:w="9709" w:type="dxa"/>
            <w:hideMark/>
          </w:tcPr>
          <w:p w14:paraId="7667CC16" w14:textId="77777777" w:rsidR="006D18C2" w:rsidRDefault="006D18C2" w:rsidP="00947155">
            <w:pPr>
              <w:pStyle w:val="berschrift1"/>
              <w:rPr>
                <w:rFonts w:cs="Arial"/>
                <w:i w:val="0"/>
                <w:color w:val="336699"/>
                <w:szCs w:val="24"/>
                <w:lang w:val="en-GB"/>
              </w:rPr>
            </w:pPr>
            <w:bookmarkStart w:id="0" w:name="_Toc28058214"/>
            <w:bookmarkStart w:id="1" w:name="_Toc520540944"/>
            <w:r>
              <w:rPr>
                <w:rFonts w:cs="Arial"/>
                <w:b w:val="0"/>
                <w:color w:val="336699"/>
                <w:szCs w:val="24"/>
                <w:lang w:val="en-GB"/>
              </w:rPr>
              <w:lastRenderedPageBreak/>
              <w:br w:type="page"/>
            </w:r>
            <w:r>
              <w:rPr>
                <w:rFonts w:cs="Arial"/>
                <w:b w:val="0"/>
                <w:color w:val="336699"/>
                <w:szCs w:val="24"/>
                <w:lang w:val="en-GB"/>
              </w:rPr>
              <w:br w:type="page"/>
            </w:r>
            <w:bookmarkStart w:id="2" w:name="_Toc91486649"/>
            <w:bookmarkStart w:id="3" w:name="_Toc468862276"/>
            <w:r>
              <w:rPr>
                <w:rFonts w:cs="Arial"/>
                <w:i w:val="0"/>
                <w:color w:val="336699"/>
                <w:szCs w:val="24"/>
                <w:lang w:val="en-GB"/>
              </w:rPr>
              <w:t>1 – Principal Characteristics</w:t>
            </w:r>
            <w:bookmarkEnd w:id="2"/>
            <w:bookmarkEnd w:id="3"/>
          </w:p>
        </w:tc>
      </w:tr>
      <w:bookmarkEnd w:id="0"/>
      <w:bookmarkEnd w:id="1"/>
    </w:tbl>
    <w:p w14:paraId="2618B24C" w14:textId="77777777" w:rsidR="006D18C2" w:rsidRDefault="006D18C2" w:rsidP="006D18C2">
      <w:pPr>
        <w:ind w:right="-1"/>
        <w:jc w:val="both"/>
        <w:rPr>
          <w:rFonts w:cs="Arial"/>
          <w:lang w:val="en-GB"/>
        </w:rPr>
      </w:pPr>
    </w:p>
    <w:tbl>
      <w:tblPr>
        <w:tblW w:w="963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36"/>
      </w:tblGrid>
      <w:tr w:rsidR="006D18C2" w14:paraId="7983D51A" w14:textId="77777777" w:rsidTr="00947155">
        <w:tc>
          <w:tcPr>
            <w:tcW w:w="9639" w:type="dxa"/>
            <w:hideMark/>
          </w:tcPr>
          <w:p w14:paraId="1C7CC44F" w14:textId="77777777" w:rsidR="006D18C2" w:rsidRDefault="006D18C2" w:rsidP="00947155">
            <w:pPr>
              <w:pStyle w:val="Fuzeile"/>
              <w:tabs>
                <w:tab w:val="left" w:pos="1276"/>
              </w:tabs>
              <w:spacing w:before="60" w:after="60"/>
              <w:jc w:val="both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Working principle</w:t>
            </w:r>
          </w:p>
        </w:tc>
      </w:tr>
      <w:tr w:rsidR="006D18C2" w:rsidRPr="00F42CEF" w14:paraId="56C81B59" w14:textId="77777777" w:rsidTr="00947155">
        <w:tc>
          <w:tcPr>
            <w:tcW w:w="9639" w:type="dxa"/>
            <w:hideMark/>
          </w:tcPr>
          <w:p w14:paraId="51932E72" w14:textId="77777777" w:rsidR="006D18C2" w:rsidRDefault="006D18C2" w:rsidP="00947155">
            <w:pPr>
              <w:pStyle w:val="Fuzeile"/>
              <w:numPr>
                <w:ilvl w:val="0"/>
                <w:numId w:val="1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High-Efficiency Agitator Bead Mill using the “Patented” </w:t>
            </w:r>
            <w:r w:rsidRPr="00B766B2">
              <w:rPr>
                <w:rFonts w:cs="Arial"/>
                <w:lang w:val="en-GB"/>
              </w:rPr>
              <w:t>DYNO</w:t>
            </w:r>
            <w:r>
              <w:rPr>
                <w:rFonts w:cs="Arial"/>
                <w:vertAlign w:val="superscript"/>
                <w:lang w:val="en-GB"/>
              </w:rPr>
              <w:sym w:font="Symbol" w:char="F0E2"/>
            </w:r>
            <w:r w:rsidRPr="00B766B2">
              <w:rPr>
                <w:rFonts w:cs="Arial"/>
                <w:lang w:val="en-GB"/>
              </w:rPr>
              <w:t xml:space="preserve">-ACCELERATOR </w:t>
            </w:r>
            <w:r>
              <w:rPr>
                <w:rFonts w:cs="Arial"/>
                <w:lang w:val="en-GB"/>
              </w:rPr>
              <w:t>grinding principle</w:t>
            </w:r>
          </w:p>
          <w:p w14:paraId="1669A9C0" w14:textId="77777777" w:rsidR="006D18C2" w:rsidRDefault="006D18C2" w:rsidP="00947155">
            <w:pPr>
              <w:pStyle w:val="Fuzeile"/>
              <w:numPr>
                <w:ilvl w:val="0"/>
                <w:numId w:val="1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The </w:t>
            </w:r>
            <w:r w:rsidRPr="00B766B2">
              <w:rPr>
                <w:rFonts w:cs="Arial"/>
                <w:lang w:val="en-GB"/>
              </w:rPr>
              <w:t>DYNO</w:t>
            </w:r>
            <w:r>
              <w:rPr>
                <w:rFonts w:cs="Arial"/>
                <w:vertAlign w:val="superscript"/>
                <w:lang w:val="en-GB"/>
              </w:rPr>
              <w:sym w:font="Symbol" w:char="F0E2"/>
            </w:r>
            <w:r w:rsidRPr="00B766B2">
              <w:rPr>
                <w:rFonts w:cs="Arial"/>
                <w:lang w:val="en-GB"/>
              </w:rPr>
              <w:t xml:space="preserve">-ACCELERATOR </w:t>
            </w:r>
            <w:r>
              <w:rPr>
                <w:rFonts w:cs="Arial"/>
                <w:lang w:val="en-GB"/>
              </w:rPr>
              <w:t>ensure powerful hydraulic movement of the grinding beads and guarantee high &amp; uniform energy input</w:t>
            </w:r>
          </w:p>
          <w:p w14:paraId="6EA1F886" w14:textId="77777777" w:rsidR="006D18C2" w:rsidRDefault="006D18C2" w:rsidP="00947155">
            <w:pPr>
              <w:pStyle w:val="Fuzeile"/>
              <w:numPr>
                <w:ilvl w:val="0"/>
                <w:numId w:val="1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B766B2">
              <w:rPr>
                <w:rFonts w:cs="Arial"/>
                <w:lang w:val="en-GB"/>
              </w:rPr>
              <w:t>DYNO</w:t>
            </w:r>
            <w:r>
              <w:rPr>
                <w:rFonts w:cs="Arial"/>
                <w:vertAlign w:val="superscript"/>
                <w:lang w:val="en-GB"/>
              </w:rPr>
              <w:sym w:font="Symbol" w:char="F0E2"/>
            </w:r>
            <w:r w:rsidRPr="00B766B2">
              <w:rPr>
                <w:rFonts w:cs="Arial"/>
                <w:lang w:val="en-GB"/>
              </w:rPr>
              <w:t xml:space="preserve">-ACCELERATOR </w:t>
            </w:r>
            <w:r>
              <w:rPr>
                <w:rFonts w:cs="Arial"/>
                <w:lang w:val="en-GB"/>
              </w:rPr>
              <w:t xml:space="preserve">are designed to achieve the narrowest possible </w:t>
            </w:r>
            <w:r>
              <w:rPr>
                <w:rFonts w:cs="Arial"/>
                <w:bCs/>
                <w:lang w:val="en-GB"/>
              </w:rPr>
              <w:t>Particle Size Distribution</w:t>
            </w:r>
          </w:p>
        </w:tc>
      </w:tr>
      <w:tr w:rsidR="006D18C2" w:rsidRPr="00F42CEF" w14:paraId="5C66B9C6" w14:textId="77777777" w:rsidTr="00947155">
        <w:tc>
          <w:tcPr>
            <w:tcW w:w="9639" w:type="dxa"/>
            <w:hideMark/>
          </w:tcPr>
          <w:p w14:paraId="55CE0A1C" w14:textId="77777777" w:rsidR="006D18C2" w:rsidRDefault="006D18C2" w:rsidP="00947155">
            <w:pPr>
              <w:pStyle w:val="Fuzeile"/>
              <w:numPr>
                <w:ilvl w:val="0"/>
                <w:numId w:val="1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Grinding media separation by means of the unique combination of the </w:t>
            </w:r>
            <w:r w:rsidR="007D6761">
              <w:rPr>
                <w:rFonts w:cs="Arial"/>
                <w:lang w:val="en-GB"/>
              </w:rPr>
              <w:br/>
            </w:r>
            <w:r w:rsidRPr="00B766B2">
              <w:rPr>
                <w:rFonts w:cs="Arial"/>
                <w:lang w:val="en-GB"/>
              </w:rPr>
              <w:t>DYNO</w:t>
            </w:r>
            <w:r>
              <w:rPr>
                <w:rFonts w:cs="Arial"/>
                <w:vertAlign w:val="superscript"/>
                <w:lang w:val="en-GB"/>
              </w:rPr>
              <w:sym w:font="Symbol" w:char="F0E2"/>
            </w:r>
            <w:r w:rsidRPr="00B766B2">
              <w:rPr>
                <w:rFonts w:cs="Arial"/>
                <w:lang w:val="en-GB"/>
              </w:rPr>
              <w:t xml:space="preserve">-ACCELERATOR </w:t>
            </w:r>
            <w:r>
              <w:rPr>
                <w:rFonts w:cs="Arial"/>
                <w:lang w:val="en-GB"/>
              </w:rPr>
              <w:t xml:space="preserve">and the new WAB separation system </w:t>
            </w:r>
            <w:r w:rsidR="007D6761">
              <w:rPr>
                <w:rFonts w:cs="Arial"/>
                <w:lang w:val="en-GB"/>
              </w:rPr>
              <w:t>ADVANCED</w:t>
            </w:r>
            <w:r>
              <w:rPr>
                <w:rFonts w:cs="Arial"/>
                <w:lang w:val="en-GB"/>
              </w:rPr>
              <w:t xml:space="preserve"> which permits the use of grinding beads from 0.1 mm - 1.25 mm</w:t>
            </w:r>
          </w:p>
        </w:tc>
      </w:tr>
      <w:tr w:rsidR="006D18C2" w:rsidRPr="00F42CEF" w14:paraId="35575510" w14:textId="77777777" w:rsidTr="00947155">
        <w:tc>
          <w:tcPr>
            <w:tcW w:w="9639" w:type="dxa"/>
            <w:hideMark/>
          </w:tcPr>
          <w:p w14:paraId="6BF1C675" w14:textId="77777777" w:rsidR="006D18C2" w:rsidRDefault="006D18C2" w:rsidP="00947155">
            <w:pPr>
              <w:pStyle w:val="Fuzeile"/>
              <w:numPr>
                <w:ilvl w:val="0"/>
                <w:numId w:val="1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Most efficient heat transfer allows for superior cooling, permitting the processing of heat-sensitive products</w:t>
            </w:r>
          </w:p>
        </w:tc>
      </w:tr>
      <w:tr w:rsidR="006D18C2" w:rsidRPr="00F42CEF" w14:paraId="7AB568D1" w14:textId="77777777" w:rsidTr="00947155">
        <w:tc>
          <w:tcPr>
            <w:tcW w:w="9639" w:type="dxa"/>
            <w:hideMark/>
          </w:tcPr>
          <w:p w14:paraId="726729A4" w14:textId="77777777" w:rsidR="006D18C2" w:rsidRDefault="006D18C2" w:rsidP="00947155">
            <w:pPr>
              <w:pStyle w:val="Fuzeile"/>
              <w:numPr>
                <w:ilvl w:val="0"/>
                <w:numId w:val="1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Lowest power consumption due to highly efficient energy input (low carbon footprint)</w:t>
            </w:r>
          </w:p>
        </w:tc>
      </w:tr>
      <w:tr w:rsidR="006D18C2" w:rsidRPr="00F42CEF" w14:paraId="6D23AF02" w14:textId="77777777" w:rsidTr="00947155">
        <w:tc>
          <w:tcPr>
            <w:tcW w:w="9639" w:type="dxa"/>
          </w:tcPr>
          <w:p w14:paraId="1C831E07" w14:textId="77777777" w:rsidR="006D18C2" w:rsidRDefault="006D18C2" w:rsidP="00947155">
            <w:pPr>
              <w:pStyle w:val="Fuzeile"/>
              <w:tabs>
                <w:tab w:val="left" w:pos="1276"/>
              </w:tabs>
              <w:spacing w:before="60" w:after="60"/>
              <w:rPr>
                <w:rFonts w:cs="Arial"/>
                <w:b/>
                <w:bCs/>
                <w:lang w:val="en-GB"/>
              </w:rPr>
            </w:pPr>
          </w:p>
        </w:tc>
      </w:tr>
      <w:tr w:rsidR="006D18C2" w14:paraId="00203AD5" w14:textId="77777777" w:rsidTr="00947155">
        <w:tc>
          <w:tcPr>
            <w:tcW w:w="9639" w:type="dxa"/>
            <w:hideMark/>
          </w:tcPr>
          <w:p w14:paraId="0CFDCFF9" w14:textId="77777777" w:rsidR="006D18C2" w:rsidRDefault="006D18C2" w:rsidP="00947155">
            <w:pPr>
              <w:pStyle w:val="Fuzeile"/>
              <w:tabs>
                <w:tab w:val="left" w:pos="1276"/>
              </w:tabs>
              <w:spacing w:before="60" w:after="60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Unique Process Flexibility</w:t>
            </w:r>
          </w:p>
        </w:tc>
      </w:tr>
      <w:tr w:rsidR="006D18C2" w14:paraId="00D3C04E" w14:textId="77777777" w:rsidTr="00947155">
        <w:tc>
          <w:tcPr>
            <w:tcW w:w="9639" w:type="dxa"/>
            <w:hideMark/>
          </w:tcPr>
          <w:p w14:paraId="6F7DB9C5" w14:textId="77777777" w:rsidR="006D18C2" w:rsidRDefault="006D18C2" w:rsidP="00947155">
            <w:pPr>
              <w:pStyle w:val="Fuzeile"/>
              <w:numPr>
                <w:ilvl w:val="0"/>
                <w:numId w:val="1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Suitable for dispersion and wet grinding of low to high viscosity products</w:t>
            </w:r>
          </w:p>
          <w:p w14:paraId="454CA3D8" w14:textId="77777777" w:rsidR="006D18C2" w:rsidRDefault="006D18C2" w:rsidP="00947155">
            <w:pPr>
              <w:pStyle w:val="Fuzeile"/>
              <w:numPr>
                <w:ilvl w:val="0"/>
                <w:numId w:val="1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Wide range of energy input allows dispersing/grinding of a broad range of products at its optimum parameters</w:t>
            </w:r>
          </w:p>
          <w:p w14:paraId="28365F46" w14:textId="77777777" w:rsidR="006D18C2" w:rsidRDefault="006D18C2" w:rsidP="00947155">
            <w:pPr>
              <w:pStyle w:val="Fuzeile"/>
              <w:numPr>
                <w:ilvl w:val="0"/>
                <w:numId w:val="1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Suitable for both, passage- and circulation processes</w:t>
            </w:r>
          </w:p>
          <w:p w14:paraId="48F1D70C" w14:textId="77777777" w:rsidR="006D18C2" w:rsidRDefault="006D18C2" w:rsidP="00947155">
            <w:pPr>
              <w:pStyle w:val="Fuzeile"/>
              <w:numPr>
                <w:ilvl w:val="0"/>
                <w:numId w:val="1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Unique batch size flexibility</w:t>
            </w:r>
          </w:p>
        </w:tc>
      </w:tr>
      <w:tr w:rsidR="006D18C2" w14:paraId="4A79EE3B" w14:textId="77777777" w:rsidTr="00947155">
        <w:tc>
          <w:tcPr>
            <w:tcW w:w="9639" w:type="dxa"/>
          </w:tcPr>
          <w:p w14:paraId="568514C0" w14:textId="77777777" w:rsidR="006D18C2" w:rsidRDefault="006D18C2" w:rsidP="00947155">
            <w:pPr>
              <w:pStyle w:val="Fuzeile"/>
              <w:tabs>
                <w:tab w:val="left" w:pos="1276"/>
              </w:tabs>
              <w:spacing w:before="60" w:after="60"/>
              <w:rPr>
                <w:rFonts w:cs="Arial"/>
                <w:b/>
                <w:bCs/>
                <w:lang w:val="en-GB"/>
              </w:rPr>
            </w:pPr>
          </w:p>
        </w:tc>
      </w:tr>
      <w:tr w:rsidR="006D18C2" w14:paraId="39FE421F" w14:textId="77777777" w:rsidTr="00947155">
        <w:tc>
          <w:tcPr>
            <w:tcW w:w="9639" w:type="dxa"/>
            <w:hideMark/>
          </w:tcPr>
          <w:p w14:paraId="42B522A1" w14:textId="77777777" w:rsidR="006D18C2" w:rsidRDefault="006D18C2" w:rsidP="00947155">
            <w:pPr>
              <w:pStyle w:val="Fuzeile"/>
              <w:tabs>
                <w:tab w:val="left" w:pos="1276"/>
              </w:tabs>
              <w:spacing w:before="60" w:after="60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 xml:space="preserve">Design </w:t>
            </w:r>
          </w:p>
        </w:tc>
      </w:tr>
      <w:tr w:rsidR="006D18C2" w:rsidRPr="00F42CEF" w14:paraId="049C4366" w14:textId="77777777" w:rsidTr="00947155">
        <w:tc>
          <w:tcPr>
            <w:tcW w:w="9639" w:type="dxa"/>
            <w:hideMark/>
          </w:tcPr>
          <w:p w14:paraId="6A3B6B9D" w14:textId="77777777" w:rsidR="006D18C2" w:rsidRDefault="006D18C2" w:rsidP="00947155">
            <w:pPr>
              <w:pStyle w:val="Kopfzeile"/>
              <w:numPr>
                <w:ilvl w:val="0"/>
                <w:numId w:val="2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Designed to ensure optimal ergonomics &amp; user-friendly handling</w:t>
            </w:r>
          </w:p>
        </w:tc>
      </w:tr>
      <w:tr w:rsidR="006D18C2" w:rsidRPr="00F42CEF" w14:paraId="16B8849D" w14:textId="77777777" w:rsidTr="00947155">
        <w:tc>
          <w:tcPr>
            <w:tcW w:w="9639" w:type="dxa"/>
            <w:hideMark/>
          </w:tcPr>
          <w:p w14:paraId="79D25FF7" w14:textId="77777777" w:rsidR="006D18C2" w:rsidRDefault="006D18C2" w:rsidP="00947155">
            <w:pPr>
              <w:pStyle w:val="Kopfzeile"/>
              <w:numPr>
                <w:ilvl w:val="0"/>
                <w:numId w:val="2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Reduced noise emission by mill motor placed inside the machine housing</w:t>
            </w:r>
          </w:p>
        </w:tc>
      </w:tr>
      <w:tr w:rsidR="006D18C2" w:rsidRPr="00F42CEF" w14:paraId="651F1EEA" w14:textId="77777777" w:rsidTr="00947155">
        <w:tc>
          <w:tcPr>
            <w:tcW w:w="9639" w:type="dxa"/>
            <w:hideMark/>
          </w:tcPr>
          <w:p w14:paraId="3FC43481" w14:textId="77777777" w:rsidR="006D18C2" w:rsidRDefault="006D18C2" w:rsidP="00947155">
            <w:pPr>
              <w:pStyle w:val="Kopfzeile"/>
              <w:numPr>
                <w:ilvl w:val="0"/>
                <w:numId w:val="2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Easy operation &amp; adjustment of operation parameters</w:t>
            </w:r>
          </w:p>
        </w:tc>
      </w:tr>
      <w:tr w:rsidR="006D18C2" w14:paraId="5B2A8C61" w14:textId="77777777" w:rsidTr="00947155">
        <w:tc>
          <w:tcPr>
            <w:tcW w:w="9639" w:type="dxa"/>
            <w:hideMark/>
          </w:tcPr>
          <w:p w14:paraId="75F1DFFB" w14:textId="77777777" w:rsidR="006D18C2" w:rsidRDefault="006D18C2" w:rsidP="00947155">
            <w:pPr>
              <w:pStyle w:val="Kopfzeile"/>
              <w:numPr>
                <w:ilvl w:val="0"/>
                <w:numId w:val="2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Built-in safety features</w:t>
            </w:r>
          </w:p>
        </w:tc>
      </w:tr>
      <w:tr w:rsidR="006D18C2" w14:paraId="782220CB" w14:textId="77777777" w:rsidTr="00947155">
        <w:tc>
          <w:tcPr>
            <w:tcW w:w="9639" w:type="dxa"/>
          </w:tcPr>
          <w:p w14:paraId="0A584A2C" w14:textId="77777777" w:rsidR="006D18C2" w:rsidRDefault="006D18C2" w:rsidP="00947155">
            <w:pPr>
              <w:pStyle w:val="Kopfzeile"/>
              <w:tabs>
                <w:tab w:val="left" w:pos="1276"/>
              </w:tabs>
              <w:spacing w:before="60" w:after="60"/>
              <w:rPr>
                <w:rFonts w:cs="Arial"/>
                <w:b/>
                <w:bCs/>
                <w:lang w:val="en-GB"/>
              </w:rPr>
            </w:pPr>
          </w:p>
        </w:tc>
      </w:tr>
      <w:tr w:rsidR="006D18C2" w14:paraId="50C87513" w14:textId="77777777" w:rsidTr="00947155">
        <w:tc>
          <w:tcPr>
            <w:tcW w:w="9639" w:type="dxa"/>
            <w:hideMark/>
          </w:tcPr>
          <w:p w14:paraId="50510F65" w14:textId="77777777" w:rsidR="006D18C2" w:rsidRDefault="006D18C2" w:rsidP="00947155">
            <w:pPr>
              <w:pStyle w:val="Kopfzeile"/>
              <w:tabs>
                <w:tab w:val="left" w:pos="1276"/>
              </w:tabs>
              <w:spacing w:before="60" w:after="60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Cleaning &amp; Maintenance</w:t>
            </w:r>
          </w:p>
        </w:tc>
      </w:tr>
      <w:tr w:rsidR="006D18C2" w:rsidRPr="00F42CEF" w14:paraId="7C5E2290" w14:textId="77777777" w:rsidTr="00947155">
        <w:tc>
          <w:tcPr>
            <w:tcW w:w="9639" w:type="dxa"/>
            <w:hideMark/>
          </w:tcPr>
          <w:p w14:paraId="35403C82" w14:textId="77777777" w:rsidR="006D18C2" w:rsidRDefault="006D18C2" w:rsidP="00947155">
            <w:pPr>
              <w:pStyle w:val="Kopfzeile"/>
              <w:numPr>
                <w:ilvl w:val="0"/>
                <w:numId w:val="3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Self Cleaning effect of grinding chamber</w:t>
            </w:r>
          </w:p>
        </w:tc>
      </w:tr>
      <w:tr w:rsidR="006D18C2" w:rsidRPr="00F42CEF" w14:paraId="19ECE848" w14:textId="77777777" w:rsidTr="00947155">
        <w:tc>
          <w:tcPr>
            <w:tcW w:w="9639" w:type="dxa"/>
            <w:hideMark/>
          </w:tcPr>
          <w:p w14:paraId="4260D843" w14:textId="77777777" w:rsidR="006D18C2" w:rsidRDefault="006D18C2" w:rsidP="00947155">
            <w:pPr>
              <w:pStyle w:val="Kopfzeile"/>
              <w:numPr>
                <w:ilvl w:val="0"/>
                <w:numId w:val="3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Short Cleaning Times using the smallest quantities of cleaning fluids, resulting in</w:t>
            </w:r>
          </w:p>
          <w:p w14:paraId="18555630" w14:textId="77777777" w:rsidR="006D18C2" w:rsidRDefault="006D18C2" w:rsidP="00947155">
            <w:pPr>
              <w:pStyle w:val="Kopfzeile"/>
              <w:numPr>
                <w:ilvl w:val="0"/>
                <w:numId w:val="4"/>
              </w:numPr>
              <w:tabs>
                <w:tab w:val="clear" w:pos="227"/>
                <w:tab w:val="num" w:pos="720"/>
                <w:tab w:val="left" w:pos="1276"/>
              </w:tabs>
              <w:spacing w:before="60" w:after="60"/>
              <w:ind w:left="72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faster product turnarounds</w:t>
            </w:r>
          </w:p>
          <w:p w14:paraId="1CD82CBB" w14:textId="77777777" w:rsidR="006D18C2" w:rsidRDefault="006D18C2" w:rsidP="00947155">
            <w:pPr>
              <w:pStyle w:val="Kopfzeile"/>
              <w:numPr>
                <w:ilvl w:val="0"/>
                <w:numId w:val="4"/>
              </w:numPr>
              <w:tabs>
                <w:tab w:val="clear" w:pos="227"/>
                <w:tab w:val="num" w:pos="720"/>
                <w:tab w:val="left" w:pos="1276"/>
              </w:tabs>
              <w:spacing w:before="60" w:after="60"/>
              <w:ind w:left="72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reduced costs for cleaning fluids &amp; recycling</w:t>
            </w:r>
          </w:p>
          <w:p w14:paraId="2C38CBBD" w14:textId="77777777" w:rsidR="006D18C2" w:rsidRDefault="006D18C2" w:rsidP="00947155">
            <w:pPr>
              <w:pStyle w:val="Kopfzeile"/>
              <w:numPr>
                <w:ilvl w:val="0"/>
                <w:numId w:val="4"/>
              </w:numPr>
              <w:tabs>
                <w:tab w:val="clear" w:pos="227"/>
                <w:tab w:val="num" w:pos="720"/>
                <w:tab w:val="left" w:pos="1276"/>
              </w:tabs>
              <w:spacing w:before="60" w:after="60"/>
              <w:ind w:left="72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less exposure to solvents by operator and environment</w:t>
            </w:r>
          </w:p>
        </w:tc>
      </w:tr>
      <w:tr w:rsidR="006D18C2" w:rsidRPr="00F42CEF" w14:paraId="49632B13" w14:textId="77777777" w:rsidTr="00947155">
        <w:tc>
          <w:tcPr>
            <w:tcW w:w="9639" w:type="dxa"/>
            <w:hideMark/>
          </w:tcPr>
          <w:p w14:paraId="3097C4BC" w14:textId="77777777" w:rsidR="006D18C2" w:rsidRDefault="006D18C2" w:rsidP="00947155">
            <w:pPr>
              <w:pStyle w:val="Kopfzeile"/>
              <w:numPr>
                <w:ilvl w:val="0"/>
                <w:numId w:val="5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Fast exchange of the screen (without the need to open the grinding container)</w:t>
            </w:r>
          </w:p>
        </w:tc>
      </w:tr>
      <w:tr w:rsidR="006D18C2" w:rsidRPr="00F42CEF" w14:paraId="307CE555" w14:textId="77777777" w:rsidTr="00947155">
        <w:tc>
          <w:tcPr>
            <w:tcW w:w="9639" w:type="dxa"/>
            <w:hideMark/>
          </w:tcPr>
          <w:p w14:paraId="7C785C61" w14:textId="77777777" w:rsidR="006D18C2" w:rsidRDefault="006D18C2" w:rsidP="00947155">
            <w:pPr>
              <w:pStyle w:val="Fuzeile"/>
              <w:numPr>
                <w:ilvl w:val="0"/>
                <w:numId w:val="6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Easy accessibility to all parts reduces handling time to a minimum</w:t>
            </w:r>
          </w:p>
        </w:tc>
      </w:tr>
      <w:tr w:rsidR="006D18C2" w:rsidRPr="00F42CEF" w14:paraId="6051C11A" w14:textId="77777777" w:rsidTr="00947155">
        <w:tc>
          <w:tcPr>
            <w:tcW w:w="9639" w:type="dxa"/>
            <w:hideMark/>
          </w:tcPr>
          <w:p w14:paraId="4276BD87" w14:textId="77777777" w:rsidR="006D18C2" w:rsidRDefault="006D18C2" w:rsidP="00947155">
            <w:pPr>
              <w:pStyle w:val="Fuzeile"/>
              <w:numPr>
                <w:ilvl w:val="0"/>
                <w:numId w:val="1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Double mechanical seal from WAB for long life and low maintenance costs</w:t>
            </w:r>
          </w:p>
        </w:tc>
      </w:tr>
    </w:tbl>
    <w:p w14:paraId="3B69F337" w14:textId="77777777" w:rsidR="006D18C2" w:rsidRDefault="006D18C2" w:rsidP="006D18C2">
      <w:pPr>
        <w:ind w:right="-1"/>
        <w:jc w:val="both"/>
        <w:rPr>
          <w:rFonts w:cs="Arial"/>
          <w:lang w:val="en-GB"/>
        </w:rPr>
      </w:pPr>
      <w:r>
        <w:rPr>
          <w:rFonts w:cs="Arial"/>
          <w:lang w:val="en-GB"/>
        </w:rPr>
        <w:br w:type="page"/>
      </w:r>
    </w:p>
    <w:tbl>
      <w:tblPr>
        <w:tblW w:w="963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36"/>
      </w:tblGrid>
      <w:tr w:rsidR="006D18C2" w14:paraId="3B35F9BC" w14:textId="77777777" w:rsidTr="00947155">
        <w:tc>
          <w:tcPr>
            <w:tcW w:w="9610" w:type="dxa"/>
            <w:hideMark/>
          </w:tcPr>
          <w:p w14:paraId="6AA4469E" w14:textId="77777777" w:rsidR="006D18C2" w:rsidRDefault="006D18C2" w:rsidP="00947155">
            <w:pPr>
              <w:pStyle w:val="berschrift1"/>
              <w:rPr>
                <w:rFonts w:cs="Arial"/>
                <w:i w:val="0"/>
                <w:color w:val="336699"/>
                <w:spacing w:val="30"/>
                <w:szCs w:val="24"/>
                <w:lang w:val="en-GB"/>
              </w:rPr>
            </w:pPr>
            <w:bookmarkStart w:id="4" w:name="_Toc28058215"/>
            <w:bookmarkStart w:id="5" w:name="_Toc91486650"/>
            <w:bookmarkStart w:id="6" w:name="_Toc468862277"/>
            <w:r>
              <w:rPr>
                <w:rFonts w:cs="Arial"/>
                <w:i w:val="0"/>
                <w:color w:val="336699"/>
                <w:szCs w:val="24"/>
              </w:rPr>
              <w:lastRenderedPageBreak/>
              <w:t xml:space="preserve">2 </w:t>
            </w:r>
            <w:r>
              <w:rPr>
                <w:rFonts w:cs="Arial"/>
                <w:i w:val="0"/>
                <w:color w:val="336699"/>
                <w:szCs w:val="24"/>
                <w:lang w:val="en-GB"/>
              </w:rPr>
              <w:t>– General Technical Data</w:t>
            </w:r>
            <w:bookmarkEnd w:id="4"/>
            <w:bookmarkEnd w:id="5"/>
            <w:bookmarkEnd w:id="6"/>
          </w:p>
        </w:tc>
      </w:tr>
    </w:tbl>
    <w:p w14:paraId="20BA6F13" w14:textId="77777777" w:rsidR="006D18C2" w:rsidRDefault="006D18C2" w:rsidP="006D18C2">
      <w:pPr>
        <w:ind w:right="-1"/>
        <w:jc w:val="both"/>
        <w:rPr>
          <w:rFonts w:cs="Arial"/>
          <w:lang w:val="fr-FR"/>
        </w:rPr>
      </w:pPr>
    </w:p>
    <w:p w14:paraId="2B43F436" w14:textId="77777777" w:rsidR="005D15B5" w:rsidRDefault="005D15B5" w:rsidP="005D15B5">
      <w:pPr>
        <w:spacing w:after="120"/>
        <w:rPr>
          <w:rFonts w:cs="Arial"/>
          <w:b/>
          <w:bCs/>
        </w:rPr>
      </w:pPr>
      <w:r>
        <w:rPr>
          <w:rFonts w:cs="Arial"/>
          <w:b/>
          <w:bCs/>
        </w:rPr>
        <w:t>Conformity</w:t>
      </w:r>
    </w:p>
    <w:tbl>
      <w:tblPr>
        <w:tblW w:w="0" w:type="dxa"/>
        <w:tblInd w:w="-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18"/>
        <w:gridCol w:w="4818"/>
      </w:tblGrid>
      <w:tr w:rsidR="005D15B5" w:rsidRPr="00F42CEF" w14:paraId="72D678DC" w14:textId="77777777" w:rsidTr="005D15B5">
        <w:tc>
          <w:tcPr>
            <w:tcW w:w="4818" w:type="dxa"/>
            <w:hideMark/>
          </w:tcPr>
          <w:p w14:paraId="68FC79F5" w14:textId="77777777" w:rsidR="005D15B5" w:rsidRDefault="005D15B5">
            <w:pPr>
              <w:tabs>
                <w:tab w:val="left" w:pos="1276"/>
              </w:tabs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EC Declaration of Conformity:</w:t>
            </w:r>
          </w:p>
        </w:tc>
        <w:tc>
          <w:tcPr>
            <w:tcW w:w="4818" w:type="dxa"/>
            <w:hideMark/>
          </w:tcPr>
          <w:p w14:paraId="38DF8AA4" w14:textId="77777777" w:rsidR="005D15B5" w:rsidRDefault="005D15B5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covered by the Directive 2006/42/EC on machinery, Annex II A, and the ATEX directive 2014/34/EU, Annex VIII</w:t>
            </w:r>
          </w:p>
        </w:tc>
      </w:tr>
      <w:tr w:rsidR="005D15B5" w:rsidRPr="00F42CEF" w14:paraId="0CE33388" w14:textId="77777777" w:rsidTr="005D15B5">
        <w:tc>
          <w:tcPr>
            <w:tcW w:w="4818" w:type="dxa"/>
            <w:hideMark/>
          </w:tcPr>
          <w:p w14:paraId="28E79479" w14:textId="77777777" w:rsidR="005D15B5" w:rsidRDefault="005D15B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Explosion protection of the machine:</w:t>
            </w:r>
          </w:p>
        </w:tc>
        <w:tc>
          <w:tcPr>
            <w:tcW w:w="4818" w:type="dxa"/>
            <w:hideMark/>
          </w:tcPr>
          <w:p w14:paraId="5737A5DF" w14:textId="1F658EC8" w:rsidR="005D15B5" w:rsidRDefault="005D15B5">
            <w:pPr>
              <w:tabs>
                <w:tab w:val="left" w:pos="1276"/>
              </w:tabs>
              <w:spacing w:before="60" w:after="60"/>
              <w:rPr>
                <w:rFonts w:cs="Arial"/>
                <w:lang w:val="fr-CH"/>
              </w:rPr>
            </w:pPr>
            <w:r>
              <w:rPr>
                <w:rFonts w:cs="Arial"/>
                <w:noProof/>
                <w:lang w:eastAsia="de-CH"/>
              </w:rPr>
              <w:drawing>
                <wp:inline distT="0" distB="0" distL="0" distR="0" wp14:anchorId="396116B8" wp14:editId="5CB152A1">
                  <wp:extent cx="182880" cy="116840"/>
                  <wp:effectExtent l="0" t="0" r="7620" b="0"/>
                  <wp:docPr id="9" name="Grafik 9" descr="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9" descr="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1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  <w:lang w:val="fr-CH"/>
              </w:rPr>
              <w:t xml:space="preserve">  </w:t>
            </w:r>
            <w:r w:rsidRPr="005C4207">
              <w:rPr>
                <w:rFonts w:cs="Arial"/>
                <w:noProof/>
                <w:lang w:eastAsia="de-CH"/>
              </w:rPr>
              <w:drawing>
                <wp:inline distT="0" distB="0" distL="0" distR="0" wp14:anchorId="19BBD6C3" wp14:editId="562ABC5F">
                  <wp:extent cx="146050" cy="124460"/>
                  <wp:effectExtent l="0" t="0" r="6350" b="8890"/>
                  <wp:docPr id="7" name="Grafik 7" descr="01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7" descr="01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2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C4207">
              <w:rPr>
                <w:rFonts w:cs="Arial"/>
                <w:lang w:val="fr-CH"/>
              </w:rPr>
              <w:t xml:space="preserve"> II </w:t>
            </w:r>
            <w:r w:rsidR="00D476E6" w:rsidRPr="005C4207">
              <w:rPr>
                <w:rFonts w:cs="Arial"/>
                <w:lang w:val="fr-CH"/>
              </w:rPr>
              <w:t>2</w:t>
            </w:r>
            <w:r w:rsidRPr="005C4207">
              <w:rPr>
                <w:rFonts w:cs="Arial"/>
                <w:lang w:val="fr-CH"/>
              </w:rPr>
              <w:t xml:space="preserve"> G </w:t>
            </w:r>
            <w:proofErr w:type="gramStart"/>
            <w:r w:rsidRPr="005C4207">
              <w:rPr>
                <w:rFonts w:cs="Arial"/>
                <w:lang w:val="fr-CH"/>
              </w:rPr>
              <w:t>Ex h</w:t>
            </w:r>
            <w:proofErr w:type="gramEnd"/>
            <w:r w:rsidRPr="005C4207">
              <w:rPr>
                <w:rFonts w:cs="Arial"/>
                <w:lang w:val="fr-CH"/>
              </w:rPr>
              <w:t xml:space="preserve"> IIB</w:t>
            </w:r>
            <w:r>
              <w:rPr>
                <w:rFonts w:cs="Arial"/>
                <w:lang w:val="fr-CH"/>
              </w:rPr>
              <w:t xml:space="preserve"> T3 Gb</w:t>
            </w:r>
          </w:p>
        </w:tc>
      </w:tr>
      <w:tr w:rsidR="005D15B5" w14:paraId="4D1FE293" w14:textId="77777777" w:rsidTr="005D15B5">
        <w:tc>
          <w:tcPr>
            <w:tcW w:w="4818" w:type="dxa"/>
            <w:hideMark/>
          </w:tcPr>
          <w:p w14:paraId="033CA1E1" w14:textId="77777777" w:rsidR="005D15B5" w:rsidRDefault="005D15B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Protection:</w:t>
            </w:r>
          </w:p>
        </w:tc>
        <w:tc>
          <w:tcPr>
            <w:tcW w:w="4818" w:type="dxa"/>
            <w:hideMark/>
          </w:tcPr>
          <w:p w14:paraId="481AF46D" w14:textId="77777777" w:rsidR="005D15B5" w:rsidRDefault="005D15B5">
            <w:pPr>
              <w:pStyle w:val="Fuzeile"/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IP 55</w:t>
            </w:r>
            <w:r>
              <w:rPr>
                <w:rFonts w:cs="Arial"/>
                <w:color w:val="0070C0"/>
                <w:lang w:val="en-GB"/>
              </w:rPr>
              <w:t xml:space="preserve"> </w:t>
            </w:r>
            <w:r>
              <w:rPr>
                <w:rFonts w:cs="Arial"/>
                <w:lang w:val="en-GB"/>
              </w:rPr>
              <w:t>(acc. IEC 60529)</w:t>
            </w:r>
          </w:p>
        </w:tc>
      </w:tr>
    </w:tbl>
    <w:p w14:paraId="5B43FE3D" w14:textId="77777777" w:rsidR="00791478" w:rsidRDefault="00791478" w:rsidP="00791478">
      <w:pPr>
        <w:rPr>
          <w:rFonts w:cs="Arial"/>
        </w:rPr>
      </w:pPr>
    </w:p>
    <w:p w14:paraId="5A7D4605" w14:textId="77777777" w:rsidR="006D18C2" w:rsidRDefault="006D18C2" w:rsidP="006D18C2">
      <w:pPr>
        <w:spacing w:after="120"/>
        <w:rPr>
          <w:rFonts w:cs="Arial"/>
          <w:b/>
          <w:bCs/>
          <w:lang w:val="en-GB"/>
        </w:rPr>
      </w:pPr>
      <w:r>
        <w:rPr>
          <w:rFonts w:cs="Arial"/>
          <w:b/>
          <w:bCs/>
          <w:lang w:val="en-GB"/>
        </w:rPr>
        <w:t>Electrical specifications</w:t>
      </w:r>
    </w:p>
    <w:tbl>
      <w:tblPr>
        <w:tblW w:w="9636" w:type="dxa"/>
        <w:tblInd w:w="-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18"/>
        <w:gridCol w:w="4818"/>
      </w:tblGrid>
      <w:tr w:rsidR="006D18C2" w14:paraId="5CCC0513" w14:textId="77777777" w:rsidTr="00947155">
        <w:tc>
          <w:tcPr>
            <w:tcW w:w="4820" w:type="dxa"/>
            <w:hideMark/>
          </w:tcPr>
          <w:p w14:paraId="12F4222F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Operating voltage:</w:t>
            </w:r>
          </w:p>
        </w:tc>
        <w:tc>
          <w:tcPr>
            <w:tcW w:w="4820" w:type="dxa"/>
            <w:hideMark/>
          </w:tcPr>
          <w:p w14:paraId="3AD01BEC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400 V, 50 Hz (3 phases)</w:t>
            </w:r>
          </w:p>
        </w:tc>
      </w:tr>
      <w:tr w:rsidR="006D18C2" w14:paraId="187EF06B" w14:textId="77777777" w:rsidTr="00947155">
        <w:tc>
          <w:tcPr>
            <w:tcW w:w="4820" w:type="dxa"/>
            <w:hideMark/>
          </w:tcPr>
          <w:p w14:paraId="19EB89AA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Control voltage:</w:t>
            </w:r>
          </w:p>
        </w:tc>
        <w:tc>
          <w:tcPr>
            <w:tcW w:w="4820" w:type="dxa"/>
            <w:hideMark/>
          </w:tcPr>
          <w:p w14:paraId="7C0CF77A" w14:textId="178AAD21" w:rsidR="006D18C2" w:rsidRDefault="005D3D9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24 VDC</w:t>
            </w:r>
          </w:p>
        </w:tc>
      </w:tr>
    </w:tbl>
    <w:p w14:paraId="58D9FE54" w14:textId="77777777" w:rsidR="006D18C2" w:rsidRDefault="006D18C2" w:rsidP="006D18C2">
      <w:pPr>
        <w:rPr>
          <w:rFonts w:cs="Arial"/>
        </w:rPr>
      </w:pPr>
    </w:p>
    <w:p w14:paraId="3DFEC4F7" w14:textId="77777777" w:rsidR="006D18C2" w:rsidRDefault="006D18C2" w:rsidP="006D18C2">
      <w:pPr>
        <w:spacing w:after="120"/>
        <w:rPr>
          <w:rFonts w:cs="Arial"/>
          <w:b/>
          <w:bCs/>
          <w:lang w:val="en-GB"/>
        </w:rPr>
      </w:pPr>
      <w:r>
        <w:rPr>
          <w:rFonts w:cs="Arial"/>
          <w:b/>
          <w:bCs/>
          <w:lang w:val="en-GB"/>
        </w:rPr>
        <w:t>Grinding unit</w:t>
      </w:r>
    </w:p>
    <w:tbl>
      <w:tblPr>
        <w:tblW w:w="9639" w:type="dxa"/>
        <w:tblInd w:w="-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4819"/>
      </w:tblGrid>
      <w:tr w:rsidR="006D18C2" w14:paraId="1EBFFAEB" w14:textId="77777777" w:rsidTr="00CD7076">
        <w:tc>
          <w:tcPr>
            <w:tcW w:w="4818" w:type="dxa"/>
            <w:hideMark/>
          </w:tcPr>
          <w:p w14:paraId="71D71982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Grinding cylinder volume:</w:t>
            </w:r>
          </w:p>
        </w:tc>
        <w:tc>
          <w:tcPr>
            <w:tcW w:w="4818" w:type="dxa"/>
            <w:hideMark/>
          </w:tcPr>
          <w:p w14:paraId="63FA9200" w14:textId="77777777" w:rsidR="006D18C2" w:rsidRDefault="006D18C2" w:rsidP="00947155">
            <w:pPr>
              <w:pStyle w:val="Fuzeile"/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9.0 liter</w:t>
            </w:r>
          </w:p>
        </w:tc>
      </w:tr>
      <w:tr w:rsidR="006D18C2" w14:paraId="2FF22541" w14:textId="77777777" w:rsidTr="00CD7076">
        <w:tc>
          <w:tcPr>
            <w:tcW w:w="4818" w:type="dxa"/>
            <w:hideMark/>
          </w:tcPr>
          <w:p w14:paraId="4609D8F2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Max. working pressure:</w:t>
            </w:r>
          </w:p>
        </w:tc>
        <w:tc>
          <w:tcPr>
            <w:tcW w:w="4818" w:type="dxa"/>
            <w:hideMark/>
          </w:tcPr>
          <w:p w14:paraId="02D49203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4.0 bar</w:t>
            </w:r>
          </w:p>
        </w:tc>
      </w:tr>
      <w:tr w:rsidR="006D18C2" w14:paraId="60CBA02F" w14:textId="77777777" w:rsidTr="00CD7076">
        <w:tc>
          <w:tcPr>
            <w:tcW w:w="4818" w:type="dxa"/>
            <w:hideMark/>
          </w:tcPr>
          <w:p w14:paraId="778BEFE0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Working temperature:</w:t>
            </w:r>
          </w:p>
        </w:tc>
        <w:tc>
          <w:tcPr>
            <w:tcW w:w="4818" w:type="dxa"/>
            <w:hideMark/>
          </w:tcPr>
          <w:p w14:paraId="4E7E5D3C" w14:textId="77777777" w:rsidR="006D18C2" w:rsidRDefault="006D18C2" w:rsidP="00947155">
            <w:pPr>
              <w:pStyle w:val="Fuzeile"/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5 °C - 85 °C</w:t>
            </w:r>
          </w:p>
        </w:tc>
      </w:tr>
      <w:tr w:rsidR="00CD7076" w:rsidRPr="00F42CEF" w14:paraId="4635D5A4" w14:textId="77777777" w:rsidTr="00CD7076">
        <w:tblPrEx>
          <w:tblLook w:val="0000" w:firstRow="0" w:lastRow="0" w:firstColumn="0" w:lastColumn="0" w:noHBand="0" w:noVBand="0"/>
        </w:tblPrEx>
        <w:tc>
          <w:tcPr>
            <w:tcW w:w="4820" w:type="dxa"/>
          </w:tcPr>
          <w:p w14:paraId="7ECD1FA9" w14:textId="77777777" w:rsidR="00CD7076" w:rsidRPr="005D2CDC" w:rsidRDefault="00CD7076" w:rsidP="00F0383C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  <w:r w:rsidRPr="005D2CDC">
              <w:rPr>
                <w:lang w:val="en-GB"/>
              </w:rPr>
              <w:t>Product inlet:</w:t>
            </w:r>
          </w:p>
        </w:tc>
        <w:tc>
          <w:tcPr>
            <w:tcW w:w="4819" w:type="dxa"/>
          </w:tcPr>
          <w:p w14:paraId="1E448883" w14:textId="77777777" w:rsidR="00CD7076" w:rsidRPr="005D2CDC" w:rsidRDefault="00CD7076" w:rsidP="00F0383C">
            <w:pPr>
              <w:pStyle w:val="Fu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lang w:val="en-GB"/>
              </w:rPr>
            </w:pPr>
            <w:r w:rsidRPr="005D2CDC">
              <w:rPr>
                <w:lang w:val="en-GB"/>
              </w:rPr>
              <w:t xml:space="preserve">Tri-Clamp connection Ø 50.5 mm acc. DIN 32676 for tube acc. DIN </w:t>
            </w:r>
            <w:proofErr w:type="gramStart"/>
            <w:r w:rsidRPr="005D2CDC">
              <w:rPr>
                <w:lang w:val="en-GB"/>
              </w:rPr>
              <w:t>11866 line</w:t>
            </w:r>
            <w:proofErr w:type="gramEnd"/>
            <w:r w:rsidRPr="005D2CDC">
              <w:rPr>
                <w:lang w:val="en-GB"/>
              </w:rPr>
              <w:t xml:space="preserve"> B DN/OD </w:t>
            </w:r>
            <w:r w:rsidRPr="005D2CDC">
              <w:rPr>
                <w:lang w:val="en-GB"/>
              </w:rPr>
              <w:br/>
              <w:t>Ø 33.7 mm with hose connection Ø 31.8 mm and with PTFE seal</w:t>
            </w:r>
          </w:p>
        </w:tc>
      </w:tr>
      <w:tr w:rsidR="00CD7076" w:rsidRPr="00F42CEF" w14:paraId="0BB8F771" w14:textId="77777777" w:rsidTr="00CD7076">
        <w:tblPrEx>
          <w:tblLook w:val="0000" w:firstRow="0" w:lastRow="0" w:firstColumn="0" w:lastColumn="0" w:noHBand="0" w:noVBand="0"/>
        </w:tblPrEx>
        <w:tc>
          <w:tcPr>
            <w:tcW w:w="4820" w:type="dxa"/>
          </w:tcPr>
          <w:p w14:paraId="1A51DC6E" w14:textId="77777777" w:rsidR="00CD7076" w:rsidRPr="005D2CDC" w:rsidRDefault="00CD7076" w:rsidP="00F0383C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  <w:r w:rsidRPr="005D2CDC">
              <w:rPr>
                <w:lang w:val="en-GB"/>
              </w:rPr>
              <w:t>Product outlet:</w:t>
            </w:r>
          </w:p>
        </w:tc>
        <w:tc>
          <w:tcPr>
            <w:tcW w:w="4819" w:type="dxa"/>
          </w:tcPr>
          <w:p w14:paraId="5182385C" w14:textId="77777777" w:rsidR="00CD7076" w:rsidRPr="005D2CDC" w:rsidRDefault="00CD7076" w:rsidP="00F0383C">
            <w:pPr>
              <w:pStyle w:val="Fu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lang w:val="en-GB"/>
              </w:rPr>
            </w:pPr>
            <w:r w:rsidRPr="005D2CDC">
              <w:rPr>
                <w:lang w:val="en-GB"/>
              </w:rPr>
              <w:t xml:space="preserve">Tri-Clamp connection Ø 50.5 mm acc. DIN 32676 for tube acc. DIN </w:t>
            </w:r>
            <w:proofErr w:type="gramStart"/>
            <w:r w:rsidRPr="005D2CDC">
              <w:rPr>
                <w:lang w:val="en-GB"/>
              </w:rPr>
              <w:t>11866 line</w:t>
            </w:r>
            <w:proofErr w:type="gramEnd"/>
            <w:r w:rsidRPr="005D2CDC">
              <w:rPr>
                <w:lang w:val="en-GB"/>
              </w:rPr>
              <w:t xml:space="preserve"> B DN/OD </w:t>
            </w:r>
            <w:r w:rsidRPr="005D2CDC">
              <w:rPr>
                <w:lang w:val="en-GB"/>
              </w:rPr>
              <w:br/>
              <w:t>Ø 33.7 mm with hose connection Ø 31.8 mm and with PTFE seal</w:t>
            </w:r>
          </w:p>
        </w:tc>
      </w:tr>
    </w:tbl>
    <w:p w14:paraId="51F9719B" w14:textId="77777777" w:rsidR="00CD7076" w:rsidRPr="000D4805" w:rsidRDefault="00CD7076" w:rsidP="006D18C2">
      <w:pPr>
        <w:rPr>
          <w:lang w:val="en-GB"/>
        </w:rPr>
      </w:pPr>
    </w:p>
    <w:tbl>
      <w:tblPr>
        <w:tblW w:w="9636" w:type="dxa"/>
        <w:tblInd w:w="-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18"/>
        <w:gridCol w:w="4818"/>
      </w:tblGrid>
      <w:tr w:rsidR="006D18C2" w14:paraId="1F467D95" w14:textId="77777777" w:rsidTr="00947155">
        <w:tc>
          <w:tcPr>
            <w:tcW w:w="4818" w:type="dxa"/>
            <w:hideMark/>
          </w:tcPr>
          <w:p w14:paraId="6988330E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b/>
                <w:lang w:val="en-GB"/>
              </w:rPr>
            </w:pPr>
            <w:r>
              <w:rPr>
                <w:rFonts w:cs="Arial"/>
                <w:b/>
                <w:lang w:val="en-GB"/>
              </w:rPr>
              <w:t>Cooling water circulation system</w:t>
            </w:r>
          </w:p>
        </w:tc>
        <w:tc>
          <w:tcPr>
            <w:tcW w:w="4818" w:type="dxa"/>
          </w:tcPr>
          <w:p w14:paraId="291B8192" w14:textId="77777777" w:rsidR="006D18C2" w:rsidRDefault="006D18C2" w:rsidP="00947155">
            <w:pPr>
              <w:pStyle w:val="Fuzeile"/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6D18C2" w:rsidRPr="00F42CEF" w14:paraId="4E0703F9" w14:textId="77777777" w:rsidTr="00947155">
        <w:tc>
          <w:tcPr>
            <w:tcW w:w="4818" w:type="dxa"/>
            <w:hideMark/>
          </w:tcPr>
          <w:p w14:paraId="6E4C71CD" w14:textId="77777777" w:rsidR="006D18C2" w:rsidRDefault="006D18C2" w:rsidP="00947155">
            <w:pPr>
              <w:numPr>
                <w:ilvl w:val="0"/>
                <w:numId w:val="7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Central cooling water connection for the cooling of the grinding unit and the rinsing liquid device:</w:t>
            </w:r>
          </w:p>
        </w:tc>
        <w:tc>
          <w:tcPr>
            <w:tcW w:w="4818" w:type="dxa"/>
            <w:hideMark/>
          </w:tcPr>
          <w:p w14:paraId="05B6B9EA" w14:textId="77777777" w:rsidR="006D18C2" w:rsidRDefault="006D18C2" w:rsidP="00947155">
            <w:pPr>
              <w:pStyle w:val="Fuzeile"/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With external thread connection G ½”</w:t>
            </w:r>
          </w:p>
        </w:tc>
      </w:tr>
      <w:tr w:rsidR="006D18C2" w14:paraId="0E28D77D" w14:textId="77777777" w:rsidTr="00947155">
        <w:tc>
          <w:tcPr>
            <w:tcW w:w="4818" w:type="dxa"/>
            <w:hideMark/>
          </w:tcPr>
          <w:p w14:paraId="7E30499C" w14:textId="77777777" w:rsidR="006D18C2" w:rsidRDefault="006D18C2" w:rsidP="006D18C2">
            <w:pPr>
              <w:numPr>
                <w:ilvl w:val="0"/>
                <w:numId w:val="7"/>
              </w:numPr>
              <w:tabs>
                <w:tab w:val="left" w:pos="1276"/>
              </w:tabs>
              <w:spacing w:before="60" w:after="60" w:line="276" w:lineRule="auto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Cooling water information</w:t>
            </w:r>
          </w:p>
        </w:tc>
        <w:tc>
          <w:tcPr>
            <w:tcW w:w="4818" w:type="dxa"/>
          </w:tcPr>
          <w:p w14:paraId="1D84E3EE" w14:textId="77777777" w:rsidR="006D18C2" w:rsidRDefault="006D18C2" w:rsidP="00947155">
            <w:pPr>
              <w:pStyle w:val="Fuzeile"/>
              <w:tabs>
                <w:tab w:val="left" w:pos="1276"/>
              </w:tabs>
              <w:spacing w:before="60" w:after="60" w:line="276" w:lineRule="auto"/>
              <w:rPr>
                <w:rFonts w:cs="Arial"/>
                <w:lang w:val="en-GB"/>
              </w:rPr>
            </w:pPr>
          </w:p>
        </w:tc>
      </w:tr>
      <w:tr w:rsidR="006D18C2" w14:paraId="35478B2F" w14:textId="77777777" w:rsidTr="00947155">
        <w:tc>
          <w:tcPr>
            <w:tcW w:w="4818" w:type="dxa"/>
            <w:hideMark/>
          </w:tcPr>
          <w:p w14:paraId="4FDF8876" w14:textId="77777777" w:rsidR="006D18C2" w:rsidRDefault="006D18C2" w:rsidP="00947155">
            <w:pPr>
              <w:tabs>
                <w:tab w:val="left" w:pos="1276"/>
              </w:tabs>
              <w:spacing w:before="60" w:after="60" w:line="276" w:lineRule="auto"/>
              <w:ind w:left="227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Flow rate:</w:t>
            </w:r>
          </w:p>
        </w:tc>
        <w:tc>
          <w:tcPr>
            <w:tcW w:w="4818" w:type="dxa"/>
            <w:hideMark/>
          </w:tcPr>
          <w:p w14:paraId="4D82FD98" w14:textId="77777777" w:rsidR="006D18C2" w:rsidRDefault="006D18C2" w:rsidP="00947155">
            <w:pPr>
              <w:pStyle w:val="Fuzeile"/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1500 – 2000 l/h</w:t>
            </w:r>
          </w:p>
        </w:tc>
      </w:tr>
      <w:tr w:rsidR="006D18C2" w14:paraId="744458EF" w14:textId="77777777" w:rsidTr="00947155">
        <w:tc>
          <w:tcPr>
            <w:tcW w:w="4818" w:type="dxa"/>
            <w:hideMark/>
          </w:tcPr>
          <w:p w14:paraId="14B3512F" w14:textId="77777777" w:rsidR="006D18C2" w:rsidRDefault="006D18C2" w:rsidP="00947155">
            <w:pPr>
              <w:tabs>
                <w:tab w:val="left" w:pos="1276"/>
              </w:tabs>
              <w:spacing w:before="60" w:after="60" w:line="276" w:lineRule="auto"/>
              <w:ind w:left="227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Pressure drop (with free outlet):</w:t>
            </w:r>
          </w:p>
        </w:tc>
        <w:tc>
          <w:tcPr>
            <w:tcW w:w="4818" w:type="dxa"/>
            <w:hideMark/>
          </w:tcPr>
          <w:p w14:paraId="3E3E3A03" w14:textId="77777777" w:rsidR="006D18C2" w:rsidRDefault="006D18C2" w:rsidP="00947155">
            <w:pPr>
              <w:pStyle w:val="Fuzeile"/>
              <w:tabs>
                <w:tab w:val="left" w:pos="1276"/>
              </w:tabs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2.5 – 4.0 bar</w:t>
            </w:r>
          </w:p>
        </w:tc>
      </w:tr>
      <w:tr w:rsidR="006D18C2" w14:paraId="6403B5D7" w14:textId="77777777" w:rsidTr="00947155">
        <w:tc>
          <w:tcPr>
            <w:tcW w:w="4818" w:type="dxa"/>
            <w:hideMark/>
          </w:tcPr>
          <w:p w14:paraId="7D14AC7A" w14:textId="77777777" w:rsidR="006D18C2" w:rsidRDefault="006D18C2" w:rsidP="00947155">
            <w:pPr>
              <w:tabs>
                <w:tab w:val="left" w:pos="1276"/>
              </w:tabs>
              <w:spacing w:before="60" w:after="60" w:line="276" w:lineRule="auto"/>
              <w:ind w:left="227"/>
              <w:rPr>
                <w:rFonts w:cs="Arial"/>
              </w:rPr>
            </w:pPr>
            <w:r>
              <w:rPr>
                <w:rFonts w:cs="Arial"/>
              </w:rPr>
              <w:t>Max. cooling water pressure:</w:t>
            </w:r>
          </w:p>
        </w:tc>
        <w:tc>
          <w:tcPr>
            <w:tcW w:w="4818" w:type="dxa"/>
            <w:hideMark/>
          </w:tcPr>
          <w:p w14:paraId="1D29B4A4" w14:textId="77777777" w:rsidR="006D18C2" w:rsidRDefault="006D18C2" w:rsidP="00947155">
            <w:pPr>
              <w:pStyle w:val="Fuzeile"/>
              <w:tabs>
                <w:tab w:val="left" w:pos="1276"/>
              </w:tabs>
              <w:spacing w:before="60" w:after="60" w:line="276" w:lineRule="auto"/>
              <w:rPr>
                <w:rFonts w:cs="Arial"/>
              </w:rPr>
            </w:pPr>
            <w:r>
              <w:rPr>
                <w:rFonts w:cs="Arial"/>
              </w:rPr>
              <w:t>6.0 bar</w:t>
            </w:r>
          </w:p>
        </w:tc>
      </w:tr>
      <w:tr w:rsidR="006D18C2" w14:paraId="2759A026" w14:textId="77777777" w:rsidTr="00947155">
        <w:tc>
          <w:tcPr>
            <w:tcW w:w="4818" w:type="dxa"/>
            <w:hideMark/>
          </w:tcPr>
          <w:p w14:paraId="7D63F722" w14:textId="77777777" w:rsidR="006D18C2" w:rsidRDefault="006D18C2" w:rsidP="001417AE">
            <w:pPr>
              <w:numPr>
                <w:ilvl w:val="0"/>
                <w:numId w:val="7"/>
              </w:numPr>
              <w:tabs>
                <w:tab w:val="left" w:pos="1276"/>
              </w:tabs>
              <w:spacing w:before="60" w:after="60" w:line="276" w:lineRule="auto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Cooling </w:t>
            </w:r>
            <w:r w:rsidR="001417AE">
              <w:rPr>
                <w:rFonts w:cs="Arial"/>
                <w:lang w:val="en-GB"/>
              </w:rPr>
              <w:t>water</w:t>
            </w:r>
            <w:r>
              <w:rPr>
                <w:rFonts w:cs="Arial"/>
                <w:lang w:val="en-GB"/>
              </w:rPr>
              <w:t xml:space="preserve"> temperature range:</w:t>
            </w:r>
          </w:p>
        </w:tc>
        <w:tc>
          <w:tcPr>
            <w:tcW w:w="4818" w:type="dxa"/>
            <w:hideMark/>
          </w:tcPr>
          <w:p w14:paraId="7F0CC11E" w14:textId="77777777" w:rsidR="006D18C2" w:rsidRDefault="001417AE" w:rsidP="00947155">
            <w:pPr>
              <w:pStyle w:val="Fuzeile"/>
              <w:tabs>
                <w:tab w:val="left" w:pos="1276"/>
              </w:tabs>
              <w:spacing w:before="60" w:after="60" w:line="276" w:lineRule="auto"/>
              <w:rPr>
                <w:rFonts w:cs="Arial"/>
              </w:rPr>
            </w:pPr>
            <w:r>
              <w:rPr>
                <w:rFonts w:cs="Arial"/>
              </w:rPr>
              <w:t>-</w:t>
            </w:r>
            <w:r w:rsidR="006D18C2">
              <w:rPr>
                <w:rFonts w:cs="Arial"/>
              </w:rPr>
              <w:t>15 °C – +50 °C</w:t>
            </w:r>
          </w:p>
        </w:tc>
      </w:tr>
      <w:tr w:rsidR="006D18C2" w14:paraId="1EAEECF3" w14:textId="77777777" w:rsidTr="00947155">
        <w:tc>
          <w:tcPr>
            <w:tcW w:w="4818" w:type="dxa"/>
            <w:hideMark/>
          </w:tcPr>
          <w:p w14:paraId="34619C36" w14:textId="77777777" w:rsidR="006D18C2" w:rsidRDefault="006D18C2" w:rsidP="006D18C2">
            <w:pPr>
              <w:numPr>
                <w:ilvl w:val="0"/>
                <w:numId w:val="7"/>
              </w:numPr>
              <w:tabs>
                <w:tab w:val="left" w:pos="1276"/>
              </w:tabs>
              <w:spacing w:before="60" w:after="60" w:line="276" w:lineRule="auto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Recommended cooling water temperature:</w:t>
            </w:r>
          </w:p>
        </w:tc>
        <w:tc>
          <w:tcPr>
            <w:tcW w:w="4818" w:type="dxa"/>
            <w:hideMark/>
          </w:tcPr>
          <w:p w14:paraId="1FB28542" w14:textId="77777777" w:rsidR="006D18C2" w:rsidRDefault="006D18C2" w:rsidP="00947155">
            <w:pPr>
              <w:pStyle w:val="Fuzeile"/>
              <w:tabs>
                <w:tab w:val="left" w:pos="1276"/>
              </w:tabs>
              <w:spacing w:before="60" w:after="60" w:line="276" w:lineRule="auto"/>
              <w:rPr>
                <w:rFonts w:cs="Arial"/>
              </w:rPr>
            </w:pPr>
            <w:r>
              <w:rPr>
                <w:rFonts w:cs="Arial"/>
              </w:rPr>
              <w:t>Below 10 °C</w:t>
            </w:r>
          </w:p>
        </w:tc>
      </w:tr>
    </w:tbl>
    <w:p w14:paraId="37C4F40E" w14:textId="77777777" w:rsidR="006D18C2" w:rsidRDefault="006D18C2" w:rsidP="006D18C2">
      <w:pPr>
        <w:rPr>
          <w:rFonts w:cs="Arial"/>
        </w:rPr>
      </w:pPr>
    </w:p>
    <w:p w14:paraId="19D38565" w14:textId="77777777" w:rsidR="006D18C2" w:rsidRDefault="006D18C2" w:rsidP="006D18C2">
      <w:pPr>
        <w:spacing w:after="120"/>
        <w:rPr>
          <w:rFonts w:cs="Arial"/>
          <w:b/>
          <w:bCs/>
          <w:iCs/>
          <w:lang w:val="en-GB"/>
        </w:rPr>
      </w:pPr>
      <w:r>
        <w:rPr>
          <w:rFonts w:cs="Arial"/>
          <w:b/>
          <w:bCs/>
          <w:iCs/>
          <w:lang w:val="en-GB"/>
        </w:rPr>
        <w:t>Machine Housing</w:t>
      </w:r>
    </w:p>
    <w:tbl>
      <w:tblPr>
        <w:tblW w:w="9636" w:type="dxa"/>
        <w:tblInd w:w="-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18"/>
        <w:gridCol w:w="4818"/>
      </w:tblGrid>
      <w:tr w:rsidR="006D18C2" w:rsidRPr="00F42CEF" w14:paraId="22CE06C9" w14:textId="77777777" w:rsidTr="00947155">
        <w:tc>
          <w:tcPr>
            <w:tcW w:w="4820" w:type="dxa"/>
            <w:hideMark/>
          </w:tcPr>
          <w:p w14:paraId="62B13208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Paint:</w:t>
            </w:r>
          </w:p>
        </w:tc>
        <w:tc>
          <w:tcPr>
            <w:tcW w:w="4820" w:type="dxa"/>
            <w:hideMark/>
          </w:tcPr>
          <w:p w14:paraId="42D93B8A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2-Component paint of high quality, chemical resistant (in the colours grey, blue)</w:t>
            </w:r>
          </w:p>
        </w:tc>
      </w:tr>
      <w:tr w:rsidR="006D18C2" w14:paraId="6046B13F" w14:textId="77777777" w:rsidTr="00947155">
        <w:tc>
          <w:tcPr>
            <w:tcW w:w="4820" w:type="dxa"/>
            <w:hideMark/>
          </w:tcPr>
          <w:p w14:paraId="54E704D7" w14:textId="77777777" w:rsidR="006D18C2" w:rsidRPr="000D4805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fr-FR"/>
              </w:rPr>
            </w:pPr>
            <w:r w:rsidRPr="000D4805">
              <w:rPr>
                <w:rFonts w:cs="Arial"/>
                <w:lang w:val="fr-FR"/>
              </w:rPr>
              <w:t>Dimensions L x W x H (mm</w:t>
            </w:r>
            <w:proofErr w:type="gramStart"/>
            <w:r w:rsidRPr="000D4805">
              <w:rPr>
                <w:rFonts w:cs="Arial"/>
                <w:lang w:val="fr-FR"/>
              </w:rPr>
              <w:t>):</w:t>
            </w:r>
            <w:proofErr w:type="gramEnd"/>
          </w:p>
        </w:tc>
        <w:tc>
          <w:tcPr>
            <w:tcW w:w="4820" w:type="dxa"/>
            <w:hideMark/>
          </w:tcPr>
          <w:p w14:paraId="3DB1924F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Approx. 1520 x 1000 x 1920</w:t>
            </w:r>
          </w:p>
        </w:tc>
      </w:tr>
      <w:tr w:rsidR="006D18C2" w14:paraId="1811D728" w14:textId="77777777" w:rsidTr="00947155">
        <w:tc>
          <w:tcPr>
            <w:tcW w:w="4820" w:type="dxa"/>
            <w:hideMark/>
          </w:tcPr>
          <w:p w14:paraId="130AA1D8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Weight:</w:t>
            </w:r>
          </w:p>
        </w:tc>
        <w:tc>
          <w:tcPr>
            <w:tcW w:w="4820" w:type="dxa"/>
            <w:hideMark/>
          </w:tcPr>
          <w:p w14:paraId="19EF9AC9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Approx. 1200 - 1300 kg</w:t>
            </w:r>
          </w:p>
        </w:tc>
      </w:tr>
    </w:tbl>
    <w:p w14:paraId="7F77CD9A" w14:textId="77777777" w:rsidR="006D18C2" w:rsidRDefault="006D18C2" w:rsidP="006D18C2">
      <w:pPr>
        <w:rPr>
          <w:rFonts w:cs="Arial"/>
          <w:lang w:val="en-GB"/>
        </w:rPr>
      </w:pPr>
    </w:p>
    <w:tbl>
      <w:tblPr>
        <w:tblW w:w="9636" w:type="dxa"/>
        <w:tblInd w:w="-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36"/>
      </w:tblGrid>
      <w:tr w:rsidR="006D18C2" w14:paraId="4DF04CB8" w14:textId="77777777" w:rsidTr="00947155">
        <w:tc>
          <w:tcPr>
            <w:tcW w:w="9710" w:type="dxa"/>
            <w:hideMark/>
          </w:tcPr>
          <w:p w14:paraId="3217965D" w14:textId="77777777" w:rsidR="006D18C2" w:rsidRDefault="006D18C2" w:rsidP="00947155">
            <w:pPr>
              <w:pStyle w:val="berschrift1"/>
              <w:rPr>
                <w:rFonts w:cs="Arial"/>
                <w:i w:val="0"/>
                <w:color w:val="336699"/>
                <w:szCs w:val="24"/>
                <w:lang w:val="en-GB"/>
              </w:rPr>
            </w:pPr>
            <w:r>
              <w:rPr>
                <w:rFonts w:cs="Arial"/>
                <w:b w:val="0"/>
                <w:i w:val="0"/>
                <w:szCs w:val="24"/>
                <w:lang w:val="en-GB"/>
              </w:rPr>
              <w:lastRenderedPageBreak/>
              <w:br w:type="page"/>
            </w:r>
            <w:r>
              <w:rPr>
                <w:rFonts w:cs="Arial"/>
                <w:b w:val="0"/>
                <w:color w:val="336699"/>
                <w:szCs w:val="24"/>
                <w:lang w:val="en-GB"/>
              </w:rPr>
              <w:br w:type="page"/>
            </w:r>
            <w:r>
              <w:rPr>
                <w:rFonts w:cs="Arial"/>
                <w:b w:val="0"/>
                <w:color w:val="336699"/>
                <w:szCs w:val="24"/>
                <w:lang w:val="en-GB"/>
              </w:rPr>
              <w:br w:type="page"/>
            </w:r>
            <w:bookmarkStart w:id="7" w:name="_Toc28058216"/>
            <w:bookmarkStart w:id="8" w:name="_Toc91486651"/>
            <w:bookmarkStart w:id="9" w:name="_Toc468862278"/>
            <w:r>
              <w:rPr>
                <w:rFonts w:cs="Arial"/>
                <w:i w:val="0"/>
                <w:color w:val="336699"/>
                <w:szCs w:val="24"/>
                <w:lang w:val="en-GB"/>
              </w:rPr>
              <w:t>3 – Machine Execution</w:t>
            </w:r>
            <w:bookmarkEnd w:id="7"/>
            <w:bookmarkEnd w:id="8"/>
            <w:bookmarkEnd w:id="9"/>
          </w:p>
        </w:tc>
      </w:tr>
    </w:tbl>
    <w:p w14:paraId="16BC0E01" w14:textId="77777777" w:rsidR="006D18C2" w:rsidRDefault="006D18C2" w:rsidP="006D18C2">
      <w:pPr>
        <w:pStyle w:val="Fuzeile"/>
        <w:tabs>
          <w:tab w:val="left" w:pos="708"/>
        </w:tabs>
        <w:rPr>
          <w:rFonts w:cs="Arial"/>
          <w:lang w:val="en-GB"/>
        </w:rPr>
      </w:pPr>
    </w:p>
    <w:p w14:paraId="47720A10" w14:textId="77777777" w:rsidR="006D18C2" w:rsidRDefault="006D18C2" w:rsidP="006D18C2">
      <w:pPr>
        <w:tabs>
          <w:tab w:val="left" w:pos="540"/>
        </w:tabs>
        <w:spacing w:after="120"/>
        <w:rPr>
          <w:rFonts w:cs="Arial"/>
          <w:b/>
          <w:bCs/>
          <w:lang w:val="en-GB"/>
        </w:rPr>
      </w:pPr>
      <w:r>
        <w:rPr>
          <w:rFonts w:cs="Arial"/>
          <w:b/>
          <w:bCs/>
          <w:lang w:val="en-GB"/>
        </w:rPr>
        <w:t>3.1</w:t>
      </w:r>
      <w:r>
        <w:rPr>
          <w:rFonts w:cs="Arial"/>
          <w:b/>
          <w:bCs/>
          <w:lang w:val="en-GB"/>
        </w:rPr>
        <w:tab/>
        <w:t>Grinding Unit</w:t>
      </w:r>
    </w:p>
    <w:tbl>
      <w:tblPr>
        <w:tblW w:w="9645" w:type="dxa"/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566"/>
        <w:gridCol w:w="7362"/>
        <w:gridCol w:w="1717"/>
      </w:tblGrid>
      <w:tr w:rsidR="006D18C2" w:rsidRPr="00F42CEF" w14:paraId="6A21F151" w14:textId="77777777" w:rsidTr="001A0114">
        <w:tc>
          <w:tcPr>
            <w:tcW w:w="566" w:type="dxa"/>
            <w:hideMark/>
          </w:tcPr>
          <w:p w14:paraId="7CF8EF83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5" w:type="dxa"/>
            <w:hideMark/>
          </w:tcPr>
          <w:p w14:paraId="75095D69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Cooling cylinder in stainless steel including a removing device for fast &amp; simple access to the milling chamber</w:t>
            </w:r>
            <w:r>
              <w:rPr>
                <w:rFonts w:cs="Arial"/>
                <w:i/>
                <w:lang w:val="en-GB"/>
              </w:rPr>
              <w:t xml:space="preserve"> / </w:t>
            </w:r>
            <w:r w:rsidRPr="00B766B2">
              <w:rPr>
                <w:rFonts w:cs="Arial"/>
                <w:lang w:val="en-GB"/>
              </w:rPr>
              <w:t>DYNO</w:t>
            </w:r>
            <w:r>
              <w:rPr>
                <w:rFonts w:cs="Arial"/>
                <w:vertAlign w:val="superscript"/>
                <w:lang w:val="en-GB"/>
              </w:rPr>
              <w:sym w:font="Symbol" w:char="F0E2"/>
            </w:r>
            <w:r w:rsidRPr="00B766B2">
              <w:rPr>
                <w:rFonts w:cs="Arial"/>
                <w:lang w:val="en-GB"/>
              </w:rPr>
              <w:t xml:space="preserve">-ACCELERATOR </w:t>
            </w:r>
            <w:r>
              <w:rPr>
                <w:rFonts w:cs="Arial"/>
                <w:lang w:val="en-GB"/>
              </w:rPr>
              <w:t>due to the ergonomic design</w:t>
            </w:r>
          </w:p>
        </w:tc>
        <w:tc>
          <w:tcPr>
            <w:tcW w:w="1715" w:type="dxa"/>
          </w:tcPr>
          <w:p w14:paraId="035189D9" w14:textId="77777777" w:rsidR="006D18C2" w:rsidRDefault="006D18C2" w:rsidP="00947155">
            <w:pPr>
              <w:jc w:val="right"/>
              <w:rPr>
                <w:rFonts w:cs="Arial"/>
                <w:lang w:val="en-GB"/>
              </w:rPr>
            </w:pPr>
          </w:p>
        </w:tc>
      </w:tr>
      <w:tr w:rsidR="006D18C2" w:rsidRPr="00F42CEF" w14:paraId="46494697" w14:textId="77777777" w:rsidTr="001A0114">
        <w:tc>
          <w:tcPr>
            <w:tcW w:w="566" w:type="dxa"/>
            <w:hideMark/>
          </w:tcPr>
          <w:p w14:paraId="3333A611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5" w:type="dxa"/>
            <w:hideMark/>
          </w:tcPr>
          <w:p w14:paraId="5F76AB65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Grinding cylinder made of wear resistant </w:t>
            </w:r>
            <w:r>
              <w:rPr>
                <w:rFonts w:cs="Arial"/>
                <w:b/>
                <w:lang w:val="en-GB"/>
              </w:rPr>
              <w:t>silicon carbide</w:t>
            </w:r>
          </w:p>
        </w:tc>
        <w:tc>
          <w:tcPr>
            <w:tcW w:w="1715" w:type="dxa"/>
          </w:tcPr>
          <w:p w14:paraId="669A3DFF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6D18C2" w:rsidRPr="00F42CEF" w14:paraId="5C6F8ADF" w14:textId="77777777" w:rsidTr="001A0114">
        <w:tc>
          <w:tcPr>
            <w:tcW w:w="566" w:type="dxa"/>
            <w:hideMark/>
          </w:tcPr>
          <w:p w14:paraId="0425D85D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5" w:type="dxa"/>
            <w:hideMark/>
          </w:tcPr>
          <w:p w14:paraId="3AEA2288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Front cover of stainless steel with product outlet connection and drain plug</w:t>
            </w:r>
          </w:p>
        </w:tc>
        <w:tc>
          <w:tcPr>
            <w:tcW w:w="1715" w:type="dxa"/>
          </w:tcPr>
          <w:p w14:paraId="433B7E78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6D18C2" w:rsidRPr="00F42CEF" w14:paraId="5381F0C5" w14:textId="77777777" w:rsidTr="001A0114">
        <w:tc>
          <w:tcPr>
            <w:tcW w:w="566" w:type="dxa"/>
            <w:vAlign w:val="center"/>
            <w:hideMark/>
          </w:tcPr>
          <w:p w14:paraId="3E2F7F94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5" w:type="dxa"/>
            <w:hideMark/>
          </w:tcPr>
          <w:p w14:paraId="3F3E2031" w14:textId="77777777" w:rsidR="006D18C2" w:rsidRDefault="006D18C2" w:rsidP="00947155">
            <w:p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Set of </w:t>
            </w:r>
            <w:r w:rsidRPr="00B766B2">
              <w:rPr>
                <w:rFonts w:cs="Arial"/>
                <w:lang w:val="en-GB"/>
              </w:rPr>
              <w:t>DYNO</w:t>
            </w:r>
            <w:r>
              <w:rPr>
                <w:rFonts w:cs="Arial"/>
                <w:vertAlign w:val="superscript"/>
                <w:lang w:val="en-GB"/>
              </w:rPr>
              <w:sym w:font="Symbol" w:char="F0E2"/>
            </w:r>
            <w:r w:rsidRPr="00B766B2">
              <w:rPr>
                <w:rFonts w:cs="Arial"/>
                <w:lang w:val="en-GB"/>
              </w:rPr>
              <w:t xml:space="preserve">-ACCELERATOR </w:t>
            </w:r>
            <w:r>
              <w:rPr>
                <w:rFonts w:cs="Arial"/>
                <w:lang w:val="en-GB"/>
              </w:rPr>
              <w:t xml:space="preserve">made of </w:t>
            </w:r>
            <w:r>
              <w:rPr>
                <w:rFonts w:cs="Arial"/>
                <w:b/>
                <w:lang w:val="en-GB"/>
              </w:rPr>
              <w:t xml:space="preserve">zirconium oxide </w:t>
            </w:r>
            <w:r w:rsidRPr="00E9088C">
              <w:rPr>
                <w:rFonts w:cs="Arial"/>
                <w:b/>
                <w:color w:val="FF0000"/>
                <w:lang w:val="en-GB"/>
              </w:rPr>
              <w:t>/ silicon carbide</w:t>
            </w:r>
          </w:p>
        </w:tc>
        <w:tc>
          <w:tcPr>
            <w:tcW w:w="1715" w:type="dxa"/>
          </w:tcPr>
          <w:p w14:paraId="4D65BFF5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6D18C2" w:rsidRPr="00F42CEF" w14:paraId="2DC5CBEA" w14:textId="77777777" w:rsidTr="001A0114">
        <w:tc>
          <w:tcPr>
            <w:tcW w:w="566" w:type="dxa"/>
            <w:vAlign w:val="center"/>
            <w:hideMark/>
          </w:tcPr>
          <w:p w14:paraId="3AFE9C72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5" w:type="dxa"/>
            <w:hideMark/>
          </w:tcPr>
          <w:p w14:paraId="54C483F3" w14:textId="77777777" w:rsidR="006D18C2" w:rsidRDefault="006D18C2" w:rsidP="00947155">
            <w:p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WAB Separation system </w:t>
            </w:r>
            <w:r w:rsidR="007D6761">
              <w:rPr>
                <w:rFonts w:cs="Arial"/>
                <w:lang w:val="en-GB"/>
              </w:rPr>
              <w:t xml:space="preserve">ADVANCED </w:t>
            </w:r>
            <w:r>
              <w:rPr>
                <w:rFonts w:cs="Arial"/>
                <w:lang w:val="en-GB"/>
              </w:rPr>
              <w:t>with central deaeration and screen disc of zirconium oxide</w:t>
            </w:r>
          </w:p>
        </w:tc>
        <w:tc>
          <w:tcPr>
            <w:tcW w:w="1715" w:type="dxa"/>
          </w:tcPr>
          <w:p w14:paraId="1206E682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6D18C2" w:rsidRPr="00F42CEF" w14:paraId="1FBA9190" w14:textId="77777777" w:rsidTr="001A0114">
        <w:tc>
          <w:tcPr>
            <w:tcW w:w="566" w:type="dxa"/>
            <w:vAlign w:val="center"/>
            <w:hideMark/>
          </w:tcPr>
          <w:p w14:paraId="182C9CD0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5" w:type="dxa"/>
            <w:hideMark/>
          </w:tcPr>
          <w:p w14:paraId="02889203" w14:textId="77777777" w:rsidR="006D18C2" w:rsidRDefault="006D18C2" w:rsidP="00947155">
            <w:p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color w:val="FF0000"/>
                <w:lang w:val="en-GB"/>
              </w:rPr>
            </w:pPr>
            <w:r>
              <w:rPr>
                <w:rFonts w:cs="Arial"/>
                <w:color w:val="FF0000"/>
                <w:lang w:val="en-GB"/>
              </w:rPr>
              <w:t>Cylinder Screen 0.25 mm, pure nickel, hard chromium plated</w:t>
            </w:r>
          </w:p>
        </w:tc>
        <w:tc>
          <w:tcPr>
            <w:tcW w:w="1715" w:type="dxa"/>
          </w:tcPr>
          <w:p w14:paraId="4C562447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6D18C2" w:rsidRPr="00F42CEF" w14:paraId="3B60B8D6" w14:textId="77777777" w:rsidTr="001A0114">
        <w:tc>
          <w:tcPr>
            <w:tcW w:w="566" w:type="dxa"/>
            <w:hideMark/>
          </w:tcPr>
          <w:p w14:paraId="536EFCA8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5" w:type="dxa"/>
            <w:hideMark/>
          </w:tcPr>
          <w:p w14:paraId="63DF8D79" w14:textId="77777777" w:rsidR="006D18C2" w:rsidRDefault="00CD7076" w:rsidP="00947155">
            <w:p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lang w:val="en-GB"/>
              </w:rPr>
              <w:t xml:space="preserve">Set of spacers of </w:t>
            </w:r>
            <w:r>
              <w:rPr>
                <w:b/>
                <w:lang w:val="en-GB"/>
              </w:rPr>
              <w:t>zirconium oxide</w:t>
            </w:r>
            <w:r>
              <w:rPr>
                <w:lang w:val="en-GB"/>
              </w:rPr>
              <w:t xml:space="preserve"> </w:t>
            </w:r>
            <w:r>
              <w:rPr>
                <w:b/>
                <w:color w:val="FF0000"/>
                <w:lang w:val="en-GB"/>
              </w:rPr>
              <w:t>/ silicon carbide</w:t>
            </w:r>
            <w:r>
              <w:rPr>
                <w:lang w:val="en-GB"/>
              </w:rPr>
              <w:t xml:space="preserve"> including electrically conductive-/FDA compliant taper seals</w:t>
            </w:r>
          </w:p>
        </w:tc>
        <w:tc>
          <w:tcPr>
            <w:tcW w:w="1715" w:type="dxa"/>
          </w:tcPr>
          <w:p w14:paraId="12435000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6D18C2" w:rsidRPr="00F42CEF" w14:paraId="7802850C" w14:textId="77777777" w:rsidTr="001A0114">
        <w:tc>
          <w:tcPr>
            <w:tcW w:w="566" w:type="dxa"/>
          </w:tcPr>
          <w:p w14:paraId="089FC35C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  <w:tc>
          <w:tcPr>
            <w:tcW w:w="7355" w:type="dxa"/>
          </w:tcPr>
          <w:p w14:paraId="74165D30" w14:textId="77777777" w:rsidR="006D18C2" w:rsidRDefault="006D18C2" w:rsidP="00947155">
            <w:p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</w:p>
        </w:tc>
        <w:tc>
          <w:tcPr>
            <w:tcW w:w="1715" w:type="dxa"/>
          </w:tcPr>
          <w:p w14:paraId="1901E031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1A0114" w:rsidRPr="00F42CEF" w14:paraId="7F9CB371" w14:textId="77777777" w:rsidTr="001A0114">
        <w:tc>
          <w:tcPr>
            <w:tcW w:w="566" w:type="dxa"/>
          </w:tcPr>
          <w:p w14:paraId="2696D81D" w14:textId="77777777" w:rsidR="001A0114" w:rsidRDefault="001A0114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  <w:tc>
          <w:tcPr>
            <w:tcW w:w="7362" w:type="dxa"/>
            <w:hideMark/>
          </w:tcPr>
          <w:p w14:paraId="03ED9FF7" w14:textId="53968E29" w:rsidR="001A0114" w:rsidRDefault="001A0114">
            <w:p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Product contacted O-rings of </w:t>
            </w:r>
            <w:r w:rsidR="00E46327">
              <w:rPr>
                <w:rFonts w:cs="Arial"/>
                <w:b/>
                <w:lang w:val="en-GB"/>
              </w:rPr>
              <w:t>perfluorelastomer</w:t>
            </w:r>
            <w:r>
              <w:rPr>
                <w:rFonts w:cs="Arial"/>
                <w:b/>
                <w:lang w:val="en-GB"/>
              </w:rPr>
              <w:t>/FEP-O-Seal</w:t>
            </w:r>
          </w:p>
        </w:tc>
        <w:tc>
          <w:tcPr>
            <w:tcW w:w="1717" w:type="dxa"/>
          </w:tcPr>
          <w:p w14:paraId="4E1E6886" w14:textId="77777777" w:rsidR="001A0114" w:rsidRDefault="001A0114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1A0114" w:rsidRPr="00F42CEF" w14:paraId="4658C00B" w14:textId="77777777" w:rsidTr="001A0114">
        <w:tc>
          <w:tcPr>
            <w:tcW w:w="566" w:type="dxa"/>
          </w:tcPr>
          <w:p w14:paraId="399D034B" w14:textId="77777777" w:rsidR="001A0114" w:rsidRDefault="001A0114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  <w:tc>
          <w:tcPr>
            <w:tcW w:w="7362" w:type="dxa"/>
            <w:hideMark/>
          </w:tcPr>
          <w:p w14:paraId="579416DB" w14:textId="77777777" w:rsidR="001A0114" w:rsidRDefault="001A0114">
            <w:p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Remaining parts in contact with the grinding beads in the wear area of </w:t>
            </w:r>
            <w:r>
              <w:rPr>
                <w:rFonts w:cs="Arial"/>
                <w:b/>
                <w:lang w:val="en-GB"/>
              </w:rPr>
              <w:t xml:space="preserve">zirconium oxide </w:t>
            </w:r>
            <w:r>
              <w:rPr>
                <w:rFonts w:cs="Arial"/>
                <w:b/>
                <w:color w:val="FF0000"/>
                <w:lang w:val="en-GB"/>
              </w:rPr>
              <w:t>/ silicon carbide</w:t>
            </w:r>
          </w:p>
        </w:tc>
        <w:tc>
          <w:tcPr>
            <w:tcW w:w="1717" w:type="dxa"/>
          </w:tcPr>
          <w:p w14:paraId="673DBBC1" w14:textId="77777777" w:rsidR="001A0114" w:rsidRDefault="001A0114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</w:tbl>
    <w:p w14:paraId="1A135012" w14:textId="77777777" w:rsidR="006D18C2" w:rsidRDefault="006D18C2" w:rsidP="006D18C2">
      <w:pPr>
        <w:rPr>
          <w:lang w:val="en-GB"/>
        </w:rPr>
      </w:pPr>
    </w:p>
    <w:p w14:paraId="71F3891E" w14:textId="77777777" w:rsidR="006D18C2" w:rsidRDefault="006D18C2" w:rsidP="006D18C2">
      <w:pPr>
        <w:tabs>
          <w:tab w:val="left" w:pos="540"/>
        </w:tabs>
        <w:spacing w:after="120"/>
        <w:rPr>
          <w:rFonts w:cs="Arial"/>
          <w:b/>
          <w:bCs/>
          <w:lang w:val="en-GB"/>
        </w:rPr>
      </w:pPr>
      <w:r>
        <w:rPr>
          <w:rFonts w:cs="Arial"/>
          <w:b/>
          <w:bCs/>
          <w:lang w:val="en-GB"/>
        </w:rPr>
        <w:t>3.2</w:t>
      </w:r>
      <w:r>
        <w:rPr>
          <w:rFonts w:cs="Arial"/>
          <w:b/>
          <w:bCs/>
          <w:lang w:val="en-GB"/>
        </w:rPr>
        <w:tab/>
        <w:t>Shaft Sealing</w:t>
      </w:r>
    </w:p>
    <w:tbl>
      <w:tblPr>
        <w:tblW w:w="9636" w:type="dxa"/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566"/>
        <w:gridCol w:w="7355"/>
        <w:gridCol w:w="1715"/>
      </w:tblGrid>
      <w:tr w:rsidR="006D18C2" w:rsidRPr="00F42CEF" w14:paraId="479034F3" w14:textId="77777777" w:rsidTr="00947155">
        <w:tc>
          <w:tcPr>
            <w:tcW w:w="566" w:type="dxa"/>
            <w:hideMark/>
          </w:tcPr>
          <w:p w14:paraId="26E04826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hideMark/>
          </w:tcPr>
          <w:p w14:paraId="053CA436" w14:textId="00B1553A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Double mechanical seal from WAB</w:t>
            </w:r>
            <w:r>
              <w:rPr>
                <w:rFonts w:cs="Arial"/>
                <w:lang w:val="en-GB"/>
              </w:rPr>
              <w:br/>
              <w:t xml:space="preserve">Product side and atmosphere side sliding rings made of wear resistant silicon carbide with wear disc of zirconium oxide; fully sealed with </w:t>
            </w:r>
            <w:r w:rsidR="00E46327">
              <w:rPr>
                <w:rFonts w:cs="Arial"/>
                <w:lang w:val="en-GB"/>
              </w:rPr>
              <w:t>perfluorelastomer</w:t>
            </w:r>
            <w:r>
              <w:rPr>
                <w:rFonts w:cs="Arial"/>
                <w:lang w:val="en-GB"/>
              </w:rPr>
              <w:t xml:space="preserve"> O-rings</w:t>
            </w:r>
          </w:p>
        </w:tc>
        <w:tc>
          <w:tcPr>
            <w:tcW w:w="1716" w:type="dxa"/>
          </w:tcPr>
          <w:p w14:paraId="02746D42" w14:textId="77777777" w:rsidR="006D18C2" w:rsidRDefault="006D18C2" w:rsidP="00947155">
            <w:pPr>
              <w:jc w:val="right"/>
              <w:rPr>
                <w:rFonts w:cs="Arial"/>
                <w:lang w:val="en-GB"/>
              </w:rPr>
            </w:pPr>
          </w:p>
        </w:tc>
      </w:tr>
      <w:tr w:rsidR="006D18C2" w:rsidRPr="00F42CEF" w14:paraId="648AE4D5" w14:textId="77777777" w:rsidTr="00947155">
        <w:tc>
          <w:tcPr>
            <w:tcW w:w="566" w:type="dxa"/>
            <w:hideMark/>
          </w:tcPr>
          <w:p w14:paraId="024C1C0F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hideMark/>
          </w:tcPr>
          <w:p w14:paraId="3CDD2465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Rinsing and pressurising of the shaft seal by means of separately driven, stainless steel gear pump type ZR 4030</w:t>
            </w:r>
          </w:p>
          <w:p w14:paraId="0ACA1256" w14:textId="317F3DE9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Motor 0.25 kW, 3 x 400 V, 50 Hz, 1000 min</w:t>
            </w:r>
            <w:r>
              <w:rPr>
                <w:rFonts w:cs="Arial"/>
                <w:vertAlign w:val="superscript"/>
              </w:rPr>
              <w:t>-1</w:t>
            </w:r>
            <w:r>
              <w:rPr>
                <w:rFonts w:cs="Arial"/>
              </w:rPr>
              <w:br/>
              <w:t>II 2 G Ex e</w:t>
            </w:r>
            <w:r w:rsidR="00F84F56">
              <w:rPr>
                <w:rFonts w:cs="Arial"/>
              </w:rPr>
              <w:t>b</w:t>
            </w:r>
            <w:r>
              <w:rPr>
                <w:rFonts w:cs="Arial"/>
              </w:rPr>
              <w:t xml:space="preserve"> IIC T3 Gb, IP 55</w:t>
            </w:r>
          </w:p>
          <w:p w14:paraId="052E16FB" w14:textId="77777777" w:rsidR="006D18C2" w:rsidRDefault="006D18C2" w:rsidP="00947155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Operating pressure adjustable with stainless steel control valve</w:t>
            </w:r>
          </w:p>
          <w:p w14:paraId="54345554" w14:textId="77777777" w:rsidR="006D18C2" w:rsidRDefault="006D18C2" w:rsidP="00947155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Rinsing liquid reservoir with cooling coil of stainless steel</w:t>
            </w:r>
          </w:p>
        </w:tc>
        <w:tc>
          <w:tcPr>
            <w:tcW w:w="1716" w:type="dxa"/>
          </w:tcPr>
          <w:p w14:paraId="76BA4F8E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6D18C2" w:rsidRPr="00F42CEF" w14:paraId="3F7474E7" w14:textId="77777777" w:rsidTr="00947155">
        <w:tc>
          <w:tcPr>
            <w:tcW w:w="566" w:type="dxa"/>
            <w:hideMark/>
          </w:tcPr>
          <w:p w14:paraId="3F79AF19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hideMark/>
          </w:tcPr>
          <w:p w14:paraId="3A3F2541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Separate leakage container for the rinsing liquid</w:t>
            </w:r>
          </w:p>
        </w:tc>
        <w:tc>
          <w:tcPr>
            <w:tcW w:w="1716" w:type="dxa"/>
          </w:tcPr>
          <w:p w14:paraId="2384F9EB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</w:tbl>
    <w:p w14:paraId="71B59529" w14:textId="77777777" w:rsidR="006D18C2" w:rsidRDefault="006D18C2" w:rsidP="006D18C2">
      <w:pPr>
        <w:pStyle w:val="Fuzeile"/>
        <w:tabs>
          <w:tab w:val="left" w:pos="708"/>
        </w:tabs>
        <w:rPr>
          <w:rFonts w:cs="Arial"/>
          <w:lang w:val="en-GB"/>
        </w:rPr>
      </w:pPr>
    </w:p>
    <w:p w14:paraId="5E283E87" w14:textId="77777777" w:rsidR="006D18C2" w:rsidRDefault="006D18C2" w:rsidP="006D18C2">
      <w:pPr>
        <w:tabs>
          <w:tab w:val="left" w:pos="540"/>
        </w:tabs>
        <w:spacing w:after="120"/>
        <w:rPr>
          <w:rFonts w:cs="Arial"/>
          <w:b/>
          <w:bCs/>
          <w:lang w:val="en-GB"/>
        </w:rPr>
      </w:pPr>
      <w:r>
        <w:rPr>
          <w:rFonts w:cs="Arial"/>
          <w:b/>
          <w:bCs/>
          <w:lang w:val="en-GB"/>
        </w:rPr>
        <w:t>3.3</w:t>
      </w:r>
      <w:r>
        <w:rPr>
          <w:rFonts w:cs="Arial"/>
          <w:b/>
          <w:bCs/>
          <w:lang w:val="en-GB"/>
        </w:rPr>
        <w:tab/>
        <w:t>Drive Unit</w:t>
      </w:r>
    </w:p>
    <w:tbl>
      <w:tblPr>
        <w:tblW w:w="9636" w:type="dxa"/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566"/>
        <w:gridCol w:w="7355"/>
        <w:gridCol w:w="1715"/>
      </w:tblGrid>
      <w:tr w:rsidR="006D18C2" w:rsidRPr="00F42CEF" w14:paraId="442D403F" w14:textId="77777777" w:rsidTr="00947155">
        <w:tc>
          <w:tcPr>
            <w:tcW w:w="566" w:type="dxa"/>
            <w:hideMark/>
          </w:tcPr>
          <w:p w14:paraId="48F3ABF7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hideMark/>
          </w:tcPr>
          <w:p w14:paraId="47190449" w14:textId="2CC12453" w:rsidR="006D18C2" w:rsidRPr="00F84F56" w:rsidRDefault="006D18C2" w:rsidP="00947155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US"/>
              </w:rPr>
            </w:pPr>
            <w:r w:rsidRPr="00F84F56">
              <w:rPr>
                <w:rFonts w:cs="Arial"/>
                <w:lang w:val="en-US"/>
              </w:rPr>
              <w:t>Mill motor 37 kW, 3 x 400 V, 50 Hz, 1500 min</w:t>
            </w:r>
            <w:r w:rsidRPr="00F84F56">
              <w:rPr>
                <w:rFonts w:cs="Arial"/>
                <w:vertAlign w:val="superscript"/>
                <w:lang w:val="en-US"/>
              </w:rPr>
              <w:t>-1</w:t>
            </w:r>
            <w:r w:rsidRPr="00F84F56">
              <w:rPr>
                <w:rFonts w:cs="Arial"/>
                <w:lang w:val="en-US"/>
              </w:rPr>
              <w:br/>
              <w:t>II 2 G Ex d</w:t>
            </w:r>
            <w:r w:rsidR="00F84F56" w:rsidRPr="00F84F56">
              <w:rPr>
                <w:rFonts w:cs="Arial"/>
                <w:lang w:val="en-US"/>
              </w:rPr>
              <w:t xml:space="preserve">b </w:t>
            </w:r>
            <w:r w:rsidRPr="00F84F56">
              <w:rPr>
                <w:rFonts w:cs="Arial"/>
                <w:lang w:val="en-US"/>
              </w:rPr>
              <w:t>e</w:t>
            </w:r>
            <w:r w:rsidR="00F84F56" w:rsidRPr="00F84F56">
              <w:rPr>
                <w:rFonts w:cs="Arial"/>
                <w:lang w:val="en-US"/>
              </w:rPr>
              <w:t>b</w:t>
            </w:r>
            <w:r w:rsidRPr="00F84F56">
              <w:rPr>
                <w:rFonts w:cs="Arial"/>
                <w:lang w:val="en-US"/>
              </w:rPr>
              <w:t xml:space="preserve"> IIB T4 Gb, IP 55, with 3 PTC probes</w:t>
            </w:r>
          </w:p>
        </w:tc>
        <w:tc>
          <w:tcPr>
            <w:tcW w:w="1716" w:type="dxa"/>
          </w:tcPr>
          <w:p w14:paraId="25C65164" w14:textId="77777777" w:rsidR="006D18C2" w:rsidRPr="00F84F56" w:rsidRDefault="006D18C2" w:rsidP="00947155">
            <w:pPr>
              <w:jc w:val="right"/>
              <w:rPr>
                <w:rFonts w:cs="Arial"/>
                <w:lang w:val="en-US"/>
              </w:rPr>
            </w:pPr>
          </w:p>
        </w:tc>
      </w:tr>
      <w:tr w:rsidR="006D18C2" w:rsidRPr="00F42CEF" w14:paraId="7FADA27C" w14:textId="77777777" w:rsidTr="00947155">
        <w:tc>
          <w:tcPr>
            <w:tcW w:w="566" w:type="dxa"/>
            <w:hideMark/>
          </w:tcPr>
          <w:p w14:paraId="17067F57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hideMark/>
          </w:tcPr>
          <w:p w14:paraId="6F4FE6E6" w14:textId="77777777" w:rsidR="006D18C2" w:rsidRDefault="006D18C2" w:rsidP="00947155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Pulley and antistatic V-belt for </w:t>
            </w:r>
            <w:r w:rsidRPr="00B766B2">
              <w:rPr>
                <w:rFonts w:cs="Arial"/>
                <w:lang w:val="en-GB"/>
              </w:rPr>
              <w:t>DYNO</w:t>
            </w:r>
            <w:r>
              <w:rPr>
                <w:rFonts w:cs="Arial"/>
                <w:vertAlign w:val="superscript"/>
                <w:lang w:val="en-GB"/>
              </w:rPr>
              <w:sym w:font="Symbol" w:char="F0E2"/>
            </w:r>
            <w:r w:rsidRPr="00B766B2">
              <w:rPr>
                <w:rFonts w:cs="Arial"/>
                <w:lang w:val="en-GB"/>
              </w:rPr>
              <w:t xml:space="preserve">-ACCELERATOR </w:t>
            </w:r>
            <w:r>
              <w:rPr>
                <w:rFonts w:cs="Arial"/>
                <w:lang w:val="en-GB"/>
              </w:rPr>
              <w:t xml:space="preserve">tip speed of </w:t>
            </w:r>
            <w:r>
              <w:rPr>
                <w:rFonts w:cs="Arial"/>
                <w:lang w:val="en-GB"/>
              </w:rPr>
              <w:br/>
              <w:t>4.0 – 16.0 m/s</w:t>
            </w:r>
          </w:p>
        </w:tc>
        <w:tc>
          <w:tcPr>
            <w:tcW w:w="1716" w:type="dxa"/>
          </w:tcPr>
          <w:p w14:paraId="6759EB88" w14:textId="77777777" w:rsidR="006D18C2" w:rsidRDefault="006D18C2" w:rsidP="00947155">
            <w:pPr>
              <w:jc w:val="right"/>
              <w:rPr>
                <w:rFonts w:cs="Arial"/>
                <w:lang w:val="en-GB"/>
              </w:rPr>
            </w:pPr>
          </w:p>
        </w:tc>
      </w:tr>
    </w:tbl>
    <w:p w14:paraId="433F6655" w14:textId="77777777" w:rsidR="006D18C2" w:rsidRDefault="006D18C2" w:rsidP="006D18C2">
      <w:pPr>
        <w:rPr>
          <w:rFonts w:cs="Arial"/>
          <w:lang w:val="en-GB"/>
        </w:rPr>
      </w:pPr>
      <w:r>
        <w:rPr>
          <w:rFonts w:cs="Arial"/>
          <w:lang w:val="en-GB"/>
        </w:rPr>
        <w:br w:type="page"/>
      </w:r>
    </w:p>
    <w:p w14:paraId="7245AB4F" w14:textId="77777777" w:rsidR="006D18C2" w:rsidRDefault="006D18C2" w:rsidP="006D18C2">
      <w:pPr>
        <w:tabs>
          <w:tab w:val="left" w:pos="540"/>
        </w:tabs>
        <w:spacing w:after="120"/>
        <w:rPr>
          <w:rFonts w:cs="Arial"/>
          <w:b/>
          <w:bCs/>
          <w:lang w:val="en-GB"/>
        </w:rPr>
      </w:pPr>
      <w:r>
        <w:rPr>
          <w:rFonts w:cs="Arial"/>
          <w:b/>
          <w:bCs/>
          <w:lang w:val="en-GB"/>
        </w:rPr>
        <w:t>3.4</w:t>
      </w:r>
      <w:r>
        <w:rPr>
          <w:rFonts w:cs="Arial"/>
          <w:b/>
          <w:bCs/>
          <w:lang w:val="en-GB"/>
        </w:rPr>
        <w:tab/>
        <w:t>Sensors and Control Unit</w:t>
      </w:r>
    </w:p>
    <w:tbl>
      <w:tblPr>
        <w:tblpPr w:leftFromText="142" w:rightFromText="142" w:vertAnchor="text" w:horzAnchor="margin" w:tblpY="29"/>
        <w:tblW w:w="9639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66"/>
        <w:gridCol w:w="7357"/>
        <w:gridCol w:w="1716"/>
      </w:tblGrid>
      <w:tr w:rsidR="00CD7076" w:rsidRPr="00F42CEF" w14:paraId="474F8D0A" w14:textId="77777777" w:rsidTr="00F0383C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75C9ED22" w14:textId="77777777" w:rsidR="00CD7076" w:rsidRPr="00421776" w:rsidRDefault="00CD7076" w:rsidP="00F0383C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5E9B1FDF" w14:textId="77777777" w:rsidR="00CD7076" w:rsidRPr="00C94E81" w:rsidRDefault="00CD7076" w:rsidP="00F0383C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t xml:space="preserve">Explosion protection of sensors according </w:t>
            </w:r>
            <w:r>
              <w:rPr>
                <w:lang w:val="en-GB"/>
              </w:rPr>
              <w:br/>
            </w:r>
            <w:r w:rsidRPr="00C94E81">
              <w:rPr>
                <w:lang w:val="en-GB"/>
              </w:rPr>
              <w:t xml:space="preserve">Directive </w:t>
            </w:r>
            <w:r>
              <w:rPr>
                <w:lang w:val="en-GB"/>
              </w:rPr>
              <w:t>2014/34/EU</w:t>
            </w:r>
            <w:r w:rsidRPr="00C94E81">
              <w:rPr>
                <w:lang w:val="en-GB"/>
              </w:rPr>
              <w:t xml:space="preserve"> concerning equipment and protective systems intended for use in potentially explosive atmospheres </w:t>
            </w:r>
            <w:r w:rsidRPr="00C94E81">
              <w:rPr>
                <w:lang w:val="en-GB"/>
              </w:rPr>
              <w:br/>
              <w:t>II 2 G Ex ia/ib IIC T4-T6</w:t>
            </w:r>
            <w:r>
              <w:rPr>
                <w:lang w:val="en-GB"/>
              </w:rPr>
              <w:t xml:space="preserve"> Gb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002284DC" w14:textId="77777777" w:rsidR="00CD7076" w:rsidRPr="00421776" w:rsidRDefault="00CD7076" w:rsidP="00F0383C">
            <w:pPr>
              <w:jc w:val="right"/>
              <w:rPr>
                <w:lang w:val="en-GB"/>
              </w:rPr>
            </w:pPr>
          </w:p>
        </w:tc>
      </w:tr>
      <w:tr w:rsidR="00CD7076" w:rsidRPr="00F42CEF" w14:paraId="46745E37" w14:textId="77777777" w:rsidTr="00F0383C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51E29D69" w14:textId="77777777" w:rsidR="00CD7076" w:rsidRPr="00421776" w:rsidRDefault="00CD7076" w:rsidP="00F0383C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7DBDB921" w14:textId="77777777" w:rsidR="00CD7076" w:rsidRPr="00421776" w:rsidRDefault="00CD7076" w:rsidP="00F0383C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  <w:r w:rsidRPr="00421776">
              <w:rPr>
                <w:lang w:val="en-GB"/>
              </w:rPr>
              <w:t>Safety and control instruments consisting of</w:t>
            </w:r>
          </w:p>
          <w:p w14:paraId="72742E15" w14:textId="77777777" w:rsidR="00CD7076" w:rsidRPr="00421776" w:rsidRDefault="00CD7076" w:rsidP="00CD7076">
            <w:pPr>
              <w:pStyle w:val="PunktEin1"/>
              <w:numPr>
                <w:ilvl w:val="0"/>
                <w:numId w:val="8"/>
              </w:numPr>
              <w:tabs>
                <w:tab w:val="left" w:pos="1276"/>
              </w:tabs>
              <w:autoSpaceDE/>
              <w:autoSpaceDN/>
              <w:spacing w:before="60" w:after="60"/>
              <w:rPr>
                <w:rFonts w:cs="Arial"/>
                <w:sz w:val="22"/>
                <w:szCs w:val="22"/>
                <w:lang w:val="en-GB"/>
              </w:rPr>
            </w:pPr>
            <w:r w:rsidRPr="00421776">
              <w:rPr>
                <w:rFonts w:cs="Arial"/>
                <w:sz w:val="22"/>
                <w:szCs w:val="22"/>
                <w:lang w:val="en-GB"/>
              </w:rPr>
              <w:t>Two inductive proximity switches to prevent start of the mill when grinding container or</w:t>
            </w:r>
            <w:r w:rsidRPr="00802E30">
              <w:rPr>
                <w:rFonts w:cs="Arial"/>
                <w:iCs/>
                <w:sz w:val="22"/>
                <w:szCs w:val="22"/>
                <w:lang w:val="en-GB"/>
              </w:rPr>
              <w:t xml:space="preserve"> WAB </w:t>
            </w:r>
            <w:r>
              <w:rPr>
                <w:rFonts w:cs="Arial"/>
                <w:iCs/>
                <w:sz w:val="22"/>
                <w:szCs w:val="22"/>
                <w:lang w:val="en-GB"/>
              </w:rPr>
              <w:t>separation system</w:t>
            </w:r>
            <w:r w:rsidRPr="00421776">
              <w:rPr>
                <w:rFonts w:cs="Arial"/>
                <w:sz w:val="22"/>
                <w:szCs w:val="22"/>
                <w:lang w:val="en-GB"/>
              </w:rPr>
              <w:t xml:space="preserve"> is removed</w:t>
            </w:r>
          </w:p>
          <w:p w14:paraId="6E18C8A6" w14:textId="77777777" w:rsidR="00CD7076" w:rsidRPr="00421776" w:rsidRDefault="00CD7076" w:rsidP="00CD7076">
            <w:pPr>
              <w:pStyle w:val="PunktEin1"/>
              <w:numPr>
                <w:ilvl w:val="0"/>
                <w:numId w:val="8"/>
              </w:numPr>
              <w:tabs>
                <w:tab w:val="left" w:pos="1276"/>
              </w:tabs>
              <w:autoSpaceDE/>
              <w:autoSpaceDN/>
              <w:spacing w:before="60" w:after="60"/>
              <w:rPr>
                <w:rFonts w:cs="Arial"/>
                <w:sz w:val="22"/>
                <w:szCs w:val="22"/>
                <w:lang w:val="en-GB"/>
              </w:rPr>
            </w:pPr>
            <w:r w:rsidRPr="007D0155">
              <w:rPr>
                <w:rFonts w:cs="Arial"/>
                <w:sz w:val="22"/>
                <w:szCs w:val="22"/>
                <w:lang w:val="en-GB"/>
              </w:rPr>
              <w:t>Tube pressure transmitter in the mill inlet, with output signal 4-20 mA</w:t>
            </w:r>
            <w:r w:rsidRPr="00421776">
              <w:rPr>
                <w:rFonts w:cs="Arial"/>
                <w:sz w:val="22"/>
                <w:szCs w:val="22"/>
                <w:lang w:val="en-GB"/>
              </w:rPr>
              <w:t xml:space="preserve"> </w:t>
            </w:r>
            <w:r>
              <w:rPr>
                <w:rFonts w:cs="Arial"/>
                <w:sz w:val="22"/>
                <w:szCs w:val="22"/>
                <w:lang w:val="en-GB"/>
              </w:rPr>
              <w:t xml:space="preserve">and </w:t>
            </w:r>
            <w:proofErr w:type="gramStart"/>
            <w:r>
              <w:rPr>
                <w:rFonts w:cs="Arial"/>
                <w:sz w:val="22"/>
                <w:szCs w:val="22"/>
                <w:lang w:val="en-GB"/>
              </w:rPr>
              <w:t>tube shaped</w:t>
            </w:r>
            <w:proofErr w:type="gramEnd"/>
            <w:r>
              <w:rPr>
                <w:rFonts w:cs="Arial"/>
                <w:sz w:val="22"/>
                <w:szCs w:val="22"/>
                <w:lang w:val="en-GB"/>
              </w:rPr>
              <w:t xml:space="preserve"> Tri-Clamp connection</w:t>
            </w:r>
          </w:p>
          <w:p w14:paraId="47D66D3C" w14:textId="77777777" w:rsidR="00CD7076" w:rsidRPr="00D3050B" w:rsidRDefault="00CD7076" w:rsidP="00CD7076">
            <w:pPr>
              <w:pStyle w:val="PunktEin1"/>
              <w:numPr>
                <w:ilvl w:val="0"/>
                <w:numId w:val="8"/>
              </w:numPr>
              <w:tabs>
                <w:tab w:val="left" w:pos="1276"/>
              </w:tabs>
              <w:autoSpaceDE/>
              <w:spacing w:before="60" w:after="60"/>
              <w:rPr>
                <w:rFonts w:cs="Arial"/>
                <w:sz w:val="22"/>
                <w:szCs w:val="22"/>
                <w:lang w:val="en-GB"/>
              </w:rPr>
            </w:pPr>
            <w:r w:rsidRPr="007D0155">
              <w:rPr>
                <w:rFonts w:cs="Arial"/>
                <w:sz w:val="22"/>
                <w:szCs w:val="22"/>
                <w:lang w:val="en-GB"/>
              </w:rPr>
              <w:t xml:space="preserve">Temperature transmitter (PT 100) in the mill outlet, with output signal </w:t>
            </w:r>
            <w:r w:rsidRPr="007D0155">
              <w:rPr>
                <w:rFonts w:cs="Arial"/>
                <w:sz w:val="22"/>
                <w:szCs w:val="22"/>
                <w:lang w:val="en-GB"/>
              </w:rPr>
              <w:br/>
              <w:t>4-20 mA</w:t>
            </w:r>
            <w:r>
              <w:rPr>
                <w:rFonts w:cs="Arial"/>
                <w:sz w:val="22"/>
                <w:szCs w:val="22"/>
                <w:lang w:val="en-GB"/>
              </w:rPr>
              <w:t xml:space="preserve"> and pen sensor mounted in a robust protective tube</w:t>
            </w:r>
          </w:p>
          <w:p w14:paraId="0829640D" w14:textId="77777777" w:rsidR="00CD7076" w:rsidRPr="00421776" w:rsidRDefault="00CD7076" w:rsidP="00CD7076">
            <w:pPr>
              <w:pStyle w:val="PunktEin1"/>
              <w:numPr>
                <w:ilvl w:val="0"/>
                <w:numId w:val="8"/>
              </w:numPr>
              <w:tabs>
                <w:tab w:val="left" w:pos="1276"/>
              </w:tabs>
              <w:autoSpaceDE/>
              <w:autoSpaceDN/>
              <w:spacing w:before="60" w:after="60"/>
              <w:rPr>
                <w:rFonts w:cs="Arial"/>
                <w:sz w:val="22"/>
                <w:szCs w:val="22"/>
                <w:lang w:val="en-GB"/>
              </w:rPr>
            </w:pPr>
            <w:r w:rsidRPr="00421776">
              <w:rPr>
                <w:rFonts w:cs="Arial"/>
                <w:sz w:val="22"/>
                <w:szCs w:val="22"/>
                <w:lang w:val="en-GB"/>
              </w:rPr>
              <w:t>Two capacit</w:t>
            </w:r>
            <w:r>
              <w:rPr>
                <w:rFonts w:cs="Arial"/>
                <w:sz w:val="22"/>
                <w:szCs w:val="22"/>
                <w:lang w:val="en-GB"/>
              </w:rPr>
              <w:t>ive</w:t>
            </w:r>
            <w:r w:rsidRPr="00421776">
              <w:rPr>
                <w:rFonts w:cs="Arial"/>
                <w:sz w:val="22"/>
                <w:szCs w:val="22"/>
                <w:lang w:val="en-GB"/>
              </w:rPr>
              <w:t xml:space="preserve"> proximity switches for level control of the rinsing liquid</w:t>
            </w:r>
          </w:p>
          <w:p w14:paraId="36F0049D" w14:textId="77777777" w:rsidR="00CD7076" w:rsidRDefault="00CD7076" w:rsidP="00CD7076">
            <w:pPr>
              <w:pStyle w:val="PunktEin1"/>
              <w:numPr>
                <w:ilvl w:val="0"/>
                <w:numId w:val="8"/>
              </w:numPr>
              <w:tabs>
                <w:tab w:val="left" w:pos="1276"/>
              </w:tabs>
              <w:autoSpaceDE/>
              <w:autoSpaceDN/>
              <w:spacing w:before="60" w:after="60"/>
              <w:rPr>
                <w:rFonts w:cs="Arial"/>
                <w:sz w:val="22"/>
                <w:szCs w:val="22"/>
                <w:lang w:val="en-GB"/>
              </w:rPr>
            </w:pPr>
            <w:r w:rsidRPr="007D0155">
              <w:rPr>
                <w:rFonts w:cs="Arial"/>
                <w:sz w:val="22"/>
                <w:szCs w:val="22"/>
                <w:lang w:val="en-GB"/>
              </w:rPr>
              <w:t>Tube pressure transmitter in the seal rinsing liquid circuit, with output signal 4-20 mA</w:t>
            </w:r>
          </w:p>
          <w:p w14:paraId="30EDD639" w14:textId="77777777" w:rsidR="00CD7076" w:rsidRPr="006227CF" w:rsidRDefault="00CD7076" w:rsidP="00CD7076">
            <w:pPr>
              <w:pStyle w:val="PunktEin1"/>
              <w:numPr>
                <w:ilvl w:val="0"/>
                <w:numId w:val="8"/>
              </w:numPr>
              <w:tabs>
                <w:tab w:val="left" w:pos="1276"/>
              </w:tabs>
              <w:autoSpaceDE/>
              <w:autoSpaceDN/>
              <w:spacing w:before="60" w:after="60"/>
              <w:rPr>
                <w:rFonts w:cs="Arial"/>
                <w:sz w:val="22"/>
                <w:szCs w:val="22"/>
                <w:lang w:val="en-GB"/>
              </w:rPr>
            </w:pPr>
            <w:r w:rsidRPr="006227CF">
              <w:rPr>
                <w:rFonts w:cs="Arial"/>
                <w:sz w:val="22"/>
                <w:szCs w:val="22"/>
                <w:lang w:val="en-GB"/>
              </w:rPr>
              <w:t>Pressure gauge 0 - 6 bar with to control the pressure in the seal rinsing circuit, mounted in the machine housing</w:t>
            </w:r>
          </w:p>
          <w:p w14:paraId="2F4024B8" w14:textId="77777777" w:rsidR="00CD7076" w:rsidRDefault="00CD7076" w:rsidP="00CD7076">
            <w:pPr>
              <w:pStyle w:val="PunktEin1"/>
              <w:numPr>
                <w:ilvl w:val="0"/>
                <w:numId w:val="8"/>
              </w:numPr>
              <w:tabs>
                <w:tab w:val="left" w:pos="1276"/>
              </w:tabs>
              <w:autoSpaceDE/>
              <w:autoSpaceDN/>
              <w:spacing w:before="60" w:after="60"/>
              <w:rPr>
                <w:rFonts w:cs="Arial"/>
                <w:sz w:val="22"/>
                <w:szCs w:val="22"/>
                <w:lang w:val="en-GB"/>
              </w:rPr>
            </w:pPr>
            <w:r w:rsidRPr="00421776">
              <w:rPr>
                <w:rFonts w:cs="Arial"/>
                <w:sz w:val="22"/>
                <w:szCs w:val="22"/>
                <w:lang w:val="en-GB"/>
              </w:rPr>
              <w:t>Instruments connected in a junction box for connecti</w:t>
            </w:r>
            <w:r>
              <w:rPr>
                <w:rFonts w:cs="Arial"/>
                <w:sz w:val="22"/>
                <w:szCs w:val="22"/>
                <w:lang w:val="en-GB"/>
              </w:rPr>
              <w:t xml:space="preserve">on </w:t>
            </w:r>
            <w:r>
              <w:rPr>
                <w:rFonts w:cs="Arial"/>
                <w:sz w:val="22"/>
                <w:szCs w:val="22"/>
                <w:lang w:val="en-GB"/>
              </w:rPr>
              <w:br/>
              <w:t xml:space="preserve">to electric circuit II 2 G </w:t>
            </w:r>
            <w:r w:rsidRPr="00421776">
              <w:rPr>
                <w:rFonts w:cs="Arial"/>
                <w:sz w:val="22"/>
                <w:szCs w:val="22"/>
                <w:lang w:val="en-GB"/>
              </w:rPr>
              <w:t>Ex ia/ib IIC T4-T6</w:t>
            </w:r>
            <w:r>
              <w:rPr>
                <w:rFonts w:cs="Arial"/>
                <w:sz w:val="22"/>
                <w:szCs w:val="22"/>
                <w:lang w:val="en-GB"/>
              </w:rPr>
              <w:t xml:space="preserve"> Gb</w:t>
            </w:r>
            <w:r w:rsidRPr="00421776">
              <w:rPr>
                <w:rFonts w:cs="Arial"/>
                <w:sz w:val="22"/>
                <w:szCs w:val="22"/>
                <w:lang w:val="en-GB"/>
              </w:rPr>
              <w:t xml:space="preserve">, </w:t>
            </w:r>
            <w:r>
              <w:rPr>
                <w:rFonts w:cs="Arial"/>
                <w:sz w:val="22"/>
                <w:szCs w:val="22"/>
                <w:lang w:val="en-GB"/>
              </w:rPr>
              <w:t>without</w:t>
            </w:r>
            <w:r w:rsidRPr="00421776">
              <w:rPr>
                <w:rFonts w:cs="Arial"/>
                <w:sz w:val="22"/>
                <w:szCs w:val="22"/>
                <w:lang w:val="en-GB"/>
              </w:rPr>
              <w:t xml:space="preserve"> relays</w:t>
            </w:r>
          </w:p>
          <w:p w14:paraId="4ACD82C8" w14:textId="77777777" w:rsidR="00CD7076" w:rsidRPr="00965A59" w:rsidRDefault="00CD7076" w:rsidP="00F0383C">
            <w:pPr>
              <w:pStyle w:val="PunktEin1"/>
              <w:tabs>
                <w:tab w:val="left" w:pos="1276"/>
              </w:tabs>
              <w:autoSpaceDE/>
              <w:autoSpaceDN/>
              <w:spacing w:before="60" w:after="60"/>
              <w:ind w:left="113" w:firstLine="0"/>
              <w:rPr>
                <w:rFonts w:cs="Arial"/>
                <w:sz w:val="8"/>
                <w:szCs w:val="8"/>
                <w:lang w:val="en-GB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491F07A0" w14:textId="77777777" w:rsidR="00CD7076" w:rsidRPr="00421776" w:rsidRDefault="00CD7076" w:rsidP="00F0383C">
            <w:pPr>
              <w:jc w:val="right"/>
              <w:rPr>
                <w:lang w:val="en-GB"/>
              </w:rPr>
            </w:pPr>
          </w:p>
        </w:tc>
      </w:tr>
      <w:tr w:rsidR="00B317B7" w:rsidRPr="00F42CEF" w14:paraId="57156196" w14:textId="77777777" w:rsidTr="00043C35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794F3CB1" w14:textId="77777777" w:rsidR="00B317B7" w:rsidRPr="00421776" w:rsidRDefault="00B317B7" w:rsidP="00043C35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  <w:r w:rsidRPr="00421776">
              <w:rPr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0A4520CB" w14:textId="77777777" w:rsidR="000A62B0" w:rsidRPr="00745557" w:rsidRDefault="000A62B0" w:rsidP="000A62B0">
            <w:pPr>
              <w:tabs>
                <w:tab w:val="left" w:pos="1276"/>
              </w:tabs>
              <w:spacing w:before="60" w:after="60"/>
              <w:rPr>
                <w:lang w:val="en-US"/>
              </w:rPr>
            </w:pPr>
            <w:r w:rsidRPr="00745557">
              <w:rPr>
                <w:lang w:val="en-US"/>
              </w:rPr>
              <w:t>Mill Control Unit WAB VIEW Pro, mounted in the machine housing (</w:t>
            </w:r>
            <w:r>
              <w:rPr>
                <w:lang w:val="en-US"/>
              </w:rPr>
              <w:t>inside wired on terminals) for control voltage 24 VDC</w:t>
            </w:r>
          </w:p>
          <w:p w14:paraId="1907B69C" w14:textId="77777777" w:rsidR="000A62B0" w:rsidRPr="006D1672" w:rsidRDefault="000A62B0" w:rsidP="000A62B0">
            <w:pPr>
              <w:pStyle w:val="PunktEin1"/>
              <w:numPr>
                <w:ilvl w:val="0"/>
                <w:numId w:val="8"/>
              </w:numPr>
              <w:tabs>
                <w:tab w:val="left" w:pos="1276"/>
              </w:tabs>
              <w:autoSpaceDE/>
              <w:spacing w:before="60"/>
              <w:rPr>
                <w:rFonts w:cs="Arial"/>
                <w:sz w:val="22"/>
                <w:szCs w:val="22"/>
                <w:lang w:val="de-CH"/>
              </w:rPr>
            </w:pPr>
            <w:r w:rsidRPr="006D1672">
              <w:rPr>
                <w:rFonts w:cs="Arial"/>
                <w:sz w:val="22"/>
                <w:szCs w:val="22"/>
                <w:lang w:val="de-CH"/>
              </w:rPr>
              <w:t>Touchdisplay (</w:t>
            </w:r>
            <w:r>
              <w:rPr>
                <w:rFonts w:cs="Arial"/>
                <w:sz w:val="22"/>
                <w:szCs w:val="22"/>
                <w:lang w:val="de-CH"/>
              </w:rPr>
              <w:t>12</w:t>
            </w:r>
            <w:r w:rsidRPr="006D1672">
              <w:rPr>
                <w:rFonts w:cs="Arial"/>
                <w:sz w:val="22"/>
                <w:szCs w:val="22"/>
              </w:rPr>
              <w:t>"</w:t>
            </w:r>
            <w:r w:rsidRPr="006D1672">
              <w:rPr>
                <w:rFonts w:cs="Arial"/>
                <w:sz w:val="22"/>
                <w:szCs w:val="22"/>
                <w:lang w:val="de-CH"/>
              </w:rPr>
              <w:t xml:space="preserve"> TFT)</w:t>
            </w:r>
          </w:p>
          <w:p w14:paraId="57F52E40" w14:textId="77777777" w:rsidR="000A62B0" w:rsidRPr="00745557" w:rsidRDefault="000A62B0" w:rsidP="000A62B0">
            <w:pPr>
              <w:pStyle w:val="PunktEin1"/>
              <w:tabs>
                <w:tab w:val="left" w:pos="1276"/>
              </w:tabs>
              <w:autoSpaceDE/>
              <w:ind w:left="340" w:firstLine="0"/>
              <w:rPr>
                <w:rFonts w:cs="Arial"/>
                <w:sz w:val="22"/>
                <w:szCs w:val="22"/>
                <w:lang w:val="fr-CH"/>
              </w:rPr>
            </w:pPr>
            <w:r w:rsidRPr="00745557">
              <w:rPr>
                <w:rFonts w:cs="Arial"/>
                <w:sz w:val="22"/>
                <w:szCs w:val="22"/>
                <w:lang w:val="fr-CH"/>
              </w:rPr>
              <w:t>Explosion</w:t>
            </w:r>
            <w:r>
              <w:rPr>
                <w:rFonts w:cs="Arial"/>
                <w:sz w:val="22"/>
                <w:szCs w:val="22"/>
                <w:lang w:val="fr-CH"/>
              </w:rPr>
              <w:t xml:space="preserve"> protection</w:t>
            </w:r>
            <w:r w:rsidRPr="00745557">
              <w:rPr>
                <w:rFonts w:cs="Arial"/>
                <w:sz w:val="22"/>
                <w:szCs w:val="22"/>
                <w:lang w:val="fr-CH"/>
              </w:rPr>
              <w:tab/>
              <w:t xml:space="preserve">ATEX Zone 1 </w:t>
            </w:r>
            <w:r>
              <w:rPr>
                <w:rFonts w:cs="Arial"/>
                <w:sz w:val="22"/>
                <w:szCs w:val="22"/>
                <w:lang w:val="fr-CH"/>
              </w:rPr>
              <w:t>and</w:t>
            </w:r>
            <w:r w:rsidRPr="00745557">
              <w:rPr>
                <w:rFonts w:cs="Arial"/>
                <w:sz w:val="22"/>
                <w:szCs w:val="22"/>
                <w:lang w:val="fr-CH"/>
              </w:rPr>
              <w:t xml:space="preserve"> Zone 21</w:t>
            </w:r>
          </w:p>
          <w:p w14:paraId="73FC3433" w14:textId="77777777" w:rsidR="000A62B0" w:rsidRPr="00150F38" w:rsidRDefault="000A62B0" w:rsidP="000A62B0">
            <w:pPr>
              <w:pStyle w:val="PunktEin1"/>
              <w:tabs>
                <w:tab w:val="left" w:pos="1276"/>
              </w:tabs>
              <w:autoSpaceDE/>
              <w:ind w:left="340" w:firstLine="0"/>
              <w:rPr>
                <w:rFonts w:cs="Arial"/>
                <w:sz w:val="22"/>
                <w:szCs w:val="22"/>
                <w:lang w:val="en-US"/>
              </w:rPr>
            </w:pPr>
            <w:r w:rsidRPr="00150F38">
              <w:rPr>
                <w:rFonts w:cs="Arial"/>
                <w:sz w:val="22"/>
                <w:szCs w:val="22"/>
                <w:lang w:val="en-US"/>
              </w:rPr>
              <w:t>Protection</w:t>
            </w:r>
            <w:r w:rsidRPr="00150F38">
              <w:rPr>
                <w:rFonts w:cs="Arial"/>
                <w:sz w:val="22"/>
                <w:szCs w:val="22"/>
                <w:lang w:val="en-US"/>
              </w:rPr>
              <w:tab/>
            </w:r>
            <w:r w:rsidRPr="00150F38">
              <w:rPr>
                <w:rFonts w:cs="Arial"/>
                <w:sz w:val="22"/>
                <w:szCs w:val="22"/>
                <w:lang w:val="en-US"/>
              </w:rPr>
              <w:tab/>
            </w:r>
            <w:r w:rsidRPr="00150F38">
              <w:rPr>
                <w:rFonts w:cs="Arial"/>
                <w:sz w:val="22"/>
                <w:szCs w:val="22"/>
                <w:lang w:val="en-US"/>
              </w:rPr>
              <w:tab/>
              <w:t>IP 66</w:t>
            </w:r>
          </w:p>
          <w:p w14:paraId="2D6B7866" w14:textId="77777777" w:rsidR="000A62B0" w:rsidRPr="00150F38" w:rsidRDefault="000A62B0" w:rsidP="000A62B0">
            <w:pPr>
              <w:pStyle w:val="PunktEin1"/>
              <w:tabs>
                <w:tab w:val="left" w:pos="1276"/>
              </w:tabs>
              <w:autoSpaceDE/>
              <w:ind w:left="340" w:firstLine="0"/>
              <w:rPr>
                <w:rFonts w:cs="Arial"/>
                <w:sz w:val="22"/>
                <w:szCs w:val="22"/>
                <w:lang w:val="en-US"/>
              </w:rPr>
            </w:pPr>
            <w:r w:rsidRPr="00150F38">
              <w:rPr>
                <w:rFonts w:cs="Arial"/>
                <w:sz w:val="22"/>
                <w:szCs w:val="22"/>
                <w:lang w:val="en-US"/>
              </w:rPr>
              <w:t xml:space="preserve">Processor </w:t>
            </w:r>
            <w:r w:rsidRPr="00150F38">
              <w:rPr>
                <w:rFonts w:cs="Arial"/>
                <w:sz w:val="22"/>
                <w:szCs w:val="22"/>
                <w:lang w:val="en-US"/>
              </w:rPr>
              <w:tab/>
            </w:r>
            <w:r w:rsidRPr="00150F38">
              <w:rPr>
                <w:rFonts w:cs="Arial"/>
                <w:sz w:val="22"/>
                <w:szCs w:val="22"/>
                <w:lang w:val="en-US"/>
              </w:rPr>
              <w:tab/>
            </w:r>
            <w:r w:rsidRPr="00150F38">
              <w:rPr>
                <w:rFonts w:cs="Arial"/>
                <w:sz w:val="22"/>
                <w:szCs w:val="22"/>
                <w:lang w:val="en-US"/>
              </w:rPr>
              <w:tab/>
              <w:t>Intel</w:t>
            </w:r>
            <w:r w:rsidRPr="00150F38">
              <w:rPr>
                <w:rFonts w:cs="Arial"/>
                <w:sz w:val="22"/>
                <w:szCs w:val="22"/>
                <w:vertAlign w:val="superscript"/>
                <w:lang w:val="en-US"/>
              </w:rPr>
              <w:t>®</w:t>
            </w:r>
            <w:r w:rsidRPr="00150F38">
              <w:rPr>
                <w:rFonts w:cs="Arial"/>
                <w:sz w:val="22"/>
                <w:szCs w:val="22"/>
                <w:lang w:val="en-US"/>
              </w:rPr>
              <w:t xml:space="preserve"> ATOM™ E3940</w:t>
            </w:r>
          </w:p>
          <w:p w14:paraId="0EF69BE0" w14:textId="77777777" w:rsidR="000A62B0" w:rsidRPr="00745557" w:rsidRDefault="000A62B0" w:rsidP="000A62B0">
            <w:pPr>
              <w:pStyle w:val="PunktEin1"/>
              <w:tabs>
                <w:tab w:val="left" w:pos="1276"/>
              </w:tabs>
              <w:autoSpaceDE/>
              <w:ind w:left="340" w:firstLine="0"/>
              <w:rPr>
                <w:rFonts w:cs="Arial"/>
                <w:sz w:val="22"/>
                <w:szCs w:val="22"/>
                <w:lang w:val="en-US"/>
              </w:rPr>
            </w:pPr>
            <w:r w:rsidRPr="00745557">
              <w:rPr>
                <w:rFonts w:cs="Arial"/>
                <w:sz w:val="22"/>
                <w:szCs w:val="22"/>
                <w:lang w:val="en-US"/>
              </w:rPr>
              <w:t xml:space="preserve">RAM </w:t>
            </w:r>
            <w:r w:rsidRPr="00745557">
              <w:rPr>
                <w:rFonts w:cs="Arial"/>
                <w:sz w:val="22"/>
                <w:szCs w:val="22"/>
                <w:lang w:val="en-US"/>
              </w:rPr>
              <w:tab/>
            </w:r>
            <w:r w:rsidRPr="00745557">
              <w:rPr>
                <w:rFonts w:cs="Arial"/>
                <w:sz w:val="22"/>
                <w:szCs w:val="22"/>
                <w:lang w:val="en-US"/>
              </w:rPr>
              <w:tab/>
            </w:r>
            <w:r w:rsidRPr="00745557">
              <w:rPr>
                <w:rFonts w:cs="Arial"/>
                <w:sz w:val="22"/>
                <w:szCs w:val="22"/>
                <w:lang w:val="en-US"/>
              </w:rPr>
              <w:tab/>
            </w:r>
            <w:r>
              <w:rPr>
                <w:rFonts w:cs="Arial"/>
                <w:sz w:val="22"/>
                <w:szCs w:val="22"/>
                <w:lang w:val="en-US"/>
              </w:rPr>
              <w:tab/>
            </w:r>
            <w:r w:rsidRPr="00745557">
              <w:rPr>
                <w:rFonts w:cs="Arial"/>
                <w:sz w:val="22"/>
                <w:szCs w:val="22"/>
                <w:lang w:val="en-US"/>
              </w:rPr>
              <w:t>8 GB</w:t>
            </w:r>
          </w:p>
          <w:p w14:paraId="25C6AA68" w14:textId="77777777" w:rsidR="000A62B0" w:rsidRDefault="000A62B0" w:rsidP="000A62B0">
            <w:pPr>
              <w:pStyle w:val="PunktEin1"/>
              <w:tabs>
                <w:tab w:val="left" w:pos="1276"/>
              </w:tabs>
              <w:autoSpaceDE/>
              <w:ind w:left="340" w:firstLine="0"/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  <w:lang w:val="en-US"/>
              </w:rPr>
              <w:t>Hard disc</w:t>
            </w:r>
            <w:r>
              <w:rPr>
                <w:rFonts w:cs="Arial"/>
                <w:sz w:val="22"/>
                <w:szCs w:val="22"/>
                <w:lang w:val="en-US"/>
              </w:rPr>
              <w:tab/>
            </w:r>
            <w:r w:rsidRPr="00745557">
              <w:rPr>
                <w:rFonts w:cs="Arial"/>
                <w:sz w:val="22"/>
                <w:szCs w:val="22"/>
                <w:lang w:val="en-US"/>
              </w:rPr>
              <w:tab/>
            </w:r>
            <w:r w:rsidRPr="00745557">
              <w:rPr>
                <w:rFonts w:cs="Arial"/>
                <w:sz w:val="22"/>
                <w:szCs w:val="22"/>
                <w:lang w:val="en-US"/>
              </w:rPr>
              <w:tab/>
            </w:r>
            <w:r>
              <w:rPr>
                <w:rFonts w:cs="Arial"/>
                <w:sz w:val="22"/>
                <w:szCs w:val="22"/>
                <w:lang w:val="en-US"/>
              </w:rPr>
              <w:tab/>
            </w:r>
            <w:r w:rsidRPr="00745557">
              <w:rPr>
                <w:rFonts w:cs="Arial"/>
                <w:sz w:val="22"/>
                <w:szCs w:val="22"/>
                <w:lang w:val="en-US"/>
              </w:rPr>
              <w:t>128 GB</w:t>
            </w:r>
          </w:p>
          <w:p w14:paraId="54571620" w14:textId="77777777" w:rsidR="000A62B0" w:rsidRPr="005C4207" w:rsidRDefault="000A62B0" w:rsidP="000A62B0">
            <w:pPr>
              <w:pStyle w:val="PunktEin1"/>
              <w:tabs>
                <w:tab w:val="left" w:pos="1276"/>
              </w:tabs>
              <w:autoSpaceDE/>
              <w:ind w:left="340" w:firstLine="0"/>
              <w:rPr>
                <w:rFonts w:cs="Arial"/>
                <w:sz w:val="22"/>
                <w:szCs w:val="22"/>
                <w:lang w:val="en-US"/>
              </w:rPr>
            </w:pPr>
          </w:p>
          <w:p w14:paraId="2BF8BBE4" w14:textId="77777777" w:rsidR="000A62B0" w:rsidRPr="00745557" w:rsidRDefault="000A62B0" w:rsidP="000A62B0">
            <w:pPr>
              <w:pStyle w:val="PunktEin1"/>
              <w:tabs>
                <w:tab w:val="left" w:pos="1276"/>
              </w:tabs>
              <w:autoSpaceDE/>
              <w:ind w:left="340" w:firstLine="0"/>
              <w:rPr>
                <w:rFonts w:cs="Arial"/>
                <w:sz w:val="22"/>
                <w:szCs w:val="22"/>
                <w:lang w:val="en-US"/>
              </w:rPr>
            </w:pPr>
            <w:r w:rsidRPr="00745557">
              <w:rPr>
                <w:rFonts w:cs="Arial"/>
                <w:sz w:val="22"/>
                <w:szCs w:val="22"/>
                <w:lang w:val="en-US"/>
              </w:rPr>
              <w:t>Software</w:t>
            </w:r>
          </w:p>
          <w:p w14:paraId="004CF3BF" w14:textId="77777777" w:rsidR="000A62B0" w:rsidRPr="009820EC" w:rsidRDefault="000A62B0" w:rsidP="000A62B0">
            <w:pPr>
              <w:pStyle w:val="PunktEin1"/>
              <w:tabs>
                <w:tab w:val="left" w:pos="1276"/>
              </w:tabs>
              <w:autoSpaceDE/>
              <w:ind w:left="340" w:firstLine="0"/>
              <w:rPr>
                <w:rFonts w:cs="Arial"/>
                <w:sz w:val="22"/>
                <w:szCs w:val="22"/>
                <w:lang w:val="en-US"/>
              </w:rPr>
            </w:pPr>
            <w:r w:rsidRPr="009820EC">
              <w:rPr>
                <w:rFonts w:cs="Arial"/>
                <w:sz w:val="22"/>
                <w:szCs w:val="22"/>
                <w:lang w:val="en-US"/>
              </w:rPr>
              <w:t>Windows 10 IoT Enterprise 2021 LTSC</w:t>
            </w:r>
          </w:p>
          <w:p w14:paraId="232F98AA" w14:textId="77777777" w:rsidR="000A62B0" w:rsidRPr="009820EC" w:rsidRDefault="000A62B0" w:rsidP="000A62B0">
            <w:pPr>
              <w:pStyle w:val="PunktEin1"/>
              <w:tabs>
                <w:tab w:val="left" w:pos="1276"/>
              </w:tabs>
              <w:autoSpaceDE/>
              <w:ind w:left="340" w:firstLine="0"/>
              <w:rPr>
                <w:rFonts w:cs="Arial"/>
                <w:sz w:val="22"/>
                <w:szCs w:val="22"/>
                <w:lang w:val="en-US"/>
              </w:rPr>
            </w:pPr>
            <w:r w:rsidRPr="009820EC">
              <w:rPr>
                <w:rFonts w:cs="Arial"/>
                <w:sz w:val="22"/>
                <w:szCs w:val="22"/>
                <w:lang w:val="en-US"/>
              </w:rPr>
              <w:t>WinCC Runtime Advanced,</w:t>
            </w:r>
            <w:r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r w:rsidRPr="009820EC">
              <w:rPr>
                <w:rFonts w:cs="Arial"/>
                <w:sz w:val="22"/>
                <w:szCs w:val="22"/>
                <w:lang w:val="en-US"/>
              </w:rPr>
              <w:t>Version: V17</w:t>
            </w:r>
          </w:p>
          <w:p w14:paraId="74008706" w14:textId="77777777" w:rsidR="000A62B0" w:rsidRPr="00954885" w:rsidRDefault="000A62B0" w:rsidP="000A62B0">
            <w:pPr>
              <w:pStyle w:val="PunktEin1"/>
              <w:tabs>
                <w:tab w:val="left" w:pos="1276"/>
              </w:tabs>
              <w:autoSpaceDE/>
              <w:ind w:left="340" w:firstLine="0"/>
              <w:rPr>
                <w:rFonts w:cs="Arial"/>
                <w:sz w:val="22"/>
                <w:szCs w:val="22"/>
                <w:lang w:val="en-US"/>
              </w:rPr>
            </w:pPr>
          </w:p>
          <w:p w14:paraId="5348F487" w14:textId="77777777" w:rsidR="000A62B0" w:rsidRPr="00745557" w:rsidRDefault="000A62B0" w:rsidP="000A62B0">
            <w:pPr>
              <w:numPr>
                <w:ilvl w:val="0"/>
                <w:numId w:val="8"/>
              </w:numPr>
              <w:tabs>
                <w:tab w:val="left" w:pos="1276"/>
              </w:tabs>
              <w:spacing w:before="60" w:after="60"/>
              <w:rPr>
                <w:lang w:val="en-US"/>
              </w:rPr>
            </w:pPr>
            <w:r w:rsidRPr="00745557">
              <w:rPr>
                <w:lang w:val="en-US"/>
              </w:rPr>
              <w:t>USB interface for transmission of process parameters USB-Stick</w:t>
            </w:r>
          </w:p>
          <w:p w14:paraId="309A9702" w14:textId="2B1631D8" w:rsidR="00B317B7" w:rsidRPr="00BB2055" w:rsidRDefault="000A62B0" w:rsidP="000A62B0">
            <w:pPr>
              <w:numPr>
                <w:ilvl w:val="0"/>
                <w:numId w:val="8"/>
              </w:numPr>
              <w:tabs>
                <w:tab w:val="left" w:pos="1276"/>
              </w:tabs>
              <w:spacing w:before="60" w:after="60"/>
              <w:rPr>
                <w:lang w:val="en-GB"/>
              </w:rPr>
            </w:pPr>
            <w:r w:rsidRPr="00745557">
              <w:rPr>
                <w:lang w:val="en-US"/>
              </w:rPr>
              <w:t>EMERGEN</w:t>
            </w:r>
            <w:r w:rsidR="007D535D">
              <w:rPr>
                <w:lang w:val="en-US"/>
              </w:rPr>
              <w:t>C</w:t>
            </w:r>
            <w:r w:rsidRPr="00745557">
              <w:rPr>
                <w:lang w:val="en-US"/>
              </w:rPr>
              <w:t xml:space="preserve">Y STOP </w:t>
            </w:r>
            <w:r>
              <w:rPr>
                <w:lang w:val="en-US"/>
              </w:rPr>
              <w:t>button mounted separately in the machine housing</w:t>
            </w:r>
            <w:r w:rsidRPr="00745557">
              <w:rPr>
                <w:lang w:val="en-US"/>
              </w:rPr>
              <w:br/>
              <w:t>Explosion</w:t>
            </w:r>
            <w:r>
              <w:rPr>
                <w:lang w:val="en-US"/>
              </w:rPr>
              <w:t xml:space="preserve"> protection</w:t>
            </w:r>
            <w:r w:rsidRPr="00745557">
              <w:rPr>
                <w:lang w:val="en-US"/>
              </w:rPr>
              <w:tab/>
              <w:t>II 2 G Ex db eb IIC T6 Gb</w:t>
            </w:r>
            <w:r w:rsidRPr="00745557">
              <w:rPr>
                <w:lang w:val="en-US"/>
              </w:rPr>
              <w:br/>
            </w:r>
            <w:r>
              <w:rPr>
                <w:lang w:val="en-US"/>
              </w:rPr>
              <w:t>Protection</w:t>
            </w:r>
            <w:r w:rsidRPr="00745557">
              <w:rPr>
                <w:lang w:val="en-US"/>
              </w:rPr>
              <w:tab/>
            </w:r>
            <w:r w:rsidRPr="00745557">
              <w:rPr>
                <w:lang w:val="en-US"/>
              </w:rPr>
              <w:tab/>
            </w:r>
            <w:r w:rsidRPr="00745557">
              <w:rPr>
                <w:lang w:val="en-US"/>
              </w:rPr>
              <w:tab/>
              <w:t>IP 65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35A00610" w14:textId="77777777" w:rsidR="00B317B7" w:rsidRPr="00CC600E" w:rsidRDefault="00B317B7" w:rsidP="00043C35">
            <w:pPr>
              <w:jc w:val="right"/>
              <w:rPr>
                <w:lang w:val="en-GB"/>
              </w:rPr>
            </w:pPr>
          </w:p>
        </w:tc>
      </w:tr>
    </w:tbl>
    <w:p w14:paraId="6A4DA629" w14:textId="7FE23EDB" w:rsidR="000A62B0" w:rsidRDefault="000A62B0" w:rsidP="00B317B7">
      <w:pPr>
        <w:rPr>
          <w:lang w:val="en-GB"/>
        </w:rPr>
      </w:pPr>
      <w:r>
        <w:rPr>
          <w:lang w:val="en-GB"/>
        </w:rPr>
        <w:br w:type="page"/>
      </w:r>
    </w:p>
    <w:p w14:paraId="25924C4C" w14:textId="77777777" w:rsidR="00B317B7" w:rsidRPr="006849DC" w:rsidRDefault="00B317B7" w:rsidP="00B317B7">
      <w:pPr>
        <w:rPr>
          <w:lang w:val="en-GB"/>
        </w:rPr>
      </w:pPr>
    </w:p>
    <w:p w14:paraId="3FEC5799" w14:textId="77777777" w:rsidR="006D18C2" w:rsidRDefault="006D18C2" w:rsidP="006D18C2">
      <w:pPr>
        <w:tabs>
          <w:tab w:val="left" w:pos="540"/>
        </w:tabs>
        <w:spacing w:after="120"/>
        <w:rPr>
          <w:rFonts w:cs="Arial"/>
          <w:b/>
          <w:bCs/>
          <w:lang w:val="en-GB"/>
        </w:rPr>
      </w:pPr>
      <w:r>
        <w:rPr>
          <w:rFonts w:cs="Arial"/>
          <w:b/>
          <w:bCs/>
          <w:lang w:val="en-GB"/>
        </w:rPr>
        <w:t>3.5</w:t>
      </w:r>
      <w:r>
        <w:rPr>
          <w:rFonts w:cs="Arial"/>
          <w:b/>
          <w:bCs/>
          <w:lang w:val="en-GB"/>
        </w:rPr>
        <w:tab/>
        <w:t>Machine</w:t>
      </w:r>
      <w:r>
        <w:rPr>
          <w:rFonts w:cs="Arial"/>
          <w:b/>
          <w:bCs/>
          <w:iCs/>
          <w:lang w:val="en-GB"/>
        </w:rPr>
        <w:t xml:space="preserve"> Housing</w:t>
      </w:r>
      <w:r>
        <w:rPr>
          <w:rFonts w:cs="Arial"/>
          <w:b/>
          <w:bCs/>
          <w:lang w:val="en-GB"/>
        </w:rPr>
        <w:t xml:space="preserve"> &amp; Support material</w:t>
      </w:r>
    </w:p>
    <w:tbl>
      <w:tblPr>
        <w:tblW w:w="9636" w:type="dxa"/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566"/>
        <w:gridCol w:w="7355"/>
        <w:gridCol w:w="1715"/>
      </w:tblGrid>
      <w:tr w:rsidR="006D18C2" w:rsidRPr="00F42CEF" w14:paraId="39B894B0" w14:textId="77777777" w:rsidTr="00947155">
        <w:tc>
          <w:tcPr>
            <w:tcW w:w="566" w:type="dxa"/>
            <w:hideMark/>
          </w:tcPr>
          <w:p w14:paraId="68E96737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5" w:type="dxa"/>
            <w:hideMark/>
          </w:tcPr>
          <w:p w14:paraId="5D2992A1" w14:textId="77777777" w:rsidR="006D18C2" w:rsidRDefault="006D18C2" w:rsidP="00947155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Machine housing in painted steel</w:t>
            </w:r>
          </w:p>
        </w:tc>
        <w:tc>
          <w:tcPr>
            <w:tcW w:w="1715" w:type="dxa"/>
          </w:tcPr>
          <w:p w14:paraId="1EEB08AD" w14:textId="77777777" w:rsidR="006D18C2" w:rsidRDefault="006D18C2" w:rsidP="00947155">
            <w:pPr>
              <w:jc w:val="right"/>
              <w:rPr>
                <w:rFonts w:cs="Arial"/>
                <w:lang w:val="en-GB"/>
              </w:rPr>
            </w:pPr>
          </w:p>
        </w:tc>
      </w:tr>
      <w:tr w:rsidR="006D18C2" w:rsidRPr="00F42CEF" w14:paraId="40658F16" w14:textId="77777777" w:rsidTr="00947155">
        <w:tc>
          <w:tcPr>
            <w:tcW w:w="566" w:type="dxa"/>
            <w:hideMark/>
          </w:tcPr>
          <w:p w14:paraId="792CF47B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5" w:type="dxa"/>
            <w:hideMark/>
          </w:tcPr>
          <w:p w14:paraId="4CAC1D00" w14:textId="77777777" w:rsidR="006D18C2" w:rsidRDefault="006D18C2" w:rsidP="00947155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Stainless steel collecting dish for the grinding beads</w:t>
            </w:r>
          </w:p>
        </w:tc>
        <w:tc>
          <w:tcPr>
            <w:tcW w:w="1715" w:type="dxa"/>
          </w:tcPr>
          <w:p w14:paraId="01E16ED5" w14:textId="77777777" w:rsidR="006D18C2" w:rsidRDefault="006D18C2" w:rsidP="00947155">
            <w:pPr>
              <w:jc w:val="right"/>
              <w:rPr>
                <w:rFonts w:cs="Arial"/>
                <w:lang w:val="en-GB"/>
              </w:rPr>
            </w:pPr>
          </w:p>
        </w:tc>
      </w:tr>
      <w:tr w:rsidR="006D18C2" w:rsidRPr="00F42CEF" w14:paraId="63172783" w14:textId="77777777" w:rsidTr="00947155">
        <w:tc>
          <w:tcPr>
            <w:tcW w:w="566" w:type="dxa"/>
            <w:hideMark/>
          </w:tcPr>
          <w:p w14:paraId="132F1132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5" w:type="dxa"/>
            <w:hideMark/>
          </w:tcPr>
          <w:p w14:paraId="0FB35940" w14:textId="77777777" w:rsidR="006D18C2" w:rsidRDefault="006D18C2" w:rsidP="00947155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Toolbox for dismantling of the mill parts</w:t>
            </w:r>
          </w:p>
        </w:tc>
        <w:tc>
          <w:tcPr>
            <w:tcW w:w="1715" w:type="dxa"/>
          </w:tcPr>
          <w:p w14:paraId="6E73948F" w14:textId="77777777" w:rsidR="006D18C2" w:rsidRDefault="006D18C2" w:rsidP="00947155">
            <w:pPr>
              <w:jc w:val="right"/>
              <w:rPr>
                <w:rFonts w:cs="Arial"/>
                <w:lang w:val="en-GB"/>
              </w:rPr>
            </w:pPr>
          </w:p>
        </w:tc>
      </w:tr>
      <w:tr w:rsidR="006D18C2" w14:paraId="31E6CB58" w14:textId="77777777" w:rsidTr="00947155">
        <w:tc>
          <w:tcPr>
            <w:tcW w:w="566" w:type="dxa"/>
          </w:tcPr>
          <w:p w14:paraId="0A53A648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5" w:type="dxa"/>
          </w:tcPr>
          <w:p w14:paraId="461EDBE4" w14:textId="77777777" w:rsidR="006D18C2" w:rsidRDefault="006D18C2" w:rsidP="00947155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Set of torque wrenches</w:t>
            </w:r>
          </w:p>
        </w:tc>
        <w:tc>
          <w:tcPr>
            <w:tcW w:w="1715" w:type="dxa"/>
          </w:tcPr>
          <w:p w14:paraId="28E69B76" w14:textId="77777777" w:rsidR="006D18C2" w:rsidRDefault="006D18C2" w:rsidP="00947155">
            <w:pPr>
              <w:jc w:val="right"/>
              <w:rPr>
                <w:rFonts w:cs="Arial"/>
                <w:lang w:val="en-GB"/>
              </w:rPr>
            </w:pPr>
          </w:p>
        </w:tc>
      </w:tr>
      <w:tr w:rsidR="006D18C2" w:rsidRPr="00F42CEF" w14:paraId="42096C95" w14:textId="77777777" w:rsidTr="00947155">
        <w:tc>
          <w:tcPr>
            <w:tcW w:w="566" w:type="dxa"/>
            <w:hideMark/>
          </w:tcPr>
          <w:p w14:paraId="7E13C1C3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5" w:type="dxa"/>
            <w:hideMark/>
          </w:tcPr>
          <w:p w14:paraId="56FD4B07" w14:textId="77777777" w:rsidR="006D18C2" w:rsidRDefault="006D18C2" w:rsidP="00947155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Funnel made of stainless steel for filling of grinding beads</w:t>
            </w:r>
          </w:p>
        </w:tc>
        <w:tc>
          <w:tcPr>
            <w:tcW w:w="1715" w:type="dxa"/>
          </w:tcPr>
          <w:p w14:paraId="4E3428AE" w14:textId="77777777" w:rsidR="006D18C2" w:rsidRDefault="006D18C2" w:rsidP="00947155">
            <w:pPr>
              <w:jc w:val="right"/>
              <w:rPr>
                <w:rFonts w:cs="Arial"/>
                <w:lang w:val="en-GB"/>
              </w:rPr>
            </w:pPr>
          </w:p>
        </w:tc>
      </w:tr>
      <w:tr w:rsidR="006D18C2" w14:paraId="4B46089D" w14:textId="77777777" w:rsidTr="00947155">
        <w:tc>
          <w:tcPr>
            <w:tcW w:w="566" w:type="dxa"/>
            <w:hideMark/>
          </w:tcPr>
          <w:p w14:paraId="7E977401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5" w:type="dxa"/>
            <w:hideMark/>
          </w:tcPr>
          <w:p w14:paraId="134A4F70" w14:textId="77777777" w:rsidR="006D18C2" w:rsidRDefault="006D18C2" w:rsidP="00947155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Operational Manual in </w:t>
            </w:r>
            <w:r>
              <w:rPr>
                <w:rFonts w:cs="Arial"/>
                <w:color w:val="FF0000"/>
                <w:lang w:val="en-GB"/>
              </w:rPr>
              <w:t>English</w:t>
            </w:r>
          </w:p>
        </w:tc>
        <w:tc>
          <w:tcPr>
            <w:tcW w:w="1715" w:type="dxa"/>
          </w:tcPr>
          <w:p w14:paraId="24D645F2" w14:textId="77777777" w:rsidR="006D18C2" w:rsidRDefault="006D18C2" w:rsidP="00947155">
            <w:pPr>
              <w:jc w:val="right"/>
              <w:rPr>
                <w:rFonts w:cs="Arial"/>
                <w:lang w:val="en-GB"/>
              </w:rPr>
            </w:pPr>
          </w:p>
        </w:tc>
      </w:tr>
    </w:tbl>
    <w:p w14:paraId="58C5559C" w14:textId="77777777" w:rsidR="006D18C2" w:rsidRDefault="006D18C2" w:rsidP="006D18C2">
      <w:pPr>
        <w:pStyle w:val="Fuzeile"/>
        <w:tabs>
          <w:tab w:val="left" w:pos="708"/>
        </w:tabs>
        <w:rPr>
          <w:rFonts w:cs="Arial"/>
          <w:lang w:val="en-GB"/>
        </w:rPr>
      </w:pPr>
    </w:p>
    <w:p w14:paraId="25723510" w14:textId="77777777" w:rsidR="006D18C2" w:rsidRDefault="006D18C2" w:rsidP="006D18C2">
      <w:pPr>
        <w:pStyle w:val="Fuzeile"/>
        <w:tabs>
          <w:tab w:val="left" w:pos="708"/>
        </w:tabs>
        <w:rPr>
          <w:rFonts w:cs="Arial"/>
          <w:lang w:val="en-GB"/>
        </w:rPr>
      </w:pPr>
    </w:p>
    <w:tbl>
      <w:tblPr>
        <w:tblW w:w="9636" w:type="dxa"/>
        <w:shd w:val="pct5" w:color="336699" w:fill="auto"/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7368"/>
        <w:gridCol w:w="851"/>
        <w:gridCol w:w="1417"/>
      </w:tblGrid>
      <w:tr w:rsidR="006D18C2" w:rsidRPr="000B2BA5" w14:paraId="69AD5A8C" w14:textId="77777777" w:rsidTr="00947155">
        <w:trPr>
          <w:trHeight w:hRule="exact" w:val="403"/>
        </w:trPr>
        <w:tc>
          <w:tcPr>
            <w:tcW w:w="7371" w:type="dxa"/>
            <w:shd w:val="pct5" w:color="336699" w:fill="auto"/>
            <w:vAlign w:val="center"/>
            <w:hideMark/>
          </w:tcPr>
          <w:p w14:paraId="296A762A" w14:textId="77777777" w:rsidR="006D18C2" w:rsidRPr="000B2BA5" w:rsidRDefault="006D18C2" w:rsidP="00947155">
            <w:pPr>
              <w:numPr>
                <w:ilvl w:val="12"/>
                <w:numId w:val="0"/>
              </w:numPr>
              <w:rPr>
                <w:rFonts w:cs="Arial"/>
                <w:b/>
                <w:bCs/>
                <w:lang w:val="en-GB"/>
              </w:rPr>
            </w:pPr>
            <w:r w:rsidRPr="000B2BA5">
              <w:rPr>
                <w:rFonts w:cs="Arial"/>
                <w:b/>
                <w:bCs/>
                <w:lang w:val="en-GB"/>
              </w:rPr>
              <w:t>Price Machine Execution zirconium oxide</w:t>
            </w:r>
          </w:p>
        </w:tc>
        <w:tc>
          <w:tcPr>
            <w:tcW w:w="851" w:type="dxa"/>
            <w:shd w:val="pct5" w:color="336699" w:fill="auto"/>
            <w:vAlign w:val="center"/>
            <w:hideMark/>
          </w:tcPr>
          <w:p w14:paraId="7443EA71" w14:textId="77777777" w:rsidR="006D18C2" w:rsidRPr="000B2BA5" w:rsidRDefault="006D18C2" w:rsidP="00947155">
            <w:pPr>
              <w:numPr>
                <w:ilvl w:val="12"/>
                <w:numId w:val="0"/>
              </w:numPr>
              <w:jc w:val="right"/>
              <w:rPr>
                <w:rFonts w:cs="Arial"/>
                <w:b/>
                <w:bCs/>
                <w:lang w:val="en-GB"/>
              </w:rPr>
            </w:pPr>
            <w:r w:rsidRPr="000B2BA5">
              <w:rPr>
                <w:rFonts w:cs="Arial"/>
                <w:b/>
                <w:bCs/>
                <w:lang w:val="en-GB"/>
              </w:rPr>
              <w:t>CHF</w:t>
            </w:r>
          </w:p>
        </w:tc>
        <w:tc>
          <w:tcPr>
            <w:tcW w:w="1418" w:type="dxa"/>
            <w:shd w:val="pct5" w:color="336699" w:fill="auto"/>
            <w:vAlign w:val="center"/>
          </w:tcPr>
          <w:p w14:paraId="6C85F24D" w14:textId="014B21C6" w:rsidR="006D18C2" w:rsidRPr="000B2BA5" w:rsidRDefault="000B2BA5" w:rsidP="00947155">
            <w:pPr>
              <w:pStyle w:val="Zwischensumme"/>
              <w:numPr>
                <w:ilvl w:val="12"/>
                <w:numId w:val="0"/>
              </w:numPr>
              <w:jc w:val="right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  <w:r w:rsidRPr="000B2BA5">
              <w:rPr>
                <w:rFonts w:cs="Arial"/>
                <w:b/>
                <w:bCs/>
                <w:sz w:val="22"/>
                <w:szCs w:val="22"/>
                <w:lang w:val="en-GB"/>
              </w:rPr>
              <w:t>242’730</w:t>
            </w:r>
            <w:r w:rsidR="004F3107" w:rsidRPr="000B2BA5">
              <w:rPr>
                <w:rFonts w:cs="Arial"/>
                <w:b/>
                <w:bCs/>
                <w:sz w:val="22"/>
                <w:szCs w:val="22"/>
                <w:lang w:val="en-GB"/>
              </w:rPr>
              <w:t>.00</w:t>
            </w:r>
          </w:p>
        </w:tc>
      </w:tr>
    </w:tbl>
    <w:p w14:paraId="3A77A053" w14:textId="77777777" w:rsidR="006D18C2" w:rsidRPr="000B2BA5" w:rsidRDefault="006D18C2" w:rsidP="006D18C2">
      <w:pPr>
        <w:rPr>
          <w:rFonts w:cs="Arial"/>
          <w:lang w:val="en-GB"/>
        </w:rPr>
      </w:pPr>
    </w:p>
    <w:p w14:paraId="1A4E6679" w14:textId="77777777" w:rsidR="006D18C2" w:rsidRPr="000B2BA5" w:rsidRDefault="006D18C2" w:rsidP="006D18C2">
      <w:pPr>
        <w:rPr>
          <w:rFonts w:cs="Arial"/>
          <w:lang w:val="en-GB"/>
        </w:rPr>
      </w:pPr>
    </w:p>
    <w:tbl>
      <w:tblPr>
        <w:tblW w:w="9639" w:type="dxa"/>
        <w:shd w:val="pct5" w:color="336699" w:fill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370"/>
        <w:gridCol w:w="851"/>
        <w:gridCol w:w="1418"/>
      </w:tblGrid>
      <w:tr w:rsidR="006D18C2" w:rsidRPr="001A6F03" w14:paraId="7E367EB8" w14:textId="77777777" w:rsidTr="00947155">
        <w:trPr>
          <w:trHeight w:hRule="exact" w:val="403"/>
        </w:trPr>
        <w:tc>
          <w:tcPr>
            <w:tcW w:w="7371" w:type="dxa"/>
            <w:shd w:val="pct5" w:color="336699" w:fill="auto"/>
            <w:vAlign w:val="center"/>
          </w:tcPr>
          <w:p w14:paraId="4CBDED06" w14:textId="77777777" w:rsidR="006D18C2" w:rsidRPr="000B2BA5" w:rsidRDefault="006D18C2" w:rsidP="00947155">
            <w:pPr>
              <w:numPr>
                <w:ilvl w:val="12"/>
                <w:numId w:val="0"/>
              </w:numPr>
              <w:rPr>
                <w:rFonts w:cs="Arial"/>
                <w:b/>
                <w:bCs/>
                <w:color w:val="FF0000"/>
                <w:lang w:val="en-GB"/>
              </w:rPr>
            </w:pPr>
            <w:r w:rsidRPr="000B2BA5">
              <w:rPr>
                <w:rFonts w:cs="Arial"/>
                <w:b/>
                <w:bCs/>
                <w:color w:val="FF0000"/>
                <w:lang w:val="en-GB"/>
              </w:rPr>
              <w:t>Price Machine Execution silicon carbide</w:t>
            </w:r>
          </w:p>
        </w:tc>
        <w:tc>
          <w:tcPr>
            <w:tcW w:w="851" w:type="dxa"/>
            <w:shd w:val="pct5" w:color="336699" w:fill="auto"/>
            <w:vAlign w:val="center"/>
          </w:tcPr>
          <w:p w14:paraId="2D3ADA72" w14:textId="77777777" w:rsidR="006D18C2" w:rsidRPr="000B2BA5" w:rsidRDefault="006D18C2" w:rsidP="00947155">
            <w:pPr>
              <w:numPr>
                <w:ilvl w:val="12"/>
                <w:numId w:val="0"/>
              </w:numPr>
              <w:jc w:val="right"/>
              <w:rPr>
                <w:rFonts w:cs="Arial"/>
                <w:b/>
                <w:bCs/>
                <w:color w:val="FF0000"/>
                <w:lang w:val="en-GB"/>
              </w:rPr>
            </w:pPr>
            <w:r w:rsidRPr="000B2BA5">
              <w:rPr>
                <w:rFonts w:cs="Arial"/>
                <w:b/>
                <w:bCs/>
                <w:color w:val="FF0000"/>
                <w:lang w:val="en-GB"/>
              </w:rPr>
              <w:t>CHF</w:t>
            </w:r>
          </w:p>
        </w:tc>
        <w:tc>
          <w:tcPr>
            <w:tcW w:w="1418" w:type="dxa"/>
            <w:shd w:val="pct5" w:color="336699" w:fill="auto"/>
            <w:vAlign w:val="center"/>
          </w:tcPr>
          <w:p w14:paraId="45DB0408" w14:textId="560EA729" w:rsidR="006D18C2" w:rsidRPr="001A6F03" w:rsidRDefault="000B2BA5" w:rsidP="00947155">
            <w:pPr>
              <w:pStyle w:val="Zwischensumme"/>
              <w:numPr>
                <w:ilvl w:val="12"/>
                <w:numId w:val="0"/>
              </w:numPr>
              <w:jc w:val="right"/>
              <w:rPr>
                <w:rFonts w:cs="Arial"/>
                <w:b/>
                <w:bCs/>
                <w:color w:val="FF0000"/>
                <w:sz w:val="22"/>
                <w:szCs w:val="22"/>
                <w:lang w:val="en-GB"/>
              </w:rPr>
            </w:pPr>
            <w:r w:rsidRPr="000B2BA5">
              <w:rPr>
                <w:rFonts w:cs="Arial"/>
                <w:b/>
                <w:bCs/>
                <w:color w:val="FF0000"/>
                <w:sz w:val="22"/>
                <w:szCs w:val="22"/>
                <w:lang w:val="en-GB"/>
              </w:rPr>
              <w:t>209’030</w:t>
            </w:r>
            <w:r w:rsidR="004F3107" w:rsidRPr="000B2BA5">
              <w:rPr>
                <w:rFonts w:cs="Arial"/>
                <w:b/>
                <w:bCs/>
                <w:color w:val="FF0000"/>
                <w:sz w:val="22"/>
                <w:szCs w:val="22"/>
                <w:lang w:val="en-GB"/>
              </w:rPr>
              <w:t>.00</w:t>
            </w:r>
          </w:p>
        </w:tc>
      </w:tr>
    </w:tbl>
    <w:p w14:paraId="0BA8548E" w14:textId="77777777" w:rsidR="006D18C2" w:rsidRDefault="006D18C2" w:rsidP="006D18C2">
      <w:pPr>
        <w:rPr>
          <w:rFonts w:cs="Arial"/>
          <w:lang w:val="en-GB"/>
        </w:rPr>
      </w:pPr>
    </w:p>
    <w:p w14:paraId="53C07ADD" w14:textId="40E4A521" w:rsidR="006D18C2" w:rsidRDefault="006D18C2" w:rsidP="006D18C2">
      <w:pPr>
        <w:rPr>
          <w:rFonts w:cs="Arial"/>
          <w:lang w:val="en-GB"/>
        </w:rPr>
      </w:pPr>
    </w:p>
    <w:tbl>
      <w:tblPr>
        <w:tblW w:w="963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36"/>
      </w:tblGrid>
      <w:tr w:rsidR="006D18C2" w14:paraId="334FF68F" w14:textId="77777777" w:rsidTr="00947155">
        <w:tc>
          <w:tcPr>
            <w:tcW w:w="9610" w:type="dxa"/>
            <w:hideMark/>
          </w:tcPr>
          <w:p w14:paraId="1A3661BB" w14:textId="77777777" w:rsidR="006D18C2" w:rsidRDefault="006D18C2" w:rsidP="00947155">
            <w:pPr>
              <w:pStyle w:val="berschrift1"/>
              <w:rPr>
                <w:rFonts w:cs="Arial"/>
                <w:i w:val="0"/>
                <w:color w:val="336699"/>
                <w:szCs w:val="24"/>
                <w:lang w:val="en-GB"/>
              </w:rPr>
            </w:pPr>
            <w:bookmarkStart w:id="10" w:name="_Toc305146847"/>
            <w:bookmarkStart w:id="11" w:name="_Toc468862279"/>
            <w:r>
              <w:rPr>
                <w:rFonts w:cs="Arial"/>
                <w:i w:val="0"/>
                <w:color w:val="336699"/>
                <w:szCs w:val="24"/>
                <w:lang w:val="en-GB"/>
              </w:rPr>
              <w:t>4 – Product Pump</w:t>
            </w:r>
            <w:bookmarkEnd w:id="10"/>
            <w:r>
              <w:rPr>
                <w:rFonts w:cs="Arial"/>
                <w:i w:val="0"/>
                <w:color w:val="336699"/>
                <w:szCs w:val="24"/>
                <w:lang w:val="en-GB"/>
              </w:rPr>
              <w:t xml:space="preserve"> DM 2500</w:t>
            </w:r>
            <w:bookmarkEnd w:id="11"/>
          </w:p>
        </w:tc>
      </w:tr>
    </w:tbl>
    <w:p w14:paraId="1DB2AB8F" w14:textId="77777777" w:rsidR="006D18C2" w:rsidRDefault="006D18C2" w:rsidP="006D18C2">
      <w:pPr>
        <w:rPr>
          <w:rFonts w:cs="Arial"/>
          <w:lang w:val="en-GB"/>
        </w:rPr>
      </w:pPr>
    </w:p>
    <w:tbl>
      <w:tblPr>
        <w:tblW w:w="9636" w:type="dxa"/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554"/>
        <w:gridCol w:w="6867"/>
        <w:gridCol w:w="832"/>
        <w:gridCol w:w="1383"/>
      </w:tblGrid>
      <w:tr w:rsidR="006D18C2" w:rsidRPr="007A533C" w14:paraId="4D8DE8CF" w14:textId="77777777" w:rsidTr="00947155">
        <w:trPr>
          <w:trHeight w:val="434"/>
        </w:trPr>
        <w:tc>
          <w:tcPr>
            <w:tcW w:w="555" w:type="dxa"/>
            <w:hideMark/>
          </w:tcPr>
          <w:p w14:paraId="6A6C5E18" w14:textId="77777777" w:rsidR="006D18C2" w:rsidRDefault="006D18C2" w:rsidP="00947155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6869" w:type="dxa"/>
            <w:hideMark/>
          </w:tcPr>
          <w:p w14:paraId="5A62B40E" w14:textId="77777777" w:rsidR="006D18C2" w:rsidRDefault="006D18C2" w:rsidP="00947155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Pneumatic driven membrane pump </w:t>
            </w:r>
          </w:p>
        </w:tc>
        <w:tc>
          <w:tcPr>
            <w:tcW w:w="832" w:type="dxa"/>
          </w:tcPr>
          <w:p w14:paraId="17A26829" w14:textId="77777777" w:rsidR="006D18C2" w:rsidRDefault="006D18C2" w:rsidP="00947155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1383" w:type="dxa"/>
          </w:tcPr>
          <w:p w14:paraId="4C82B606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6D18C2" w:rsidRPr="00F42CEF" w14:paraId="432D5A22" w14:textId="77777777" w:rsidTr="00947155">
        <w:trPr>
          <w:trHeight w:val="4056"/>
        </w:trPr>
        <w:tc>
          <w:tcPr>
            <w:tcW w:w="555" w:type="dxa"/>
          </w:tcPr>
          <w:p w14:paraId="582924DD" w14:textId="77777777" w:rsidR="006D18C2" w:rsidRDefault="006D18C2" w:rsidP="00947155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6869" w:type="dxa"/>
          </w:tcPr>
          <w:p w14:paraId="3D78200E" w14:textId="77777777" w:rsidR="006D18C2" w:rsidRDefault="006D18C2" w:rsidP="00947155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Explosion protection of the product pump:</w:t>
            </w:r>
            <w:r>
              <w:rPr>
                <w:rFonts w:cs="Arial"/>
                <w:lang w:val="en-GB"/>
              </w:rPr>
              <w:br/>
              <w:t xml:space="preserve">Directive 2014/34/EU concerning equipment and protective systems intended for use in potentially explosive atmospheres </w:t>
            </w:r>
            <w:r>
              <w:rPr>
                <w:rFonts w:cs="Arial"/>
                <w:lang w:val="en-GB"/>
              </w:rPr>
              <w:br/>
              <w:t>II 2 GDc IIB T80°C</w:t>
            </w:r>
          </w:p>
          <w:p w14:paraId="447296E5" w14:textId="77777777" w:rsidR="006D18C2" w:rsidRDefault="006D18C2" w:rsidP="00947155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  <w:p w14:paraId="7B13B8E9" w14:textId="77777777" w:rsidR="006D18C2" w:rsidRDefault="006D18C2" w:rsidP="00947155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Pneumatic driven membrane pump to be installed beside the </w:t>
            </w:r>
          </w:p>
          <w:p w14:paraId="3EA9CE29" w14:textId="77777777" w:rsidR="006D18C2" w:rsidRDefault="006D18C2" w:rsidP="00947155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DYNO</w:t>
            </w:r>
            <w:r>
              <w:rPr>
                <w:rFonts w:cs="Arial"/>
                <w:vertAlign w:val="superscript"/>
                <w:lang w:val="en-GB"/>
              </w:rPr>
              <w:sym w:font="Symbol" w:char="F0D2"/>
            </w:r>
            <w:r>
              <w:rPr>
                <w:rFonts w:cs="Arial"/>
                <w:lang w:val="en-GB"/>
              </w:rPr>
              <w:t>-MILL ECM-AP 10.</w:t>
            </w:r>
          </w:p>
          <w:p w14:paraId="1356DD21" w14:textId="77777777" w:rsidR="006D18C2" w:rsidRDefault="006D18C2" w:rsidP="00947155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  <w:p w14:paraId="066DF37D" w14:textId="77777777" w:rsidR="006D18C2" w:rsidRDefault="006D18C2" w:rsidP="00947155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Pump specification</w:t>
            </w:r>
          </w:p>
          <w:p w14:paraId="4322B43D" w14:textId="77777777" w:rsidR="006D18C2" w:rsidRPr="007A533C" w:rsidRDefault="006D18C2" w:rsidP="00947155">
            <w:pPr>
              <w:pStyle w:val="Bindestrich"/>
              <w:numPr>
                <w:ilvl w:val="0"/>
                <w:numId w:val="9"/>
              </w:numPr>
              <w:rPr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Range of capacity 100 – 2500 l/h</w:t>
            </w:r>
          </w:p>
          <w:p w14:paraId="256959FC" w14:textId="77777777" w:rsidR="006D18C2" w:rsidRDefault="006D18C2" w:rsidP="00947155">
            <w:pPr>
              <w:pStyle w:val="Bindestrich"/>
              <w:numPr>
                <w:ilvl w:val="0"/>
                <w:numId w:val="9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Stainless steel housing</w:t>
            </w:r>
          </w:p>
          <w:p w14:paraId="55ADD982" w14:textId="77777777" w:rsidR="006D18C2" w:rsidRDefault="006D18C2" w:rsidP="00947155">
            <w:pPr>
              <w:pStyle w:val="Bindestrich"/>
              <w:numPr>
                <w:ilvl w:val="0"/>
                <w:numId w:val="9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Membranes of PTFE</w:t>
            </w:r>
          </w:p>
          <w:p w14:paraId="097E3C94" w14:textId="77777777" w:rsidR="006D18C2" w:rsidRDefault="006D18C2" w:rsidP="00947155">
            <w:pPr>
              <w:pStyle w:val="Bindestrich"/>
              <w:numPr>
                <w:ilvl w:val="0"/>
                <w:numId w:val="9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Seals of PTFE</w:t>
            </w:r>
          </w:p>
          <w:p w14:paraId="4AE69FE7" w14:textId="77777777" w:rsidR="006D18C2" w:rsidRDefault="006D18C2" w:rsidP="00947155">
            <w:pPr>
              <w:pStyle w:val="Bindestrich"/>
              <w:numPr>
                <w:ilvl w:val="0"/>
                <w:numId w:val="9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 xml:space="preserve">Needle valve for pressure regulation G </w:t>
            </w:r>
            <w:proofErr w:type="gramStart"/>
            <w:r>
              <w:rPr>
                <w:rFonts w:cs="Arial"/>
                <w:sz w:val="22"/>
                <w:szCs w:val="22"/>
                <w:lang w:val="en-GB"/>
              </w:rPr>
              <w:t>¼“</w:t>
            </w:r>
            <w:proofErr w:type="gramEnd"/>
          </w:p>
          <w:p w14:paraId="0C914C38" w14:textId="77777777" w:rsidR="006D18C2" w:rsidRDefault="006D18C2" w:rsidP="00947155">
            <w:pPr>
              <w:pStyle w:val="Bindestrich"/>
              <w:numPr>
                <w:ilvl w:val="0"/>
                <w:numId w:val="9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Pulsation damper, stainless steel housing, membrane of PTFE</w:t>
            </w:r>
          </w:p>
          <w:p w14:paraId="3D25B804" w14:textId="77777777" w:rsidR="006D18C2" w:rsidRDefault="006D18C2" w:rsidP="00947155">
            <w:pPr>
              <w:pStyle w:val="Bindestrich"/>
              <w:numPr>
                <w:ilvl w:val="0"/>
                <w:numId w:val="9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Solenoid valve and connecting box to be fitted on site</w:t>
            </w:r>
          </w:p>
        </w:tc>
        <w:tc>
          <w:tcPr>
            <w:tcW w:w="832" w:type="dxa"/>
          </w:tcPr>
          <w:p w14:paraId="6B1149B7" w14:textId="77777777" w:rsidR="006D18C2" w:rsidRDefault="006D18C2" w:rsidP="00947155">
            <w:pPr>
              <w:rPr>
                <w:rFonts w:cs="Arial"/>
                <w:lang w:val="en-GB"/>
              </w:rPr>
            </w:pPr>
          </w:p>
        </w:tc>
        <w:tc>
          <w:tcPr>
            <w:tcW w:w="1383" w:type="dxa"/>
          </w:tcPr>
          <w:p w14:paraId="1145F0A3" w14:textId="77777777" w:rsidR="006D18C2" w:rsidRDefault="006D18C2" w:rsidP="00947155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6D18C2" w:rsidRPr="00F42CEF" w14:paraId="413A52E5" w14:textId="77777777" w:rsidTr="00947155">
        <w:tc>
          <w:tcPr>
            <w:tcW w:w="555" w:type="dxa"/>
          </w:tcPr>
          <w:p w14:paraId="3DE797AE" w14:textId="77777777" w:rsidR="006D18C2" w:rsidRDefault="006D18C2" w:rsidP="00947155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6869" w:type="dxa"/>
          </w:tcPr>
          <w:p w14:paraId="78B2B311" w14:textId="77777777" w:rsidR="006D18C2" w:rsidRDefault="006D18C2" w:rsidP="00947155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832" w:type="dxa"/>
          </w:tcPr>
          <w:p w14:paraId="7A8C909A" w14:textId="77777777" w:rsidR="006D18C2" w:rsidRDefault="006D18C2" w:rsidP="00947155">
            <w:pPr>
              <w:numPr>
                <w:ilvl w:val="12"/>
                <w:numId w:val="0"/>
              </w:numPr>
              <w:jc w:val="right"/>
              <w:rPr>
                <w:rFonts w:cs="Arial"/>
                <w:lang w:val="en-GB"/>
              </w:rPr>
            </w:pPr>
          </w:p>
        </w:tc>
        <w:tc>
          <w:tcPr>
            <w:tcW w:w="1383" w:type="dxa"/>
          </w:tcPr>
          <w:p w14:paraId="7D9466D7" w14:textId="77777777" w:rsidR="006D18C2" w:rsidRDefault="006D18C2" w:rsidP="00947155">
            <w:pPr>
              <w:rPr>
                <w:rFonts w:cs="Arial"/>
                <w:lang w:val="en-GB"/>
              </w:rPr>
            </w:pPr>
          </w:p>
        </w:tc>
      </w:tr>
      <w:tr w:rsidR="006D18C2" w14:paraId="0970E435" w14:textId="77777777" w:rsidTr="00947155">
        <w:trPr>
          <w:trHeight w:hRule="exact" w:val="403"/>
        </w:trPr>
        <w:tc>
          <w:tcPr>
            <w:tcW w:w="7424" w:type="dxa"/>
            <w:gridSpan w:val="2"/>
            <w:shd w:val="pct5" w:color="336699" w:fill="auto"/>
            <w:vAlign w:val="center"/>
            <w:hideMark/>
          </w:tcPr>
          <w:p w14:paraId="758B00B7" w14:textId="77777777" w:rsidR="006D18C2" w:rsidRDefault="006D18C2" w:rsidP="00947155">
            <w:pPr>
              <w:numPr>
                <w:ilvl w:val="12"/>
                <w:numId w:val="0"/>
              </w:numPr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Price Product Pump</w:t>
            </w:r>
          </w:p>
        </w:tc>
        <w:tc>
          <w:tcPr>
            <w:tcW w:w="832" w:type="dxa"/>
            <w:shd w:val="pct5" w:color="336699" w:fill="auto"/>
            <w:vAlign w:val="center"/>
            <w:hideMark/>
          </w:tcPr>
          <w:p w14:paraId="70A77167" w14:textId="77777777" w:rsidR="006D18C2" w:rsidRDefault="006D18C2" w:rsidP="00947155">
            <w:pPr>
              <w:numPr>
                <w:ilvl w:val="12"/>
                <w:numId w:val="0"/>
              </w:numPr>
              <w:jc w:val="right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CHF</w:t>
            </w:r>
          </w:p>
        </w:tc>
        <w:tc>
          <w:tcPr>
            <w:tcW w:w="1383" w:type="dxa"/>
            <w:shd w:val="pct5" w:color="336699" w:fill="auto"/>
            <w:vAlign w:val="center"/>
            <w:hideMark/>
          </w:tcPr>
          <w:p w14:paraId="62B65F3F" w14:textId="7313A3BF" w:rsidR="00CF38EB" w:rsidRDefault="004F3107" w:rsidP="00CF38EB">
            <w:pPr>
              <w:jc w:val="right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11’066.00</w:t>
            </w:r>
          </w:p>
        </w:tc>
      </w:tr>
    </w:tbl>
    <w:p w14:paraId="4AEF8372" w14:textId="77777777" w:rsidR="006D18C2" w:rsidRDefault="006D18C2" w:rsidP="006D18C2">
      <w:pPr>
        <w:rPr>
          <w:rFonts w:cs="Arial"/>
          <w:lang w:val="en-GB"/>
        </w:rPr>
      </w:pPr>
    </w:p>
    <w:p w14:paraId="61927D1C" w14:textId="73550914" w:rsidR="005C4207" w:rsidRDefault="005C4207" w:rsidP="006D18C2">
      <w:pPr>
        <w:rPr>
          <w:rFonts w:cs="Arial"/>
          <w:lang w:val="en-GB"/>
        </w:rPr>
      </w:pPr>
      <w:r>
        <w:rPr>
          <w:rFonts w:cs="Arial"/>
          <w:lang w:val="en-GB"/>
        </w:rPr>
        <w:br w:type="page"/>
      </w:r>
    </w:p>
    <w:p w14:paraId="204A39AE" w14:textId="77777777" w:rsidR="006D18C2" w:rsidRDefault="006D18C2" w:rsidP="006D18C2">
      <w:pPr>
        <w:rPr>
          <w:rFonts w:cs="Arial"/>
          <w:lang w:val="en-GB"/>
        </w:rPr>
      </w:pPr>
    </w:p>
    <w:tbl>
      <w:tblPr>
        <w:tblW w:w="963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36"/>
      </w:tblGrid>
      <w:tr w:rsidR="006D18C2" w:rsidRPr="00F42CEF" w14:paraId="00EE7C41" w14:textId="77777777" w:rsidTr="00947155">
        <w:tc>
          <w:tcPr>
            <w:tcW w:w="9610" w:type="dxa"/>
            <w:hideMark/>
          </w:tcPr>
          <w:p w14:paraId="4BD68D10" w14:textId="77777777" w:rsidR="006D18C2" w:rsidRDefault="006D18C2" w:rsidP="00947155">
            <w:pPr>
              <w:pStyle w:val="berschrift1"/>
              <w:rPr>
                <w:rFonts w:cs="Arial"/>
                <w:i w:val="0"/>
                <w:color w:val="336699"/>
                <w:szCs w:val="24"/>
                <w:lang w:val="en-GB"/>
              </w:rPr>
            </w:pPr>
            <w:bookmarkStart w:id="12" w:name="_Toc91486653"/>
            <w:bookmarkStart w:id="13" w:name="_Toc468862280"/>
            <w:r>
              <w:rPr>
                <w:rFonts w:cs="Arial"/>
                <w:i w:val="0"/>
                <w:color w:val="336699"/>
                <w:szCs w:val="24"/>
                <w:lang w:val="en-GB"/>
              </w:rPr>
              <w:t>5 – Motor Starter Cabinet MSC</w:t>
            </w:r>
            <w:bookmarkEnd w:id="12"/>
            <w:r>
              <w:rPr>
                <w:rFonts w:cs="Arial"/>
                <w:i w:val="0"/>
                <w:color w:val="336699"/>
                <w:szCs w:val="24"/>
                <w:lang w:val="en-GB"/>
              </w:rPr>
              <w:t>-WAB VIEW</w:t>
            </w:r>
            <w:bookmarkEnd w:id="13"/>
          </w:p>
        </w:tc>
      </w:tr>
    </w:tbl>
    <w:p w14:paraId="58216A22" w14:textId="77777777" w:rsidR="006D18C2" w:rsidRDefault="006D18C2" w:rsidP="006D18C2">
      <w:pPr>
        <w:rPr>
          <w:rFonts w:cs="Arial"/>
          <w:lang w:val="en-GB"/>
        </w:rPr>
      </w:pPr>
    </w:p>
    <w:tbl>
      <w:tblPr>
        <w:tblW w:w="9636" w:type="dxa"/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556"/>
        <w:gridCol w:w="6867"/>
        <w:gridCol w:w="831"/>
        <w:gridCol w:w="1382"/>
      </w:tblGrid>
      <w:tr w:rsidR="006D18C2" w:rsidRPr="00F42CEF" w14:paraId="7EDA693E" w14:textId="77777777" w:rsidTr="00947155">
        <w:tc>
          <w:tcPr>
            <w:tcW w:w="567" w:type="dxa"/>
            <w:hideMark/>
          </w:tcPr>
          <w:p w14:paraId="14F16DC0" w14:textId="77777777" w:rsidR="006D18C2" w:rsidRDefault="006D18C2" w:rsidP="00947155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064" w:type="dxa"/>
          </w:tcPr>
          <w:p w14:paraId="0D0C2410" w14:textId="77777777" w:rsidR="006D18C2" w:rsidRDefault="006D18C2" w:rsidP="00947155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Important remark:</w:t>
            </w:r>
          </w:p>
          <w:p w14:paraId="25D02DF7" w14:textId="77777777" w:rsidR="006D18C2" w:rsidRDefault="006D18C2" w:rsidP="00947155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The motor starter cabinet </w:t>
            </w:r>
            <w:proofErr w:type="gramStart"/>
            <w:r>
              <w:rPr>
                <w:rFonts w:cs="Arial"/>
                <w:lang w:val="en-GB"/>
              </w:rPr>
              <w:t>has to</w:t>
            </w:r>
            <w:proofErr w:type="gramEnd"/>
            <w:r>
              <w:rPr>
                <w:rFonts w:cs="Arial"/>
                <w:lang w:val="en-GB"/>
              </w:rPr>
              <w:t xml:space="preserve"> be mounted outside of the explosion hazardous area.</w:t>
            </w:r>
          </w:p>
          <w:p w14:paraId="3E802064" w14:textId="77777777" w:rsidR="006D18C2" w:rsidRDefault="006D18C2" w:rsidP="00947155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The motor starter cabinet is delivered without cable connection to the DYNO</w:t>
            </w:r>
            <w:r>
              <w:rPr>
                <w:rFonts w:cs="Arial"/>
                <w:vertAlign w:val="superscript"/>
                <w:lang w:val="en-GB"/>
              </w:rPr>
              <w:t>®</w:t>
            </w:r>
            <w:r>
              <w:rPr>
                <w:rFonts w:cs="Arial"/>
                <w:lang w:val="en-GB"/>
              </w:rPr>
              <w:t>-MILL and the product pump.</w:t>
            </w:r>
          </w:p>
          <w:p w14:paraId="546776FE" w14:textId="77777777" w:rsidR="006D18C2" w:rsidRDefault="006D18C2" w:rsidP="00947155">
            <w:pPr>
              <w:numPr>
                <w:ilvl w:val="12"/>
                <w:numId w:val="0"/>
              </w:numPr>
              <w:rPr>
                <w:rFonts w:cs="Arial"/>
                <w:sz w:val="16"/>
                <w:szCs w:val="16"/>
                <w:lang w:val="en-GB"/>
              </w:rPr>
            </w:pPr>
          </w:p>
          <w:p w14:paraId="204CBFDF" w14:textId="77777777" w:rsidR="006D18C2" w:rsidRDefault="006D18C2" w:rsidP="00947155">
            <w:pPr>
              <w:pStyle w:val="Fuzeile"/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Protection: </w:t>
            </w:r>
          </w:p>
          <w:p w14:paraId="3B69A06F" w14:textId="77777777" w:rsidR="006D18C2" w:rsidRDefault="006D18C2" w:rsidP="00947155">
            <w:pPr>
              <w:pStyle w:val="Fuzeile"/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IP 55 (acc. IEC 60529)</w:t>
            </w:r>
          </w:p>
          <w:p w14:paraId="5E3C94AB" w14:textId="77777777" w:rsidR="006D18C2" w:rsidRDefault="006D18C2" w:rsidP="00947155">
            <w:pPr>
              <w:numPr>
                <w:ilvl w:val="12"/>
                <w:numId w:val="0"/>
              </w:numPr>
              <w:rPr>
                <w:rFonts w:cs="Arial"/>
                <w:sz w:val="16"/>
                <w:szCs w:val="16"/>
                <w:lang w:val="en-GB"/>
              </w:rPr>
            </w:pPr>
          </w:p>
          <w:p w14:paraId="552055DC" w14:textId="77777777" w:rsidR="006D18C2" w:rsidRDefault="006D18C2" w:rsidP="00947155">
            <w:pPr>
              <w:pStyle w:val="Bindestrich"/>
              <w:numPr>
                <w:ilvl w:val="0"/>
                <w:numId w:val="10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PLC controller Siemens S7 with the necessary in- and output cards and software</w:t>
            </w:r>
          </w:p>
          <w:p w14:paraId="548ACEC8" w14:textId="77777777" w:rsidR="006D18C2" w:rsidRDefault="006D18C2" w:rsidP="00947155">
            <w:pPr>
              <w:pStyle w:val="Bindestrich"/>
              <w:numPr>
                <w:ilvl w:val="0"/>
                <w:numId w:val="10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Inside completely wired for connection to 3 x 400 V, 50 Hz</w:t>
            </w:r>
          </w:p>
          <w:p w14:paraId="6C2BC424" w14:textId="77777777" w:rsidR="006D18C2" w:rsidRDefault="006D18C2" w:rsidP="00947155">
            <w:pPr>
              <w:pStyle w:val="Bindestrich"/>
              <w:numPr>
                <w:ilvl w:val="0"/>
                <w:numId w:val="10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Prefuses</w:t>
            </w:r>
          </w:p>
          <w:p w14:paraId="66109216" w14:textId="77777777" w:rsidR="006D18C2" w:rsidRDefault="006D18C2" w:rsidP="00947155">
            <w:pPr>
              <w:pStyle w:val="Bindestrich"/>
              <w:numPr>
                <w:ilvl w:val="0"/>
                <w:numId w:val="10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Transformer 400/230V for power supply of the mill control with 230 VAC / 24 VDC</w:t>
            </w:r>
          </w:p>
          <w:p w14:paraId="24C13D52" w14:textId="77777777" w:rsidR="006D18C2" w:rsidRDefault="006D18C2" w:rsidP="00947155">
            <w:pPr>
              <w:pStyle w:val="Bindestrich"/>
              <w:numPr>
                <w:ilvl w:val="0"/>
                <w:numId w:val="10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Main switch</w:t>
            </w:r>
          </w:p>
          <w:p w14:paraId="245A38C6" w14:textId="77777777" w:rsidR="006D18C2" w:rsidRDefault="006D18C2" w:rsidP="00947155">
            <w:pPr>
              <w:pStyle w:val="Bindestrich"/>
              <w:numPr>
                <w:ilvl w:val="0"/>
                <w:numId w:val="10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Contactor for the mill motor</w:t>
            </w:r>
          </w:p>
          <w:p w14:paraId="3440D06F" w14:textId="77777777" w:rsidR="006D18C2" w:rsidRDefault="006D18C2" w:rsidP="00947155">
            <w:pPr>
              <w:pStyle w:val="Bindestrich"/>
              <w:numPr>
                <w:ilvl w:val="0"/>
                <w:numId w:val="10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Contactor for the product pump solenoid valve</w:t>
            </w:r>
          </w:p>
          <w:p w14:paraId="3588F742" w14:textId="77777777" w:rsidR="006D18C2" w:rsidRDefault="006D18C2" w:rsidP="00947155">
            <w:pPr>
              <w:pStyle w:val="Bindestrich"/>
              <w:numPr>
                <w:ilvl w:val="0"/>
                <w:numId w:val="10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Contactor for the rinsing liquid pump motor</w:t>
            </w:r>
          </w:p>
          <w:p w14:paraId="62827D03" w14:textId="77777777" w:rsidR="006D18C2" w:rsidRDefault="006D18C2" w:rsidP="00947155">
            <w:pPr>
              <w:pStyle w:val="Bindestrich"/>
              <w:numPr>
                <w:ilvl w:val="0"/>
                <w:numId w:val="10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Frequency converter for the mill motor</w:t>
            </w:r>
          </w:p>
          <w:p w14:paraId="4302B45B" w14:textId="77777777" w:rsidR="006D18C2" w:rsidRDefault="006D18C2" w:rsidP="00947155">
            <w:pPr>
              <w:pStyle w:val="Bindestrich"/>
              <w:numPr>
                <w:ilvl w:val="0"/>
                <w:numId w:val="10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Relays for safety and control instruments</w:t>
            </w:r>
          </w:p>
          <w:p w14:paraId="59CDDFD9" w14:textId="77777777" w:rsidR="009120D5" w:rsidRDefault="009120D5" w:rsidP="00947155">
            <w:pPr>
              <w:pStyle w:val="Bindestrich"/>
              <w:numPr>
                <w:ilvl w:val="0"/>
                <w:numId w:val="10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Ethernet port</w:t>
            </w:r>
          </w:p>
          <w:p w14:paraId="4A116B09" w14:textId="77777777" w:rsidR="006D18C2" w:rsidRDefault="006D18C2" w:rsidP="00947155">
            <w:pPr>
              <w:pStyle w:val="Bindestrich"/>
              <w:ind w:left="0" w:firstLine="0"/>
              <w:rPr>
                <w:rFonts w:cs="Arial"/>
                <w:sz w:val="16"/>
                <w:szCs w:val="16"/>
                <w:lang w:val="en-GB"/>
              </w:rPr>
            </w:pPr>
          </w:p>
          <w:p w14:paraId="194424FE" w14:textId="77777777" w:rsidR="006D18C2" w:rsidRDefault="006D18C2" w:rsidP="00947155">
            <w:pPr>
              <w:pStyle w:val="Bindestrich"/>
              <w:numPr>
                <w:ilvl w:val="0"/>
                <w:numId w:val="10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Housing of painted sheet steel (grey)</w:t>
            </w:r>
          </w:p>
        </w:tc>
        <w:tc>
          <w:tcPr>
            <w:tcW w:w="851" w:type="dxa"/>
          </w:tcPr>
          <w:p w14:paraId="664BED40" w14:textId="77777777" w:rsidR="006D18C2" w:rsidRDefault="006D18C2" w:rsidP="00947155">
            <w:pPr>
              <w:rPr>
                <w:rFonts w:cs="Arial"/>
                <w:lang w:val="en-GB"/>
              </w:rPr>
            </w:pPr>
          </w:p>
        </w:tc>
        <w:tc>
          <w:tcPr>
            <w:tcW w:w="1418" w:type="dxa"/>
          </w:tcPr>
          <w:p w14:paraId="09D9AD4F" w14:textId="77777777" w:rsidR="006D18C2" w:rsidRDefault="006D18C2" w:rsidP="00947155">
            <w:pPr>
              <w:rPr>
                <w:rFonts w:cs="Arial"/>
                <w:lang w:val="en-GB"/>
              </w:rPr>
            </w:pPr>
          </w:p>
        </w:tc>
      </w:tr>
      <w:tr w:rsidR="006D18C2" w:rsidRPr="00F42CEF" w14:paraId="6FA20D07" w14:textId="77777777" w:rsidTr="00947155">
        <w:tc>
          <w:tcPr>
            <w:tcW w:w="567" w:type="dxa"/>
          </w:tcPr>
          <w:p w14:paraId="1C045C8C" w14:textId="77777777" w:rsidR="006D18C2" w:rsidRDefault="006D18C2" w:rsidP="00947155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7064" w:type="dxa"/>
          </w:tcPr>
          <w:p w14:paraId="6E5F256C" w14:textId="77777777" w:rsidR="006D18C2" w:rsidRDefault="006D18C2" w:rsidP="00947155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851" w:type="dxa"/>
          </w:tcPr>
          <w:p w14:paraId="532B93C6" w14:textId="77777777" w:rsidR="006D18C2" w:rsidRDefault="006D18C2" w:rsidP="00947155">
            <w:pPr>
              <w:jc w:val="right"/>
              <w:rPr>
                <w:rFonts w:cs="Arial"/>
                <w:lang w:val="en-GB"/>
              </w:rPr>
            </w:pPr>
          </w:p>
        </w:tc>
        <w:tc>
          <w:tcPr>
            <w:tcW w:w="1418" w:type="dxa"/>
          </w:tcPr>
          <w:p w14:paraId="49D0F05D" w14:textId="77777777" w:rsidR="006D18C2" w:rsidRDefault="006D18C2" w:rsidP="00947155">
            <w:pPr>
              <w:jc w:val="right"/>
              <w:rPr>
                <w:rFonts w:cs="Arial"/>
                <w:lang w:val="en-GB"/>
              </w:rPr>
            </w:pPr>
          </w:p>
        </w:tc>
      </w:tr>
      <w:tr w:rsidR="006D18C2" w14:paraId="1600C8CA" w14:textId="77777777" w:rsidTr="00947155">
        <w:trPr>
          <w:trHeight w:hRule="exact" w:val="403"/>
        </w:trPr>
        <w:tc>
          <w:tcPr>
            <w:tcW w:w="7631" w:type="dxa"/>
            <w:gridSpan w:val="2"/>
            <w:shd w:val="pct5" w:color="336699" w:fill="auto"/>
            <w:vAlign w:val="center"/>
            <w:hideMark/>
          </w:tcPr>
          <w:p w14:paraId="36DABF4D" w14:textId="77777777" w:rsidR="006D18C2" w:rsidRDefault="006D18C2" w:rsidP="00947155">
            <w:pPr>
              <w:numPr>
                <w:ilvl w:val="12"/>
                <w:numId w:val="0"/>
              </w:numPr>
              <w:rPr>
                <w:rFonts w:cs="Arial"/>
                <w:b/>
                <w:lang w:val="en-GB"/>
              </w:rPr>
            </w:pPr>
            <w:r>
              <w:rPr>
                <w:rFonts w:cs="Arial"/>
                <w:b/>
                <w:lang w:val="en-GB"/>
              </w:rPr>
              <w:t>Price Motor Starter Cabinet</w:t>
            </w:r>
          </w:p>
        </w:tc>
        <w:tc>
          <w:tcPr>
            <w:tcW w:w="851" w:type="dxa"/>
            <w:shd w:val="pct5" w:color="336699" w:fill="auto"/>
            <w:vAlign w:val="center"/>
            <w:hideMark/>
          </w:tcPr>
          <w:p w14:paraId="00E9CD42" w14:textId="77777777" w:rsidR="006D18C2" w:rsidRDefault="006D18C2" w:rsidP="00947155">
            <w:pPr>
              <w:jc w:val="right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CHF</w:t>
            </w:r>
          </w:p>
        </w:tc>
        <w:tc>
          <w:tcPr>
            <w:tcW w:w="1418" w:type="dxa"/>
            <w:shd w:val="pct5" w:color="336699" w:fill="auto"/>
            <w:vAlign w:val="center"/>
            <w:hideMark/>
          </w:tcPr>
          <w:p w14:paraId="2474201D" w14:textId="1237DFF8" w:rsidR="006D18C2" w:rsidRDefault="004F3107" w:rsidP="00947155">
            <w:pPr>
              <w:jc w:val="right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41’490.00</w:t>
            </w:r>
          </w:p>
        </w:tc>
      </w:tr>
    </w:tbl>
    <w:p w14:paraId="37239A9A" w14:textId="5A9393F6" w:rsidR="006D18C2" w:rsidRDefault="006D18C2" w:rsidP="006D18C2">
      <w:pPr>
        <w:rPr>
          <w:rFonts w:cs="Arial"/>
          <w:lang w:val="en-GB"/>
        </w:rPr>
      </w:pPr>
    </w:p>
    <w:p w14:paraId="1F5F9EA3" w14:textId="77777777" w:rsidR="005C4207" w:rsidRDefault="005C4207" w:rsidP="006D18C2">
      <w:pPr>
        <w:rPr>
          <w:rFonts w:cs="Arial"/>
          <w:lang w:val="en-GB"/>
        </w:rPr>
      </w:pPr>
    </w:p>
    <w:tbl>
      <w:tblPr>
        <w:tblW w:w="963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36"/>
      </w:tblGrid>
      <w:tr w:rsidR="006D18C2" w14:paraId="46BCBBC6" w14:textId="77777777" w:rsidTr="00947155">
        <w:tc>
          <w:tcPr>
            <w:tcW w:w="9639" w:type="dxa"/>
            <w:hideMark/>
          </w:tcPr>
          <w:p w14:paraId="6BEEE464" w14:textId="77777777" w:rsidR="006D18C2" w:rsidRDefault="006D18C2" w:rsidP="00947155">
            <w:pPr>
              <w:pStyle w:val="berschrift1"/>
              <w:rPr>
                <w:rFonts w:cs="Arial"/>
                <w:i w:val="0"/>
                <w:color w:val="336699"/>
                <w:szCs w:val="24"/>
                <w:lang w:val="en-GB"/>
              </w:rPr>
            </w:pPr>
            <w:bookmarkStart w:id="14" w:name="_Toc28058221"/>
            <w:bookmarkStart w:id="15" w:name="_Toc75164695"/>
            <w:bookmarkStart w:id="16" w:name="_Toc91486654"/>
            <w:bookmarkStart w:id="17" w:name="_Toc468862281"/>
            <w:r>
              <w:rPr>
                <w:rFonts w:cs="Arial"/>
                <w:i w:val="0"/>
                <w:color w:val="336699"/>
                <w:szCs w:val="24"/>
                <w:lang w:val="en-GB"/>
              </w:rPr>
              <w:t xml:space="preserve">6 – </w:t>
            </w:r>
            <w:bookmarkEnd w:id="14"/>
            <w:bookmarkEnd w:id="15"/>
            <w:r>
              <w:rPr>
                <w:rFonts w:cs="Arial"/>
                <w:i w:val="0"/>
                <w:color w:val="336699"/>
                <w:szCs w:val="24"/>
                <w:lang w:val="en-GB"/>
              </w:rPr>
              <w:t>Price Summary</w:t>
            </w:r>
            <w:bookmarkEnd w:id="16"/>
            <w:bookmarkEnd w:id="17"/>
          </w:p>
        </w:tc>
      </w:tr>
    </w:tbl>
    <w:p w14:paraId="517C870D" w14:textId="77777777" w:rsidR="006D18C2" w:rsidRDefault="006D18C2" w:rsidP="006D18C2">
      <w:pPr>
        <w:rPr>
          <w:rFonts w:cs="Arial"/>
          <w:lang w:val="en-GB"/>
        </w:rPr>
      </w:pPr>
    </w:p>
    <w:p w14:paraId="3155DBAF" w14:textId="77777777" w:rsidR="006D18C2" w:rsidRPr="00D04330" w:rsidRDefault="006D18C2" w:rsidP="006D18C2">
      <w:pPr>
        <w:rPr>
          <w:rFonts w:cs="Arial"/>
          <w:b/>
          <w:lang w:val="en-GB"/>
        </w:rPr>
      </w:pPr>
      <w:r w:rsidRPr="00D04330">
        <w:rPr>
          <w:rFonts w:cs="Arial"/>
          <w:b/>
          <w:lang w:val="en-GB"/>
        </w:rPr>
        <w:t>Execution zirconium oxide</w:t>
      </w:r>
    </w:p>
    <w:p w14:paraId="45D999DF" w14:textId="77777777" w:rsidR="006D18C2" w:rsidRDefault="006D18C2" w:rsidP="006D18C2">
      <w:pPr>
        <w:rPr>
          <w:rFonts w:cs="Arial"/>
          <w:lang w:val="en-GB"/>
        </w:rPr>
      </w:pPr>
    </w:p>
    <w:tbl>
      <w:tblPr>
        <w:tblW w:w="963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67"/>
        <w:gridCol w:w="851"/>
        <w:gridCol w:w="1418"/>
      </w:tblGrid>
      <w:tr w:rsidR="006D18C2" w14:paraId="35FAA552" w14:textId="77777777" w:rsidTr="00947155">
        <w:tc>
          <w:tcPr>
            <w:tcW w:w="7367" w:type="dxa"/>
            <w:hideMark/>
          </w:tcPr>
          <w:p w14:paraId="47F0DCEC" w14:textId="77777777" w:rsidR="006D18C2" w:rsidRDefault="006D18C2" w:rsidP="00947155">
            <w:pPr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3 – Machine Execution</w:t>
            </w:r>
          </w:p>
        </w:tc>
        <w:tc>
          <w:tcPr>
            <w:tcW w:w="851" w:type="dxa"/>
            <w:hideMark/>
          </w:tcPr>
          <w:p w14:paraId="7E582C90" w14:textId="77777777" w:rsidR="006D18C2" w:rsidRDefault="006D18C2" w:rsidP="00947155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</w:tcPr>
          <w:p w14:paraId="17B2808F" w14:textId="630F1C0E" w:rsidR="006D18C2" w:rsidRPr="000B2BA5" w:rsidRDefault="000B2BA5" w:rsidP="00947155">
            <w:pPr>
              <w:spacing w:before="60" w:after="60"/>
              <w:jc w:val="right"/>
              <w:rPr>
                <w:rFonts w:cs="Arial"/>
              </w:rPr>
            </w:pPr>
            <w:r w:rsidRPr="000B2BA5">
              <w:rPr>
                <w:rFonts w:cs="Arial"/>
              </w:rPr>
              <w:t>242’730</w:t>
            </w:r>
            <w:r w:rsidR="004F3107" w:rsidRPr="000B2BA5">
              <w:rPr>
                <w:rFonts w:cs="Arial"/>
              </w:rPr>
              <w:t>.00</w:t>
            </w:r>
          </w:p>
        </w:tc>
      </w:tr>
      <w:tr w:rsidR="006D18C2" w14:paraId="7DB392BE" w14:textId="77777777" w:rsidTr="00947155">
        <w:tc>
          <w:tcPr>
            <w:tcW w:w="7367" w:type="dxa"/>
            <w:hideMark/>
          </w:tcPr>
          <w:p w14:paraId="6BA51D8B" w14:textId="77777777" w:rsidR="006D18C2" w:rsidRDefault="006D18C2" w:rsidP="00947155">
            <w:pPr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4 – Product Pump</w:t>
            </w:r>
          </w:p>
        </w:tc>
        <w:tc>
          <w:tcPr>
            <w:tcW w:w="851" w:type="dxa"/>
            <w:hideMark/>
          </w:tcPr>
          <w:p w14:paraId="386B46C5" w14:textId="77777777" w:rsidR="006D18C2" w:rsidRDefault="006D18C2" w:rsidP="00947155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</w:tcPr>
          <w:p w14:paraId="0686D55A" w14:textId="4ED8571A" w:rsidR="006D18C2" w:rsidRPr="000B2BA5" w:rsidRDefault="004F3107" w:rsidP="00947155">
            <w:pPr>
              <w:spacing w:before="60" w:after="60"/>
              <w:jc w:val="right"/>
              <w:rPr>
                <w:rFonts w:cs="Arial"/>
              </w:rPr>
            </w:pPr>
            <w:r w:rsidRPr="000B2BA5">
              <w:rPr>
                <w:rFonts w:cs="Arial"/>
              </w:rPr>
              <w:t>11'066.00</w:t>
            </w:r>
          </w:p>
        </w:tc>
      </w:tr>
      <w:tr w:rsidR="006D18C2" w14:paraId="54517C21" w14:textId="77777777" w:rsidTr="00947155">
        <w:tc>
          <w:tcPr>
            <w:tcW w:w="7367" w:type="dxa"/>
            <w:hideMark/>
          </w:tcPr>
          <w:p w14:paraId="6D1173F0" w14:textId="77777777" w:rsidR="006D18C2" w:rsidRDefault="006D18C2" w:rsidP="00947155">
            <w:pPr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5 – Motor Starter Cabinet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199B433" w14:textId="77777777" w:rsidR="006D18C2" w:rsidRDefault="006D18C2" w:rsidP="00947155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2E5AB" w14:textId="7980CB4A" w:rsidR="006D18C2" w:rsidRPr="000B2BA5" w:rsidRDefault="004F3107" w:rsidP="00947155">
            <w:pPr>
              <w:spacing w:before="60" w:after="60"/>
              <w:jc w:val="right"/>
              <w:rPr>
                <w:rFonts w:cs="Arial"/>
              </w:rPr>
            </w:pPr>
            <w:r w:rsidRPr="000B2BA5">
              <w:rPr>
                <w:rFonts w:cs="Arial"/>
              </w:rPr>
              <w:t>41'490.00</w:t>
            </w:r>
          </w:p>
        </w:tc>
      </w:tr>
      <w:tr w:rsidR="006D18C2" w14:paraId="0DDC0DFD" w14:textId="77777777" w:rsidTr="00947155">
        <w:trPr>
          <w:trHeight w:hRule="exact" w:val="400"/>
        </w:trPr>
        <w:tc>
          <w:tcPr>
            <w:tcW w:w="7367" w:type="dxa"/>
            <w:shd w:val="pct5" w:color="336699" w:fill="auto"/>
            <w:vAlign w:val="center"/>
            <w:hideMark/>
          </w:tcPr>
          <w:p w14:paraId="5513E1DE" w14:textId="77777777" w:rsidR="006D18C2" w:rsidRDefault="006D18C2" w:rsidP="00947155">
            <w:pPr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Price for 1 DYNO</w:t>
            </w:r>
            <w:r>
              <w:rPr>
                <w:rFonts w:cs="Arial"/>
                <w:b/>
                <w:bCs/>
                <w:vertAlign w:val="superscript"/>
                <w:lang w:val="en-GB"/>
              </w:rPr>
              <w:sym w:font="Symbol" w:char="F0D2"/>
            </w:r>
            <w:r>
              <w:rPr>
                <w:rFonts w:cs="Arial"/>
                <w:b/>
                <w:bCs/>
                <w:lang w:val="en-GB"/>
              </w:rPr>
              <w:t>-MILL ECM-AP 10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pct5" w:color="336699" w:fill="auto"/>
            <w:vAlign w:val="center"/>
            <w:hideMark/>
          </w:tcPr>
          <w:p w14:paraId="76CCE05B" w14:textId="77777777" w:rsidR="006D18C2" w:rsidRDefault="006D18C2" w:rsidP="00947155">
            <w:pPr>
              <w:spacing w:before="60" w:after="60"/>
              <w:ind w:right="-1"/>
              <w:jc w:val="right"/>
              <w:rPr>
                <w:rFonts w:cs="Arial"/>
                <w:b/>
                <w:lang w:val="en-GB"/>
              </w:rPr>
            </w:pPr>
            <w:r>
              <w:rPr>
                <w:rFonts w:cs="Arial"/>
                <w:b/>
                <w:lang w:val="en-GB"/>
              </w:rPr>
              <w:t>CHF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pct5" w:color="336699" w:fill="auto"/>
            <w:vAlign w:val="center"/>
          </w:tcPr>
          <w:p w14:paraId="2CC7F3AD" w14:textId="63A46E2E" w:rsidR="006D18C2" w:rsidRPr="000B2BA5" w:rsidRDefault="000B2BA5" w:rsidP="00947155">
            <w:pPr>
              <w:spacing w:before="60" w:after="60"/>
              <w:ind w:right="-1"/>
              <w:jc w:val="right"/>
              <w:rPr>
                <w:rFonts w:cs="Arial"/>
                <w:b/>
                <w:lang w:val="en-GB"/>
              </w:rPr>
            </w:pPr>
            <w:r w:rsidRPr="000B2BA5">
              <w:rPr>
                <w:rFonts w:cs="Arial"/>
                <w:b/>
                <w:lang w:val="en-GB"/>
              </w:rPr>
              <w:t>295’286</w:t>
            </w:r>
            <w:r w:rsidR="004F3107" w:rsidRPr="000B2BA5">
              <w:rPr>
                <w:rFonts w:cs="Arial"/>
                <w:b/>
                <w:lang w:val="en-GB"/>
              </w:rPr>
              <w:t>.00</w:t>
            </w:r>
          </w:p>
        </w:tc>
      </w:tr>
      <w:tr w:rsidR="006D18C2" w14:paraId="2300A8DD" w14:textId="77777777" w:rsidTr="007D6761">
        <w:tc>
          <w:tcPr>
            <w:tcW w:w="7367" w:type="dxa"/>
            <w:hideMark/>
          </w:tcPr>
          <w:p w14:paraId="4E116A17" w14:textId="77777777" w:rsidR="006D18C2" w:rsidRDefault="006D18C2" w:rsidP="00947155">
            <w:pPr>
              <w:pStyle w:val="Fuzeile"/>
              <w:tabs>
                <w:tab w:val="left" w:pos="708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Packing, incl. wooden case</w:t>
            </w:r>
          </w:p>
        </w:tc>
        <w:tc>
          <w:tcPr>
            <w:tcW w:w="851" w:type="dxa"/>
            <w:hideMark/>
          </w:tcPr>
          <w:p w14:paraId="0D1FE3A1" w14:textId="77777777" w:rsidR="006D18C2" w:rsidRDefault="006D18C2" w:rsidP="00947155">
            <w:pPr>
              <w:spacing w:before="60" w:after="60"/>
              <w:ind w:right="-1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</w:tcPr>
          <w:p w14:paraId="1B6C40DA" w14:textId="4BD7F16A" w:rsidR="006D18C2" w:rsidRPr="000B2BA5" w:rsidRDefault="00F84F56" w:rsidP="00947155">
            <w:pPr>
              <w:spacing w:before="60" w:after="60"/>
              <w:ind w:right="-1"/>
              <w:jc w:val="right"/>
              <w:rPr>
                <w:rFonts w:cs="Arial"/>
                <w:lang w:val="en-GB"/>
              </w:rPr>
            </w:pPr>
            <w:r w:rsidRPr="000B2BA5">
              <w:rPr>
                <w:rFonts w:cs="Arial"/>
                <w:lang w:val="en-GB"/>
              </w:rPr>
              <w:t>1’650.00</w:t>
            </w:r>
          </w:p>
        </w:tc>
      </w:tr>
      <w:tr w:rsidR="006D18C2" w14:paraId="44A2572C" w14:textId="77777777" w:rsidTr="00947155">
        <w:trPr>
          <w:trHeight w:hRule="exact" w:val="400"/>
        </w:trPr>
        <w:tc>
          <w:tcPr>
            <w:tcW w:w="7367" w:type="dxa"/>
            <w:shd w:val="pct12" w:color="0000FF" w:fill="auto"/>
            <w:vAlign w:val="center"/>
            <w:hideMark/>
          </w:tcPr>
          <w:p w14:paraId="6B5AEC91" w14:textId="77777777" w:rsidR="006D18C2" w:rsidRDefault="006D18C2" w:rsidP="00947155">
            <w:pPr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TOTAL PRICE, FCA Muttenz, packed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pct12" w:color="0000FF" w:fill="auto"/>
            <w:vAlign w:val="center"/>
            <w:hideMark/>
          </w:tcPr>
          <w:p w14:paraId="1A325F0E" w14:textId="77777777" w:rsidR="006D18C2" w:rsidRDefault="006D18C2" w:rsidP="00947155">
            <w:pPr>
              <w:ind w:right="-1"/>
              <w:jc w:val="right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CHF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pct12" w:color="0000FF" w:fill="auto"/>
            <w:vAlign w:val="center"/>
          </w:tcPr>
          <w:p w14:paraId="1975509D" w14:textId="2465C5C0" w:rsidR="006D18C2" w:rsidRPr="000B2BA5" w:rsidRDefault="000B2BA5" w:rsidP="00947155">
            <w:pPr>
              <w:ind w:right="-1"/>
              <w:jc w:val="right"/>
              <w:rPr>
                <w:rFonts w:cs="Arial"/>
                <w:b/>
                <w:bCs/>
                <w:lang w:val="en-GB"/>
              </w:rPr>
            </w:pPr>
            <w:r w:rsidRPr="000B2BA5">
              <w:rPr>
                <w:rFonts w:cs="Arial"/>
                <w:b/>
                <w:bCs/>
                <w:lang w:val="en-GB"/>
              </w:rPr>
              <w:t>296’936</w:t>
            </w:r>
            <w:r w:rsidR="004F3107" w:rsidRPr="000B2BA5">
              <w:rPr>
                <w:rFonts w:cs="Arial"/>
                <w:b/>
                <w:bCs/>
                <w:lang w:val="en-GB"/>
              </w:rPr>
              <w:t>.00</w:t>
            </w:r>
          </w:p>
        </w:tc>
      </w:tr>
    </w:tbl>
    <w:p w14:paraId="22F71F68" w14:textId="77777777" w:rsidR="006D18C2" w:rsidRDefault="006D18C2" w:rsidP="006D18C2"/>
    <w:p w14:paraId="7D7CAC3F" w14:textId="77777777" w:rsidR="006D18C2" w:rsidRDefault="006D18C2" w:rsidP="006D18C2"/>
    <w:p w14:paraId="32E8FA6D" w14:textId="77777777" w:rsidR="006D18C2" w:rsidRPr="00D04330" w:rsidRDefault="006D18C2" w:rsidP="006D18C2">
      <w:pPr>
        <w:rPr>
          <w:rFonts w:cs="Arial"/>
          <w:b/>
          <w:color w:val="FF0000"/>
          <w:lang w:val="en-GB"/>
        </w:rPr>
      </w:pPr>
      <w:r w:rsidRPr="00D04330">
        <w:rPr>
          <w:rFonts w:cs="Arial"/>
          <w:b/>
          <w:color w:val="FF0000"/>
          <w:lang w:val="en-GB"/>
        </w:rPr>
        <w:t>Execution silicon carbide</w:t>
      </w:r>
    </w:p>
    <w:p w14:paraId="2EDC0615" w14:textId="77777777" w:rsidR="006D18C2" w:rsidRDefault="006D18C2" w:rsidP="006D18C2">
      <w:pPr>
        <w:rPr>
          <w:rFonts w:cs="Arial"/>
          <w:lang w:val="en-GB"/>
        </w:rPr>
      </w:pPr>
    </w:p>
    <w:tbl>
      <w:tblPr>
        <w:tblW w:w="963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67"/>
        <w:gridCol w:w="851"/>
        <w:gridCol w:w="1418"/>
      </w:tblGrid>
      <w:tr w:rsidR="006D18C2" w14:paraId="6779B403" w14:textId="77777777" w:rsidTr="00947155">
        <w:tc>
          <w:tcPr>
            <w:tcW w:w="7367" w:type="dxa"/>
            <w:hideMark/>
          </w:tcPr>
          <w:p w14:paraId="49E22F57" w14:textId="77777777" w:rsidR="006D18C2" w:rsidRDefault="006D18C2" w:rsidP="00947155">
            <w:pPr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3 – Machine Execution</w:t>
            </w:r>
          </w:p>
        </w:tc>
        <w:tc>
          <w:tcPr>
            <w:tcW w:w="851" w:type="dxa"/>
            <w:hideMark/>
          </w:tcPr>
          <w:p w14:paraId="053F0309" w14:textId="77777777" w:rsidR="006D18C2" w:rsidRDefault="006D18C2" w:rsidP="00947155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</w:tcPr>
          <w:p w14:paraId="5D642F5C" w14:textId="16A23F26" w:rsidR="006D18C2" w:rsidRPr="000B2BA5" w:rsidRDefault="000A62B0" w:rsidP="00947155">
            <w:pPr>
              <w:spacing w:before="60" w:after="60"/>
              <w:jc w:val="right"/>
              <w:rPr>
                <w:rFonts w:cs="Arial"/>
              </w:rPr>
            </w:pPr>
            <w:r w:rsidRPr="000B2BA5">
              <w:rPr>
                <w:rFonts w:cs="Arial"/>
              </w:rPr>
              <w:t>2</w:t>
            </w:r>
            <w:r w:rsidR="000B2BA5" w:rsidRPr="000B2BA5">
              <w:rPr>
                <w:rFonts w:cs="Arial"/>
              </w:rPr>
              <w:t>09’030</w:t>
            </w:r>
            <w:r w:rsidR="004F3107" w:rsidRPr="000B2BA5">
              <w:rPr>
                <w:rFonts w:cs="Arial"/>
              </w:rPr>
              <w:t>.00</w:t>
            </w:r>
          </w:p>
        </w:tc>
      </w:tr>
      <w:tr w:rsidR="006D18C2" w14:paraId="7E0DD353" w14:textId="77777777" w:rsidTr="00947155">
        <w:tc>
          <w:tcPr>
            <w:tcW w:w="7367" w:type="dxa"/>
            <w:hideMark/>
          </w:tcPr>
          <w:p w14:paraId="42FBBDE4" w14:textId="77777777" w:rsidR="006D18C2" w:rsidRDefault="006D18C2" w:rsidP="00947155">
            <w:pPr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4 – Product Pump</w:t>
            </w:r>
          </w:p>
        </w:tc>
        <w:tc>
          <w:tcPr>
            <w:tcW w:w="851" w:type="dxa"/>
            <w:hideMark/>
          </w:tcPr>
          <w:p w14:paraId="4EB0B5C2" w14:textId="77777777" w:rsidR="006D18C2" w:rsidRDefault="006D18C2" w:rsidP="00947155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</w:tcPr>
          <w:p w14:paraId="6C39BCD3" w14:textId="3FE7AE35" w:rsidR="006D18C2" w:rsidRPr="000B2BA5" w:rsidRDefault="004F3107" w:rsidP="00947155">
            <w:pPr>
              <w:spacing w:before="60" w:after="60"/>
              <w:jc w:val="right"/>
              <w:rPr>
                <w:rFonts w:cs="Arial"/>
              </w:rPr>
            </w:pPr>
            <w:r w:rsidRPr="000B2BA5">
              <w:rPr>
                <w:rFonts w:cs="Arial"/>
              </w:rPr>
              <w:t>11'066.00</w:t>
            </w:r>
          </w:p>
        </w:tc>
      </w:tr>
      <w:tr w:rsidR="006D18C2" w14:paraId="445C9897" w14:textId="77777777" w:rsidTr="00947155">
        <w:tc>
          <w:tcPr>
            <w:tcW w:w="7367" w:type="dxa"/>
            <w:hideMark/>
          </w:tcPr>
          <w:p w14:paraId="73710DE9" w14:textId="77777777" w:rsidR="006D18C2" w:rsidRDefault="006D18C2" w:rsidP="00947155">
            <w:pPr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5 – Motor Starter Cabinet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32FA019" w14:textId="77777777" w:rsidR="006D18C2" w:rsidRDefault="006D18C2" w:rsidP="00947155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1DD40B" w14:textId="24F564B9" w:rsidR="006D18C2" w:rsidRPr="000B2BA5" w:rsidRDefault="004F3107" w:rsidP="00947155">
            <w:pPr>
              <w:spacing w:before="60" w:after="60"/>
              <w:jc w:val="right"/>
              <w:rPr>
                <w:rFonts w:cs="Arial"/>
              </w:rPr>
            </w:pPr>
            <w:r w:rsidRPr="000B2BA5">
              <w:rPr>
                <w:rFonts w:cs="Arial"/>
              </w:rPr>
              <w:t>41'490.00</w:t>
            </w:r>
          </w:p>
        </w:tc>
      </w:tr>
      <w:tr w:rsidR="006D18C2" w14:paraId="4AB0139F" w14:textId="77777777" w:rsidTr="00947155">
        <w:trPr>
          <w:trHeight w:hRule="exact" w:val="400"/>
        </w:trPr>
        <w:tc>
          <w:tcPr>
            <w:tcW w:w="7367" w:type="dxa"/>
            <w:shd w:val="pct5" w:color="336699" w:fill="auto"/>
            <w:vAlign w:val="center"/>
            <w:hideMark/>
          </w:tcPr>
          <w:p w14:paraId="2F56B698" w14:textId="77777777" w:rsidR="006D18C2" w:rsidRDefault="006D18C2" w:rsidP="00947155">
            <w:pPr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Price for 1 DYNO</w:t>
            </w:r>
            <w:r>
              <w:rPr>
                <w:rFonts w:cs="Arial"/>
                <w:b/>
                <w:bCs/>
                <w:vertAlign w:val="superscript"/>
                <w:lang w:val="en-GB"/>
              </w:rPr>
              <w:sym w:font="Symbol" w:char="F0D2"/>
            </w:r>
            <w:r>
              <w:rPr>
                <w:rFonts w:cs="Arial"/>
                <w:b/>
                <w:bCs/>
                <w:lang w:val="en-GB"/>
              </w:rPr>
              <w:t>-MILL ECM-AP 10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pct5" w:color="336699" w:fill="auto"/>
            <w:vAlign w:val="center"/>
            <w:hideMark/>
          </w:tcPr>
          <w:p w14:paraId="2CA7A19D" w14:textId="77777777" w:rsidR="006D18C2" w:rsidRDefault="006D18C2" w:rsidP="00947155">
            <w:pPr>
              <w:spacing w:before="60" w:after="60"/>
              <w:ind w:right="-1"/>
              <w:jc w:val="right"/>
              <w:rPr>
                <w:rFonts w:cs="Arial"/>
                <w:b/>
                <w:lang w:val="en-GB"/>
              </w:rPr>
            </w:pPr>
            <w:r>
              <w:rPr>
                <w:rFonts w:cs="Arial"/>
                <w:b/>
                <w:lang w:val="en-GB"/>
              </w:rPr>
              <w:t>CHF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pct5" w:color="336699" w:fill="auto"/>
            <w:vAlign w:val="center"/>
          </w:tcPr>
          <w:p w14:paraId="35EFC6F2" w14:textId="54942DC5" w:rsidR="006D18C2" w:rsidRPr="000B2BA5" w:rsidRDefault="000B2BA5" w:rsidP="00947155">
            <w:pPr>
              <w:spacing w:before="60" w:after="60"/>
              <w:ind w:right="-1"/>
              <w:jc w:val="right"/>
              <w:rPr>
                <w:rFonts w:cs="Arial"/>
                <w:b/>
                <w:lang w:val="en-GB"/>
              </w:rPr>
            </w:pPr>
            <w:r w:rsidRPr="000B2BA5">
              <w:rPr>
                <w:rFonts w:cs="Arial"/>
                <w:b/>
                <w:lang w:val="en-GB"/>
              </w:rPr>
              <w:t>261’586</w:t>
            </w:r>
            <w:r w:rsidR="004F3107" w:rsidRPr="000B2BA5">
              <w:rPr>
                <w:rFonts w:cs="Arial"/>
                <w:b/>
                <w:lang w:val="en-GB"/>
              </w:rPr>
              <w:t>.00</w:t>
            </w:r>
          </w:p>
        </w:tc>
      </w:tr>
      <w:tr w:rsidR="006D18C2" w14:paraId="1760E403" w14:textId="77777777" w:rsidTr="007D6761">
        <w:tc>
          <w:tcPr>
            <w:tcW w:w="7367" w:type="dxa"/>
            <w:hideMark/>
          </w:tcPr>
          <w:p w14:paraId="5FED8F34" w14:textId="77777777" w:rsidR="006D18C2" w:rsidRDefault="006D18C2" w:rsidP="00947155">
            <w:pPr>
              <w:pStyle w:val="Fuzeile"/>
              <w:tabs>
                <w:tab w:val="left" w:pos="708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Packing, incl. wooden case</w:t>
            </w:r>
          </w:p>
        </w:tc>
        <w:tc>
          <w:tcPr>
            <w:tcW w:w="851" w:type="dxa"/>
            <w:hideMark/>
          </w:tcPr>
          <w:p w14:paraId="379BB2EE" w14:textId="77777777" w:rsidR="006D18C2" w:rsidRDefault="006D18C2" w:rsidP="00947155">
            <w:pPr>
              <w:spacing w:before="60" w:after="60"/>
              <w:ind w:right="-1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</w:tcPr>
          <w:p w14:paraId="6B2C23A8" w14:textId="39E08642" w:rsidR="006D18C2" w:rsidRPr="000B2BA5" w:rsidRDefault="00F84F56" w:rsidP="00947155">
            <w:pPr>
              <w:spacing w:before="60" w:after="60"/>
              <w:ind w:right="-1"/>
              <w:jc w:val="right"/>
              <w:rPr>
                <w:rFonts w:cs="Arial"/>
                <w:lang w:val="en-GB"/>
              </w:rPr>
            </w:pPr>
            <w:r w:rsidRPr="000B2BA5">
              <w:rPr>
                <w:rFonts w:cs="Arial"/>
                <w:lang w:val="en-GB"/>
              </w:rPr>
              <w:t>1’650.00</w:t>
            </w:r>
          </w:p>
        </w:tc>
      </w:tr>
      <w:tr w:rsidR="006D18C2" w:rsidRPr="00D04330" w14:paraId="63E60151" w14:textId="77777777" w:rsidTr="00947155">
        <w:trPr>
          <w:trHeight w:hRule="exact" w:val="400"/>
        </w:trPr>
        <w:tc>
          <w:tcPr>
            <w:tcW w:w="7367" w:type="dxa"/>
            <w:shd w:val="pct12" w:color="0000FF" w:fill="auto"/>
            <w:vAlign w:val="center"/>
            <w:hideMark/>
          </w:tcPr>
          <w:p w14:paraId="7B1803DA" w14:textId="77777777" w:rsidR="006D18C2" w:rsidRPr="00D04330" w:rsidRDefault="006D18C2" w:rsidP="00947155">
            <w:pPr>
              <w:rPr>
                <w:rFonts w:cs="Arial"/>
                <w:b/>
                <w:bCs/>
                <w:color w:val="FF0000"/>
                <w:lang w:val="en-GB"/>
              </w:rPr>
            </w:pPr>
            <w:r w:rsidRPr="00D04330">
              <w:rPr>
                <w:rFonts w:cs="Arial"/>
                <w:b/>
                <w:bCs/>
                <w:color w:val="FF0000"/>
                <w:lang w:val="en-GB"/>
              </w:rPr>
              <w:t>TOTAL PRICE, FCA Muttenz, packed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pct12" w:color="0000FF" w:fill="auto"/>
            <w:vAlign w:val="center"/>
            <w:hideMark/>
          </w:tcPr>
          <w:p w14:paraId="6358CE4F" w14:textId="77777777" w:rsidR="006D18C2" w:rsidRPr="00D04330" w:rsidRDefault="006D18C2" w:rsidP="00947155">
            <w:pPr>
              <w:ind w:right="-1"/>
              <w:jc w:val="right"/>
              <w:rPr>
                <w:rFonts w:cs="Arial"/>
                <w:b/>
                <w:bCs/>
                <w:color w:val="FF0000"/>
                <w:lang w:val="en-GB"/>
              </w:rPr>
            </w:pPr>
            <w:r w:rsidRPr="00D04330">
              <w:rPr>
                <w:rFonts w:cs="Arial"/>
                <w:b/>
                <w:bCs/>
                <w:color w:val="FF0000"/>
                <w:lang w:val="en-GB"/>
              </w:rPr>
              <w:t>CHF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pct12" w:color="0000FF" w:fill="auto"/>
            <w:vAlign w:val="center"/>
          </w:tcPr>
          <w:p w14:paraId="60EFA050" w14:textId="0540D059" w:rsidR="006D18C2" w:rsidRPr="000B2BA5" w:rsidRDefault="000B2BA5" w:rsidP="00947155">
            <w:pPr>
              <w:ind w:right="-1"/>
              <w:jc w:val="right"/>
              <w:rPr>
                <w:rFonts w:cs="Arial"/>
                <w:b/>
                <w:bCs/>
                <w:color w:val="FF0000"/>
                <w:lang w:val="en-GB"/>
              </w:rPr>
            </w:pPr>
            <w:r w:rsidRPr="000B2BA5">
              <w:rPr>
                <w:rFonts w:cs="Arial"/>
                <w:b/>
                <w:bCs/>
                <w:color w:val="FF0000"/>
                <w:lang w:val="en-GB"/>
              </w:rPr>
              <w:t>263’236</w:t>
            </w:r>
            <w:r w:rsidR="004F3107" w:rsidRPr="000B2BA5">
              <w:rPr>
                <w:rFonts w:cs="Arial"/>
                <w:b/>
                <w:bCs/>
                <w:color w:val="FF0000"/>
                <w:lang w:val="en-GB"/>
              </w:rPr>
              <w:t>.00</w:t>
            </w:r>
          </w:p>
        </w:tc>
      </w:tr>
    </w:tbl>
    <w:p w14:paraId="09CD5B9E" w14:textId="77777777" w:rsidR="006D18C2" w:rsidRDefault="006D18C2" w:rsidP="006D18C2"/>
    <w:p w14:paraId="2640720D" w14:textId="77777777" w:rsidR="006D18C2" w:rsidRDefault="006D18C2" w:rsidP="006D18C2"/>
    <w:tbl>
      <w:tblPr>
        <w:tblW w:w="963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36"/>
      </w:tblGrid>
      <w:tr w:rsidR="006D18C2" w14:paraId="471EC294" w14:textId="77777777" w:rsidTr="00947155">
        <w:tc>
          <w:tcPr>
            <w:tcW w:w="9636" w:type="dxa"/>
            <w:hideMark/>
          </w:tcPr>
          <w:p w14:paraId="1164124D" w14:textId="77777777" w:rsidR="006D18C2" w:rsidRDefault="006D18C2" w:rsidP="00947155">
            <w:pPr>
              <w:pStyle w:val="berschrift1"/>
              <w:rPr>
                <w:rFonts w:cs="Arial"/>
                <w:i w:val="0"/>
                <w:color w:val="336699"/>
                <w:szCs w:val="24"/>
                <w:lang w:val="en-GB"/>
              </w:rPr>
            </w:pPr>
            <w:bookmarkStart w:id="18" w:name="_Toc75164696"/>
            <w:bookmarkStart w:id="19" w:name="_Toc91486655"/>
            <w:bookmarkStart w:id="20" w:name="_Toc468862282"/>
            <w:r>
              <w:rPr>
                <w:rFonts w:cs="Arial"/>
                <w:i w:val="0"/>
                <w:color w:val="336699"/>
                <w:szCs w:val="24"/>
                <w:lang w:val="en-GB"/>
              </w:rPr>
              <w:t>7 – Options and Accessories</w:t>
            </w:r>
            <w:bookmarkEnd w:id="18"/>
            <w:bookmarkEnd w:id="19"/>
            <w:bookmarkEnd w:id="20"/>
            <w:r>
              <w:rPr>
                <w:rFonts w:cs="Arial"/>
                <w:i w:val="0"/>
                <w:color w:val="336699"/>
                <w:szCs w:val="24"/>
                <w:lang w:val="en-GB"/>
              </w:rPr>
              <w:t xml:space="preserve"> </w:t>
            </w:r>
          </w:p>
        </w:tc>
      </w:tr>
    </w:tbl>
    <w:p w14:paraId="021B80DC" w14:textId="77777777" w:rsidR="006D18C2" w:rsidRDefault="006D18C2" w:rsidP="006D18C2">
      <w:pPr>
        <w:ind w:firstLine="360"/>
        <w:rPr>
          <w:rFonts w:cs="Arial"/>
          <w:sz w:val="20"/>
          <w:szCs w:val="20"/>
          <w:lang w:val="en-GB"/>
        </w:rPr>
      </w:pPr>
      <w:r>
        <w:rPr>
          <w:rFonts w:cs="Arial"/>
          <w:sz w:val="20"/>
          <w:szCs w:val="20"/>
          <w:lang w:val="en-GB"/>
        </w:rPr>
        <w:t xml:space="preserve"> (not included in the total price)</w:t>
      </w:r>
    </w:p>
    <w:p w14:paraId="742B2A45" w14:textId="77777777" w:rsidR="006D18C2" w:rsidRDefault="006D18C2" w:rsidP="006D18C2">
      <w:pPr>
        <w:rPr>
          <w:rFonts w:cs="Arial"/>
          <w:lang w:val="en-GB"/>
        </w:rPr>
      </w:pPr>
    </w:p>
    <w:tbl>
      <w:tblPr>
        <w:tblW w:w="9639" w:type="dxa"/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567"/>
        <w:gridCol w:w="6803"/>
        <w:gridCol w:w="851"/>
        <w:gridCol w:w="1418"/>
      </w:tblGrid>
      <w:tr w:rsidR="00C55CDA" w14:paraId="390C4D16" w14:textId="77777777" w:rsidTr="007A78A4">
        <w:tc>
          <w:tcPr>
            <w:tcW w:w="567" w:type="dxa"/>
            <w:hideMark/>
          </w:tcPr>
          <w:p w14:paraId="37019BAB" w14:textId="77777777" w:rsidR="00C55CDA" w:rsidRDefault="00C55CDA" w:rsidP="007A78A4">
            <w:pPr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6803" w:type="dxa"/>
            <w:hideMark/>
          </w:tcPr>
          <w:p w14:paraId="53BDD09A" w14:textId="77777777" w:rsidR="00C55CDA" w:rsidRDefault="00C55CDA" w:rsidP="007A78A4">
            <w:pPr>
              <w:numPr>
                <w:ilvl w:val="12"/>
                <w:numId w:val="0"/>
              </w:numPr>
              <w:tabs>
                <w:tab w:val="left" w:pos="5103"/>
                <w:tab w:val="left" w:pos="6237"/>
              </w:tabs>
              <w:spacing w:before="60" w:after="60"/>
              <w:rPr>
                <w:rFonts w:cs="Arial"/>
                <w:b/>
                <w:bCs/>
                <w:u w:val="single"/>
                <w:lang w:val="en-GB"/>
              </w:rPr>
            </w:pPr>
            <w:r>
              <w:rPr>
                <w:rFonts w:cs="Arial"/>
                <w:lang w:val="en-GB"/>
              </w:rPr>
              <w:t xml:space="preserve">Cylinder screen 0.03 mm, pure nickel, hard chromium plated </w:t>
            </w:r>
            <w:r>
              <w:rPr>
                <w:rFonts w:cs="Arial"/>
                <w:lang w:val="en-GB"/>
              </w:rPr>
              <w:br/>
              <w:t>(Art. 246550)</w:t>
            </w:r>
          </w:p>
        </w:tc>
        <w:tc>
          <w:tcPr>
            <w:tcW w:w="851" w:type="dxa"/>
            <w:vAlign w:val="bottom"/>
            <w:hideMark/>
          </w:tcPr>
          <w:p w14:paraId="33F889D9" w14:textId="77777777" w:rsidR="00C55CDA" w:rsidRDefault="00C55CDA" w:rsidP="007A78A4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  <w:vAlign w:val="bottom"/>
          </w:tcPr>
          <w:p w14:paraId="60CD24DE" w14:textId="0DFB4647" w:rsidR="00C55CDA" w:rsidRDefault="004F3107" w:rsidP="007A78A4">
            <w:pPr>
              <w:spacing w:before="60" w:after="60"/>
              <w:jc w:val="right"/>
              <w:rPr>
                <w:rFonts w:cs="Arial"/>
              </w:rPr>
            </w:pPr>
            <w:r>
              <w:rPr>
                <w:rFonts w:cs="Arial"/>
              </w:rPr>
              <w:t>890.00</w:t>
            </w:r>
          </w:p>
        </w:tc>
      </w:tr>
      <w:tr w:rsidR="004F3107" w14:paraId="167F4684" w14:textId="77777777" w:rsidTr="007A78A4">
        <w:tc>
          <w:tcPr>
            <w:tcW w:w="567" w:type="dxa"/>
            <w:hideMark/>
          </w:tcPr>
          <w:p w14:paraId="27F6292C" w14:textId="77777777" w:rsidR="004F3107" w:rsidRDefault="004F3107" w:rsidP="004F3107">
            <w:pPr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6803" w:type="dxa"/>
            <w:hideMark/>
          </w:tcPr>
          <w:p w14:paraId="29965135" w14:textId="77777777" w:rsidR="004F3107" w:rsidRDefault="004F3107" w:rsidP="004F3107">
            <w:pPr>
              <w:numPr>
                <w:ilvl w:val="12"/>
                <w:numId w:val="0"/>
              </w:numPr>
              <w:tabs>
                <w:tab w:val="left" w:pos="5103"/>
                <w:tab w:val="left" w:pos="6237"/>
              </w:tabs>
              <w:spacing w:before="60" w:after="60"/>
              <w:rPr>
                <w:rFonts w:cs="Arial"/>
                <w:b/>
                <w:bCs/>
                <w:u w:val="single"/>
                <w:lang w:val="en-GB"/>
              </w:rPr>
            </w:pPr>
            <w:r>
              <w:rPr>
                <w:rFonts w:cs="Arial"/>
                <w:lang w:val="en-GB"/>
              </w:rPr>
              <w:t>Cylinder screen 0.07 mm, pure nickel, hard chromium plated</w:t>
            </w:r>
            <w:r>
              <w:rPr>
                <w:rFonts w:cs="Arial"/>
                <w:lang w:val="en-GB"/>
              </w:rPr>
              <w:br/>
              <w:t>(Art. 235210)</w:t>
            </w:r>
          </w:p>
        </w:tc>
        <w:tc>
          <w:tcPr>
            <w:tcW w:w="851" w:type="dxa"/>
            <w:vAlign w:val="bottom"/>
            <w:hideMark/>
          </w:tcPr>
          <w:p w14:paraId="06B61807" w14:textId="77777777" w:rsidR="004F3107" w:rsidRDefault="004F3107" w:rsidP="004F3107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  <w:vAlign w:val="bottom"/>
          </w:tcPr>
          <w:p w14:paraId="12C479BF" w14:textId="0DCB4B3D" w:rsidR="004F3107" w:rsidRDefault="004F3107" w:rsidP="004F3107">
            <w:pPr>
              <w:spacing w:before="60" w:after="60"/>
              <w:jc w:val="right"/>
              <w:rPr>
                <w:rFonts w:cs="Arial"/>
              </w:rPr>
            </w:pPr>
            <w:r>
              <w:rPr>
                <w:rFonts w:cs="Arial"/>
              </w:rPr>
              <w:t>890.00</w:t>
            </w:r>
          </w:p>
        </w:tc>
      </w:tr>
      <w:tr w:rsidR="004F3107" w14:paraId="07FD144A" w14:textId="77777777" w:rsidTr="007A78A4">
        <w:tc>
          <w:tcPr>
            <w:tcW w:w="567" w:type="dxa"/>
            <w:hideMark/>
          </w:tcPr>
          <w:p w14:paraId="2BC0FD49" w14:textId="77777777" w:rsidR="004F3107" w:rsidRDefault="004F3107" w:rsidP="004F3107">
            <w:pPr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6803" w:type="dxa"/>
            <w:hideMark/>
          </w:tcPr>
          <w:p w14:paraId="25C1B05D" w14:textId="77777777" w:rsidR="004F3107" w:rsidRDefault="004F3107" w:rsidP="004F3107">
            <w:pPr>
              <w:numPr>
                <w:ilvl w:val="12"/>
                <w:numId w:val="0"/>
              </w:numPr>
              <w:tabs>
                <w:tab w:val="left" w:pos="5103"/>
                <w:tab w:val="left" w:pos="6237"/>
              </w:tabs>
              <w:spacing w:before="60" w:after="60"/>
              <w:rPr>
                <w:rFonts w:cs="Arial"/>
                <w:b/>
                <w:bCs/>
                <w:u w:val="single"/>
                <w:lang w:val="en-GB"/>
              </w:rPr>
            </w:pPr>
            <w:r>
              <w:rPr>
                <w:rFonts w:cs="Arial"/>
                <w:lang w:val="en-GB"/>
              </w:rPr>
              <w:t>Cylinder screen 0.13 mm, pure nickel, hard chromium plated</w:t>
            </w:r>
            <w:r>
              <w:rPr>
                <w:rFonts w:cs="Arial"/>
                <w:lang w:val="en-GB"/>
              </w:rPr>
              <w:br/>
              <w:t>(Art. 235212)</w:t>
            </w:r>
          </w:p>
        </w:tc>
        <w:tc>
          <w:tcPr>
            <w:tcW w:w="851" w:type="dxa"/>
            <w:vAlign w:val="bottom"/>
            <w:hideMark/>
          </w:tcPr>
          <w:p w14:paraId="1297A745" w14:textId="77777777" w:rsidR="004F3107" w:rsidRDefault="004F3107" w:rsidP="004F3107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  <w:vAlign w:val="bottom"/>
          </w:tcPr>
          <w:p w14:paraId="5EF8C07B" w14:textId="4B12173C" w:rsidR="004F3107" w:rsidRDefault="004F3107" w:rsidP="004F3107">
            <w:pPr>
              <w:spacing w:before="60" w:after="60"/>
              <w:jc w:val="right"/>
              <w:rPr>
                <w:rFonts w:cs="Arial"/>
              </w:rPr>
            </w:pPr>
            <w:r>
              <w:rPr>
                <w:rFonts w:cs="Arial"/>
              </w:rPr>
              <w:t>890.00</w:t>
            </w:r>
          </w:p>
        </w:tc>
      </w:tr>
      <w:tr w:rsidR="004F3107" w:rsidRPr="009850BA" w14:paraId="4CAA495F" w14:textId="77777777" w:rsidTr="007A78A4">
        <w:tc>
          <w:tcPr>
            <w:tcW w:w="567" w:type="dxa"/>
            <w:hideMark/>
          </w:tcPr>
          <w:p w14:paraId="13001A0D" w14:textId="77777777" w:rsidR="004F3107" w:rsidRDefault="004F3107" w:rsidP="004F3107">
            <w:pPr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6803" w:type="dxa"/>
            <w:hideMark/>
          </w:tcPr>
          <w:p w14:paraId="05F41CEC" w14:textId="77777777" w:rsidR="004F3107" w:rsidRDefault="004F3107" w:rsidP="004F3107">
            <w:pPr>
              <w:numPr>
                <w:ilvl w:val="12"/>
                <w:numId w:val="0"/>
              </w:numPr>
              <w:tabs>
                <w:tab w:val="left" w:pos="5103"/>
                <w:tab w:val="left" w:pos="6237"/>
              </w:tabs>
              <w:spacing w:before="60" w:after="60"/>
              <w:rPr>
                <w:rFonts w:cs="Arial"/>
                <w:b/>
                <w:bCs/>
                <w:u w:val="single"/>
                <w:lang w:val="en-GB"/>
              </w:rPr>
            </w:pPr>
            <w:r>
              <w:rPr>
                <w:rFonts w:cs="Arial"/>
                <w:lang w:val="en-GB"/>
              </w:rPr>
              <w:t>Cylinder screen 0.25 mm, pure nickel, hard chromium plated</w:t>
            </w:r>
            <w:r>
              <w:rPr>
                <w:rFonts w:cs="Arial"/>
                <w:lang w:val="en-GB"/>
              </w:rPr>
              <w:br/>
              <w:t>(Art. 235214) (price included in chapter 3 – Machine Execution)</w:t>
            </w:r>
          </w:p>
        </w:tc>
        <w:tc>
          <w:tcPr>
            <w:tcW w:w="851" w:type="dxa"/>
            <w:vAlign w:val="bottom"/>
            <w:hideMark/>
          </w:tcPr>
          <w:p w14:paraId="0106460E" w14:textId="77777777" w:rsidR="004F3107" w:rsidRDefault="004F3107" w:rsidP="004F3107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br/>
              <w:t>CHF</w:t>
            </w:r>
          </w:p>
        </w:tc>
        <w:tc>
          <w:tcPr>
            <w:tcW w:w="1418" w:type="dxa"/>
            <w:vAlign w:val="bottom"/>
          </w:tcPr>
          <w:p w14:paraId="68BA4307" w14:textId="10123BDB" w:rsidR="004F3107" w:rsidRPr="009850BA" w:rsidRDefault="004F3107" w:rsidP="004F3107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</w:rPr>
              <w:t>890.00</w:t>
            </w:r>
          </w:p>
        </w:tc>
      </w:tr>
      <w:tr w:rsidR="004F3107" w:rsidRPr="00002BBB" w14:paraId="2CB14938" w14:textId="77777777" w:rsidTr="007A78A4">
        <w:tc>
          <w:tcPr>
            <w:tcW w:w="567" w:type="dxa"/>
            <w:hideMark/>
          </w:tcPr>
          <w:p w14:paraId="3BCDA10C" w14:textId="77777777" w:rsidR="004F3107" w:rsidRDefault="004F3107" w:rsidP="004F3107">
            <w:pPr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6803" w:type="dxa"/>
            <w:hideMark/>
          </w:tcPr>
          <w:p w14:paraId="5AA81389" w14:textId="77777777" w:rsidR="004F3107" w:rsidRDefault="004F3107" w:rsidP="004F3107">
            <w:pPr>
              <w:numPr>
                <w:ilvl w:val="12"/>
                <w:numId w:val="0"/>
              </w:numPr>
              <w:tabs>
                <w:tab w:val="left" w:pos="5103"/>
                <w:tab w:val="left" w:pos="6237"/>
              </w:tabs>
              <w:spacing w:before="60" w:after="60"/>
              <w:rPr>
                <w:rFonts w:cs="Arial"/>
                <w:b/>
                <w:bCs/>
                <w:u w:val="single"/>
                <w:lang w:val="en-GB"/>
              </w:rPr>
            </w:pPr>
            <w:r>
              <w:rPr>
                <w:rFonts w:cs="Arial"/>
                <w:lang w:val="en-GB"/>
              </w:rPr>
              <w:t>Cylinder screen 0.40 mm, pure nickel, hard chromium plated</w:t>
            </w:r>
            <w:r>
              <w:rPr>
                <w:rFonts w:cs="Arial"/>
                <w:lang w:val="en-GB"/>
              </w:rPr>
              <w:br/>
              <w:t>(Art. 235216)</w:t>
            </w:r>
          </w:p>
        </w:tc>
        <w:tc>
          <w:tcPr>
            <w:tcW w:w="851" w:type="dxa"/>
            <w:vAlign w:val="bottom"/>
            <w:hideMark/>
          </w:tcPr>
          <w:p w14:paraId="7D02683A" w14:textId="77777777" w:rsidR="004F3107" w:rsidRDefault="004F3107" w:rsidP="004F3107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  <w:vAlign w:val="bottom"/>
          </w:tcPr>
          <w:p w14:paraId="606563C4" w14:textId="268EF8FB" w:rsidR="004F3107" w:rsidRPr="009850BA" w:rsidRDefault="004F3107" w:rsidP="004F3107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</w:rPr>
              <w:t>890.00</w:t>
            </w:r>
          </w:p>
        </w:tc>
      </w:tr>
      <w:tr w:rsidR="00C55CDA" w:rsidRPr="00652FFB" w14:paraId="555F53C0" w14:textId="77777777" w:rsidTr="007A78A4">
        <w:tblPrEx>
          <w:tblLook w:val="0000" w:firstRow="0" w:lastRow="0" w:firstColumn="0" w:lastColumn="0" w:noHBand="0" w:noVBand="0"/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852BC37" w14:textId="77777777" w:rsidR="00C55CDA" w:rsidRDefault="00C55CDA" w:rsidP="007A78A4">
            <w:pPr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</w:tcPr>
          <w:p w14:paraId="090B5FC7" w14:textId="77777777" w:rsidR="00C55CDA" w:rsidRDefault="00C55CDA" w:rsidP="007A78A4">
            <w:pPr>
              <w:tabs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Cooling water multi sensor for max. temperature and min. cooling water flow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6607F3" w14:textId="77777777" w:rsidR="00C55CDA" w:rsidRDefault="00C55CDA" w:rsidP="007A78A4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br/>
              <w:t>CHF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4BA0AA" w14:textId="4E81BFCE" w:rsidR="00C55CDA" w:rsidRDefault="004F3107" w:rsidP="007A78A4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2’440.00</w:t>
            </w:r>
          </w:p>
        </w:tc>
      </w:tr>
    </w:tbl>
    <w:p w14:paraId="731EFA6A" w14:textId="77777777" w:rsidR="000A62B0" w:rsidRDefault="000A62B0" w:rsidP="006D18C2">
      <w:pPr>
        <w:rPr>
          <w:rFonts w:cs="Arial"/>
          <w:lang w:val="en-GB"/>
        </w:rPr>
      </w:pPr>
    </w:p>
    <w:tbl>
      <w:tblPr>
        <w:tblW w:w="9639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67"/>
        <w:gridCol w:w="6803"/>
        <w:gridCol w:w="851"/>
        <w:gridCol w:w="1418"/>
      </w:tblGrid>
      <w:tr w:rsidR="000A62B0" w:rsidRPr="0034546C" w14:paraId="591E0480" w14:textId="77777777" w:rsidTr="001E61E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78AF71D" w14:textId="77777777" w:rsidR="000A62B0" w:rsidRPr="005C4207" w:rsidRDefault="000A62B0" w:rsidP="001E61E5">
            <w:pPr>
              <w:spacing w:before="60" w:after="60"/>
              <w:rPr>
                <w:rFonts w:cs="Arial"/>
                <w:lang w:val="en-GB"/>
              </w:rPr>
            </w:pPr>
            <w:r w:rsidRPr="005C4207">
              <w:rPr>
                <w:rFonts w:cs="Arial"/>
                <w:lang w:val="en-GB"/>
              </w:rPr>
              <w:t>1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</w:tcPr>
          <w:p w14:paraId="3936DDDD" w14:textId="389C8EE3" w:rsidR="000A62B0" w:rsidRPr="005C4207" w:rsidRDefault="000A62B0" w:rsidP="001E61E5">
            <w:pPr>
              <w:spacing w:before="60" w:after="60"/>
              <w:rPr>
                <w:rFonts w:cs="Arial"/>
                <w:lang w:val="en-GB"/>
              </w:rPr>
            </w:pPr>
            <w:r w:rsidRPr="005C4207">
              <w:rPr>
                <w:rFonts w:cs="Arial"/>
                <w:lang w:val="en-GB"/>
              </w:rPr>
              <w:t>Audit Trail on HMI</w:t>
            </w:r>
            <w:r w:rsidRPr="005C4207">
              <w:rPr>
                <w:rFonts w:cs="Arial"/>
                <w:lang w:val="en-GB"/>
              </w:rPr>
              <w:br/>
              <w:t>FDA 21 CFR Part 11 User Management</w:t>
            </w:r>
            <w:r w:rsidRPr="005C4207">
              <w:rPr>
                <w:rFonts w:cs="Arial"/>
                <w:lang w:val="en-GB"/>
              </w:rPr>
              <w:br/>
              <w:t>Extra charge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A4852" w14:textId="77777777" w:rsidR="000A62B0" w:rsidRPr="005C4207" w:rsidRDefault="000A62B0" w:rsidP="001E61E5">
            <w:pPr>
              <w:spacing w:before="60" w:after="60"/>
              <w:jc w:val="right"/>
              <w:rPr>
                <w:rFonts w:cs="Arial"/>
                <w:lang w:val="en-GB"/>
              </w:rPr>
            </w:pPr>
            <w:r w:rsidRPr="005C4207"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52DE2" w14:textId="77777777" w:rsidR="000A62B0" w:rsidRPr="0034546C" w:rsidRDefault="000A62B0" w:rsidP="001E61E5">
            <w:pPr>
              <w:spacing w:before="60" w:after="60"/>
              <w:jc w:val="right"/>
              <w:rPr>
                <w:rFonts w:cs="Arial"/>
              </w:rPr>
            </w:pPr>
            <w:r w:rsidRPr="005C4207">
              <w:rPr>
                <w:rFonts w:cs="Arial"/>
              </w:rPr>
              <w:t>4'270.00</w:t>
            </w:r>
          </w:p>
        </w:tc>
      </w:tr>
    </w:tbl>
    <w:p w14:paraId="06361A85" w14:textId="77777777" w:rsidR="000A62B0" w:rsidRDefault="000A62B0" w:rsidP="006D18C2">
      <w:pPr>
        <w:rPr>
          <w:rFonts w:cs="Arial"/>
          <w:lang w:val="en-GB"/>
        </w:rPr>
      </w:pPr>
    </w:p>
    <w:p w14:paraId="451CDD38" w14:textId="75C85587" w:rsidR="006D18C2" w:rsidRDefault="006D18C2" w:rsidP="006D18C2">
      <w:pPr>
        <w:rPr>
          <w:rFonts w:cs="Arial"/>
          <w:lang w:val="en-GB"/>
        </w:rPr>
      </w:pPr>
      <w:r>
        <w:rPr>
          <w:rFonts w:cs="Arial"/>
          <w:lang w:val="en-GB"/>
        </w:rPr>
        <w:br w:type="page"/>
      </w:r>
    </w:p>
    <w:p w14:paraId="7F5F7978" w14:textId="77777777" w:rsidR="006D18C2" w:rsidRDefault="006D18C2" w:rsidP="006D18C2">
      <w:pPr>
        <w:rPr>
          <w:rFonts w:cs="Arial"/>
          <w:lang w:val="en-GB"/>
        </w:rPr>
      </w:pPr>
    </w:p>
    <w:tbl>
      <w:tblPr>
        <w:tblW w:w="963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36"/>
      </w:tblGrid>
      <w:tr w:rsidR="006D18C2" w14:paraId="515EB1DC" w14:textId="77777777" w:rsidTr="00947155">
        <w:tc>
          <w:tcPr>
            <w:tcW w:w="9636" w:type="dxa"/>
            <w:hideMark/>
          </w:tcPr>
          <w:p w14:paraId="0CC3DF6B" w14:textId="77777777" w:rsidR="006D18C2" w:rsidRDefault="006D18C2" w:rsidP="00947155">
            <w:pPr>
              <w:pStyle w:val="berschrift1"/>
              <w:rPr>
                <w:rFonts w:cs="Arial"/>
                <w:i w:val="0"/>
                <w:color w:val="336699"/>
                <w:szCs w:val="22"/>
                <w:lang w:val="en-GB"/>
              </w:rPr>
            </w:pPr>
            <w:bookmarkStart w:id="21" w:name="_Toc28058222"/>
            <w:bookmarkStart w:id="22" w:name="_Toc75164697"/>
            <w:bookmarkStart w:id="23" w:name="_Toc91486656"/>
            <w:bookmarkStart w:id="24" w:name="_Toc468862283"/>
            <w:r>
              <w:rPr>
                <w:rFonts w:cs="Arial"/>
                <w:i w:val="0"/>
                <w:color w:val="336699"/>
                <w:szCs w:val="22"/>
                <w:lang w:val="en-GB"/>
              </w:rPr>
              <w:t xml:space="preserve">8 – </w:t>
            </w:r>
            <w:bookmarkEnd w:id="21"/>
            <w:bookmarkEnd w:id="22"/>
            <w:r>
              <w:rPr>
                <w:rFonts w:cs="Arial"/>
                <w:i w:val="0"/>
                <w:color w:val="336699"/>
                <w:szCs w:val="22"/>
                <w:lang w:val="en-GB"/>
              </w:rPr>
              <w:t>Terms of Delivery</w:t>
            </w:r>
            <w:bookmarkEnd w:id="23"/>
            <w:bookmarkEnd w:id="24"/>
          </w:p>
        </w:tc>
      </w:tr>
    </w:tbl>
    <w:p w14:paraId="38DA2249" w14:textId="77777777" w:rsidR="006D18C2" w:rsidRDefault="006D18C2" w:rsidP="006D18C2">
      <w:pPr>
        <w:rPr>
          <w:rFonts w:cs="Arial"/>
          <w:lang w:val="en-GB"/>
        </w:rPr>
      </w:pPr>
    </w:p>
    <w:tbl>
      <w:tblPr>
        <w:tblpPr w:leftFromText="141" w:rightFromText="141" w:vertAnchor="text" w:tblpY="1"/>
        <w:tblOverlap w:val="never"/>
        <w:tblW w:w="963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7"/>
        <w:gridCol w:w="7369"/>
      </w:tblGrid>
      <w:tr w:rsidR="006D18C2" w:rsidRPr="00F42CEF" w14:paraId="7433E6F0" w14:textId="77777777" w:rsidTr="00947155">
        <w:tc>
          <w:tcPr>
            <w:tcW w:w="2267" w:type="dxa"/>
            <w:hideMark/>
          </w:tcPr>
          <w:p w14:paraId="23620A6F" w14:textId="77777777" w:rsidR="006D18C2" w:rsidRDefault="006D18C2" w:rsidP="00947155">
            <w:pPr>
              <w:rPr>
                <w:rFonts w:cs="Arial"/>
                <w:b/>
                <w:lang w:val="en-GB"/>
              </w:rPr>
            </w:pPr>
            <w:r>
              <w:rPr>
                <w:rFonts w:cs="Arial"/>
                <w:b/>
                <w:lang w:val="en-GB"/>
              </w:rPr>
              <w:t>Quotation:</w:t>
            </w:r>
          </w:p>
        </w:tc>
        <w:tc>
          <w:tcPr>
            <w:tcW w:w="7369" w:type="dxa"/>
            <w:hideMark/>
          </w:tcPr>
          <w:p w14:paraId="03371BD8" w14:textId="77777777" w:rsidR="006D18C2" w:rsidRDefault="006D18C2" w:rsidP="00363303">
            <w:pPr>
              <w:rPr>
                <w:rFonts w:cs="Arial"/>
                <w:lang w:val="en-GB"/>
              </w:rPr>
            </w:pPr>
            <w:r>
              <w:rPr>
                <w:rFonts w:cs="Arial"/>
                <w:color w:val="000000"/>
                <w:lang w:val="en-GB"/>
              </w:rPr>
              <w:t xml:space="preserve">FCA </w:t>
            </w:r>
            <w:r>
              <w:rPr>
                <w:rFonts w:cs="Arial"/>
                <w:lang w:val="en-GB"/>
              </w:rPr>
              <w:t>Muttenz (INCOTERMS 20</w:t>
            </w:r>
            <w:r w:rsidR="00363303">
              <w:rPr>
                <w:rFonts w:cs="Arial"/>
                <w:lang w:val="en-GB"/>
              </w:rPr>
              <w:t>2</w:t>
            </w:r>
            <w:r>
              <w:rPr>
                <w:rFonts w:cs="Arial"/>
                <w:lang w:val="en-GB"/>
              </w:rPr>
              <w:t xml:space="preserve">0), </w:t>
            </w:r>
            <w:r>
              <w:rPr>
                <w:rFonts w:cs="Arial"/>
                <w:color w:val="FF0000"/>
                <w:lang w:val="en-GB"/>
              </w:rPr>
              <w:t>packed,</w:t>
            </w:r>
            <w:r>
              <w:rPr>
                <w:rFonts w:cs="Arial"/>
                <w:lang w:val="en-GB"/>
              </w:rPr>
              <w:t xml:space="preserve"> excluding duty and taxes to import the goods into the country of destination</w:t>
            </w:r>
          </w:p>
        </w:tc>
      </w:tr>
      <w:tr w:rsidR="006D18C2" w:rsidRPr="00F42CEF" w14:paraId="6DB218B7" w14:textId="77777777" w:rsidTr="00947155">
        <w:trPr>
          <w:trHeight w:val="70"/>
        </w:trPr>
        <w:tc>
          <w:tcPr>
            <w:tcW w:w="2267" w:type="dxa"/>
          </w:tcPr>
          <w:p w14:paraId="062F6B3F" w14:textId="77777777" w:rsidR="006D18C2" w:rsidRDefault="006D18C2" w:rsidP="00947155">
            <w:pPr>
              <w:rPr>
                <w:rFonts w:cs="Arial"/>
                <w:b/>
                <w:lang w:val="en-GB"/>
              </w:rPr>
            </w:pPr>
          </w:p>
        </w:tc>
        <w:tc>
          <w:tcPr>
            <w:tcW w:w="7369" w:type="dxa"/>
          </w:tcPr>
          <w:p w14:paraId="64320336" w14:textId="77777777" w:rsidR="006D18C2" w:rsidRDefault="006D18C2" w:rsidP="00947155">
            <w:pPr>
              <w:rPr>
                <w:rFonts w:cs="Arial"/>
                <w:lang w:val="en-GB"/>
              </w:rPr>
            </w:pPr>
          </w:p>
        </w:tc>
      </w:tr>
      <w:tr w:rsidR="006D18C2" w:rsidRPr="00F42CEF" w14:paraId="0D8D659A" w14:textId="77777777" w:rsidTr="00947155">
        <w:tc>
          <w:tcPr>
            <w:tcW w:w="2267" w:type="dxa"/>
            <w:hideMark/>
          </w:tcPr>
          <w:p w14:paraId="646B061C" w14:textId="77777777" w:rsidR="006D18C2" w:rsidRPr="00421776" w:rsidRDefault="006D18C2" w:rsidP="00947155">
            <w:pPr>
              <w:rPr>
                <w:rFonts w:cs="Arial"/>
                <w:b/>
                <w:lang w:val="en-GB"/>
              </w:rPr>
            </w:pPr>
            <w:r w:rsidRPr="00421776">
              <w:rPr>
                <w:rFonts w:cs="Arial"/>
                <w:b/>
                <w:lang w:val="en-GB"/>
              </w:rPr>
              <w:t>Payment conditions:</w:t>
            </w:r>
          </w:p>
        </w:tc>
        <w:tc>
          <w:tcPr>
            <w:tcW w:w="7369" w:type="dxa"/>
          </w:tcPr>
          <w:p w14:paraId="78D65415" w14:textId="77777777" w:rsidR="006D18C2" w:rsidRDefault="006D18C2" w:rsidP="00947155">
            <w:pPr>
              <w:rPr>
                <w:rFonts w:cs="Arial"/>
                <w:color w:val="FF0000"/>
                <w:lang w:val="en-GB"/>
              </w:rPr>
            </w:pPr>
            <w:r w:rsidRPr="00421776">
              <w:rPr>
                <w:rFonts w:cs="Arial"/>
                <w:color w:val="FF0000"/>
                <w:lang w:val="en-GB"/>
              </w:rPr>
              <w:t xml:space="preserve">40 % at </w:t>
            </w:r>
            <w:r>
              <w:rPr>
                <w:rFonts w:cs="Arial"/>
                <w:color w:val="FF0000"/>
                <w:lang w:val="en-GB"/>
              </w:rPr>
              <w:t>placement of purchase order</w:t>
            </w:r>
          </w:p>
          <w:p w14:paraId="5164A9C1" w14:textId="77777777" w:rsidR="006D18C2" w:rsidRPr="00421776" w:rsidRDefault="006D18C2" w:rsidP="00947155">
            <w:pPr>
              <w:rPr>
                <w:rFonts w:cs="Arial"/>
                <w:color w:val="FF0000"/>
                <w:lang w:val="en-GB"/>
              </w:rPr>
            </w:pPr>
            <w:r w:rsidRPr="00421776">
              <w:rPr>
                <w:rFonts w:cs="Arial"/>
                <w:color w:val="FF0000"/>
                <w:lang w:val="en-GB"/>
              </w:rPr>
              <w:t xml:space="preserve">40 % </w:t>
            </w:r>
            <w:r>
              <w:rPr>
                <w:rFonts w:cs="Arial"/>
                <w:color w:val="FF0000"/>
                <w:lang w:val="en-GB"/>
              </w:rPr>
              <w:t>before delivery</w:t>
            </w:r>
          </w:p>
          <w:p w14:paraId="1DD14255" w14:textId="77777777" w:rsidR="006D18C2" w:rsidRPr="00421776" w:rsidRDefault="006D18C2" w:rsidP="00947155">
            <w:pPr>
              <w:rPr>
                <w:rFonts w:cs="Arial"/>
                <w:color w:val="FF0000"/>
                <w:lang w:val="en-GB"/>
              </w:rPr>
            </w:pPr>
            <w:r w:rsidRPr="00421776">
              <w:rPr>
                <w:rFonts w:cs="Arial"/>
                <w:color w:val="FF0000"/>
                <w:lang w:val="en-GB"/>
              </w:rPr>
              <w:t xml:space="preserve">20 % at latest 30 days </w:t>
            </w:r>
            <w:r>
              <w:rPr>
                <w:rFonts w:cs="Arial"/>
                <w:color w:val="FF0000"/>
                <w:lang w:val="en-GB"/>
              </w:rPr>
              <w:t>date of invoice / date of shipping documents</w:t>
            </w:r>
          </w:p>
          <w:p w14:paraId="7FEA7BF6" w14:textId="77777777" w:rsidR="006D18C2" w:rsidRPr="00421776" w:rsidRDefault="006D18C2" w:rsidP="00947155">
            <w:pPr>
              <w:rPr>
                <w:rFonts w:cs="Arial"/>
                <w:lang w:val="en-GB"/>
              </w:rPr>
            </w:pPr>
          </w:p>
          <w:p w14:paraId="61A27856" w14:textId="77777777" w:rsidR="006D18C2" w:rsidRPr="00421776" w:rsidRDefault="006D18C2" w:rsidP="00947155">
            <w:pPr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 xml:space="preserve">Against irrevocable and confirmed Letter of Credit to our favour through our bank. Validity of L/C should be for the period of 6 weeks beyond the date of shipment. All bank charges, incl. confirmation commission in your country as well as in </w:t>
            </w:r>
            <w:smartTag w:uri="urn:schemas-microsoft-com:office:smarttags" w:element="country-region">
              <w:smartTag w:uri="urn:schemas-microsoft-com:office:smarttags" w:element="place">
                <w:r w:rsidRPr="00421776">
                  <w:rPr>
                    <w:rFonts w:cs="Arial"/>
                    <w:lang w:val="en-GB"/>
                  </w:rPr>
                  <w:t>Switzerland</w:t>
                </w:r>
              </w:smartTag>
            </w:smartTag>
            <w:r w:rsidRPr="00421776">
              <w:rPr>
                <w:rFonts w:cs="Arial"/>
                <w:lang w:val="en-GB"/>
              </w:rPr>
              <w:t xml:space="preserve"> to your account.</w:t>
            </w:r>
          </w:p>
          <w:p w14:paraId="30EF71B4" w14:textId="77777777" w:rsidR="006D18C2" w:rsidRDefault="006D18C2" w:rsidP="00947155">
            <w:pPr>
              <w:pStyle w:val="Fuzeile"/>
              <w:tabs>
                <w:tab w:val="clear" w:pos="4536"/>
                <w:tab w:val="clear" w:pos="9072"/>
              </w:tabs>
              <w:rPr>
                <w:rFonts w:cs="Arial"/>
                <w:lang w:val="en-GB"/>
              </w:rPr>
            </w:pPr>
          </w:p>
          <w:p w14:paraId="6CE9E6E5" w14:textId="77777777" w:rsidR="006D18C2" w:rsidRDefault="006D18C2" w:rsidP="00947155">
            <w:pPr>
              <w:pStyle w:val="Fuzeile"/>
              <w:tabs>
                <w:tab w:val="clear" w:pos="4536"/>
                <w:tab w:val="clear" w:pos="9072"/>
              </w:tabs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 xml:space="preserve">Our bank address: </w:t>
            </w:r>
          </w:p>
          <w:p w14:paraId="644BDD98" w14:textId="77777777" w:rsidR="006D18C2" w:rsidRPr="00421776" w:rsidRDefault="003F772E" w:rsidP="00947155">
            <w:pPr>
              <w:pStyle w:val="Fuzeile"/>
              <w:tabs>
                <w:tab w:val="clear" w:pos="4536"/>
                <w:tab w:val="clear" w:pos="9072"/>
              </w:tabs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UBS Switzerland AG, 4002 Basel, Switzerland</w:t>
            </w:r>
            <w:r w:rsidR="006D18C2" w:rsidRPr="00421776">
              <w:rPr>
                <w:rFonts w:cs="Arial"/>
                <w:lang w:val="en-GB"/>
              </w:rPr>
              <w:br/>
              <w:t>Account N</w:t>
            </w:r>
            <w:r w:rsidR="006D18C2" w:rsidRPr="00421776">
              <w:rPr>
                <w:rFonts w:cs="Arial"/>
                <w:vertAlign w:val="superscript"/>
                <w:lang w:val="en-GB"/>
              </w:rPr>
              <w:t>o</w:t>
            </w:r>
            <w:r w:rsidR="006D18C2" w:rsidRPr="00421776">
              <w:rPr>
                <w:rFonts w:cs="Arial"/>
                <w:lang w:val="en-GB"/>
              </w:rPr>
              <w:t xml:space="preserve">: 233-514570.01N </w:t>
            </w:r>
          </w:p>
          <w:p w14:paraId="4D80FA8B" w14:textId="77777777" w:rsidR="006D18C2" w:rsidRPr="00C94E81" w:rsidRDefault="006D18C2" w:rsidP="00947155">
            <w:pPr>
              <w:pStyle w:val="Fuzeile"/>
              <w:tabs>
                <w:tab w:val="clear" w:pos="4536"/>
                <w:tab w:val="clear" w:pos="9072"/>
              </w:tabs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BIC (Swift Code): UBSWCHZH8</w:t>
            </w:r>
            <w:r w:rsidRPr="00C94E81">
              <w:rPr>
                <w:rFonts w:cs="Arial"/>
                <w:lang w:val="en-GB"/>
              </w:rPr>
              <w:t>0A</w:t>
            </w:r>
          </w:p>
          <w:p w14:paraId="681876AB" w14:textId="77777777" w:rsidR="006D18C2" w:rsidRPr="00421776" w:rsidRDefault="006D18C2" w:rsidP="00947155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IBAN</w:t>
            </w:r>
            <w:r w:rsidRPr="00421776">
              <w:rPr>
                <w:rFonts w:cs="Arial"/>
                <w:lang w:val="en-GB"/>
              </w:rPr>
              <w:t>: CH92 0023 3233 5145 7001</w:t>
            </w:r>
            <w:r>
              <w:rPr>
                <w:rFonts w:cs="Arial"/>
                <w:lang w:val="en-GB"/>
              </w:rPr>
              <w:t xml:space="preserve"> </w:t>
            </w:r>
            <w:r w:rsidRPr="00421776">
              <w:rPr>
                <w:rFonts w:cs="Arial"/>
                <w:lang w:val="en-GB"/>
              </w:rPr>
              <w:t>N</w:t>
            </w:r>
          </w:p>
        </w:tc>
      </w:tr>
      <w:tr w:rsidR="006D18C2" w:rsidRPr="00F42CEF" w14:paraId="66AB284E" w14:textId="77777777" w:rsidTr="00947155">
        <w:tc>
          <w:tcPr>
            <w:tcW w:w="2267" w:type="dxa"/>
          </w:tcPr>
          <w:p w14:paraId="047F7281" w14:textId="77777777" w:rsidR="006D18C2" w:rsidRPr="00421776" w:rsidRDefault="006D18C2" w:rsidP="00947155">
            <w:pPr>
              <w:rPr>
                <w:rFonts w:cs="Arial"/>
                <w:b/>
                <w:lang w:val="en-GB"/>
              </w:rPr>
            </w:pPr>
          </w:p>
        </w:tc>
        <w:tc>
          <w:tcPr>
            <w:tcW w:w="7369" w:type="dxa"/>
          </w:tcPr>
          <w:p w14:paraId="28588320" w14:textId="77777777" w:rsidR="006D18C2" w:rsidRPr="00421776" w:rsidRDefault="006D18C2" w:rsidP="00947155">
            <w:pPr>
              <w:rPr>
                <w:rFonts w:cs="Arial"/>
                <w:lang w:val="en-GB"/>
              </w:rPr>
            </w:pPr>
          </w:p>
        </w:tc>
      </w:tr>
      <w:tr w:rsidR="006D18C2" w:rsidRPr="00F42CEF" w14:paraId="11A71B62" w14:textId="77777777" w:rsidTr="00947155">
        <w:tc>
          <w:tcPr>
            <w:tcW w:w="2267" w:type="dxa"/>
            <w:hideMark/>
          </w:tcPr>
          <w:p w14:paraId="4F3635B1" w14:textId="77777777" w:rsidR="006D18C2" w:rsidRPr="00421776" w:rsidRDefault="006D18C2" w:rsidP="00947155">
            <w:pPr>
              <w:rPr>
                <w:rFonts w:cs="Arial"/>
                <w:b/>
                <w:lang w:val="en-GB"/>
              </w:rPr>
            </w:pPr>
            <w:r w:rsidRPr="00421776">
              <w:rPr>
                <w:rFonts w:cs="Arial"/>
                <w:b/>
                <w:lang w:val="en-GB"/>
              </w:rPr>
              <w:t>Delivery time:</w:t>
            </w:r>
          </w:p>
        </w:tc>
        <w:tc>
          <w:tcPr>
            <w:tcW w:w="7369" w:type="dxa"/>
            <w:hideMark/>
          </w:tcPr>
          <w:p w14:paraId="6DB69CB7" w14:textId="77777777" w:rsidR="006D18C2" w:rsidRPr="00421776" w:rsidRDefault="006D18C2" w:rsidP="00947155">
            <w:pPr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 xml:space="preserve">Approx. </w:t>
            </w:r>
            <w:r w:rsidRPr="00421776">
              <w:rPr>
                <w:rFonts w:cs="Arial"/>
                <w:color w:val="FF0000"/>
                <w:lang w:val="en-GB"/>
              </w:rPr>
              <w:t xml:space="preserve">   weeks</w:t>
            </w:r>
            <w:r w:rsidRPr="00421776">
              <w:rPr>
                <w:rFonts w:cs="Arial"/>
                <w:lang w:val="en-GB"/>
              </w:rPr>
              <w:t xml:space="preserve"> </w:t>
            </w:r>
            <w:r>
              <w:rPr>
                <w:rFonts w:cs="Arial"/>
                <w:lang w:val="en-GB"/>
              </w:rPr>
              <w:t>FCA Muttenz</w:t>
            </w:r>
            <w:r w:rsidRPr="00421776">
              <w:rPr>
                <w:rFonts w:cs="Arial"/>
                <w:lang w:val="en-GB"/>
              </w:rPr>
              <w:t xml:space="preserve"> from </w:t>
            </w:r>
            <w:r w:rsidRPr="00370B13">
              <w:rPr>
                <w:rFonts w:cs="Arial"/>
                <w:color w:val="FF0000"/>
                <w:lang w:val="en-GB"/>
              </w:rPr>
              <w:t xml:space="preserve">receipt of </w:t>
            </w:r>
            <w:r>
              <w:rPr>
                <w:rFonts w:cs="Arial"/>
                <w:color w:val="FF0000"/>
                <w:lang w:val="en-GB"/>
              </w:rPr>
              <w:t xml:space="preserve">down payment / </w:t>
            </w:r>
            <w:r w:rsidRPr="00370B13">
              <w:rPr>
                <w:rFonts w:cs="Arial"/>
                <w:color w:val="FF0000"/>
                <w:lang w:val="en-GB"/>
              </w:rPr>
              <w:t>L/C</w:t>
            </w:r>
            <w:r>
              <w:rPr>
                <w:rFonts w:cs="Arial"/>
                <w:lang w:val="en-GB"/>
              </w:rPr>
              <w:t xml:space="preserve"> </w:t>
            </w:r>
            <w:r w:rsidRPr="00421776">
              <w:rPr>
                <w:rFonts w:cs="Arial"/>
                <w:lang w:val="en-GB"/>
              </w:rPr>
              <w:t>and after clarification of all technical and commercial details.</w:t>
            </w:r>
          </w:p>
        </w:tc>
      </w:tr>
      <w:tr w:rsidR="006D18C2" w:rsidRPr="00F42CEF" w14:paraId="2AF82036" w14:textId="77777777" w:rsidTr="00947155">
        <w:tc>
          <w:tcPr>
            <w:tcW w:w="2267" w:type="dxa"/>
          </w:tcPr>
          <w:p w14:paraId="52D23EAA" w14:textId="77777777" w:rsidR="006D18C2" w:rsidRDefault="006D18C2" w:rsidP="00947155">
            <w:pPr>
              <w:rPr>
                <w:rFonts w:cs="Arial"/>
                <w:b/>
                <w:lang w:val="en-GB"/>
              </w:rPr>
            </w:pPr>
          </w:p>
        </w:tc>
        <w:tc>
          <w:tcPr>
            <w:tcW w:w="7369" w:type="dxa"/>
          </w:tcPr>
          <w:p w14:paraId="66BAE535" w14:textId="77777777" w:rsidR="006D18C2" w:rsidRDefault="006D18C2" w:rsidP="00947155">
            <w:pPr>
              <w:rPr>
                <w:rFonts w:cs="Arial"/>
                <w:lang w:val="en-GB"/>
              </w:rPr>
            </w:pPr>
          </w:p>
        </w:tc>
      </w:tr>
      <w:tr w:rsidR="006D18C2" w:rsidRPr="00F42CEF" w14:paraId="450C4626" w14:textId="77777777" w:rsidTr="00947155">
        <w:tc>
          <w:tcPr>
            <w:tcW w:w="2267" w:type="dxa"/>
            <w:hideMark/>
          </w:tcPr>
          <w:p w14:paraId="0BF8780F" w14:textId="77777777" w:rsidR="006D18C2" w:rsidRDefault="006D18C2" w:rsidP="00947155">
            <w:pPr>
              <w:rPr>
                <w:rFonts w:cs="Arial"/>
                <w:b/>
                <w:lang w:val="en-GB"/>
              </w:rPr>
            </w:pPr>
            <w:r>
              <w:rPr>
                <w:rFonts w:cs="Arial"/>
                <w:b/>
                <w:lang w:val="en-GB"/>
              </w:rPr>
              <w:t>Customer side services:</w:t>
            </w:r>
          </w:p>
        </w:tc>
        <w:tc>
          <w:tcPr>
            <w:tcW w:w="7369" w:type="dxa"/>
            <w:hideMark/>
          </w:tcPr>
          <w:p w14:paraId="076EE9CE" w14:textId="56F4F3A0" w:rsidR="006D18C2" w:rsidRPr="00F42CEF" w:rsidRDefault="00F42CEF" w:rsidP="00F42CEF">
            <w:pPr>
              <w:rPr>
                <w:lang w:val="en-GB"/>
              </w:rPr>
            </w:pPr>
            <w:r>
              <w:rPr>
                <w:lang w:val="en-US"/>
              </w:rPr>
              <w:t>T</w:t>
            </w:r>
            <w:r w:rsidRPr="00926654">
              <w:rPr>
                <w:lang w:val="en-GB"/>
              </w:rPr>
              <w:t>he customer is responsible for installing and connecting the machine according to our instructions. The grinding media DYNO</w:t>
            </w:r>
            <w:r w:rsidRPr="00926654">
              <w:rPr>
                <w:vertAlign w:val="superscript"/>
                <w:lang w:val="en-GB"/>
              </w:rPr>
              <w:t>®</w:t>
            </w:r>
            <w:r w:rsidRPr="00926654">
              <w:rPr>
                <w:lang w:val="en-GB"/>
              </w:rPr>
              <w:t>-Beads to operate the agitator bead mill can be ordered with the machine or from our local representatives.</w:t>
            </w:r>
          </w:p>
        </w:tc>
      </w:tr>
      <w:tr w:rsidR="006D18C2" w:rsidRPr="00F42CEF" w14:paraId="1E96D851" w14:textId="77777777" w:rsidTr="00947155">
        <w:tc>
          <w:tcPr>
            <w:tcW w:w="2267" w:type="dxa"/>
          </w:tcPr>
          <w:p w14:paraId="02EBF022" w14:textId="77777777" w:rsidR="006D18C2" w:rsidRDefault="006D18C2" w:rsidP="00947155">
            <w:pPr>
              <w:rPr>
                <w:rFonts w:cs="Arial"/>
                <w:b/>
                <w:lang w:val="en-GB"/>
              </w:rPr>
            </w:pPr>
          </w:p>
        </w:tc>
        <w:tc>
          <w:tcPr>
            <w:tcW w:w="7369" w:type="dxa"/>
          </w:tcPr>
          <w:p w14:paraId="3067F10A" w14:textId="77777777" w:rsidR="006D18C2" w:rsidRDefault="006D18C2" w:rsidP="00947155">
            <w:pPr>
              <w:suppressAutoHyphens/>
              <w:rPr>
                <w:rFonts w:cs="Arial"/>
                <w:lang w:val="en-GB"/>
              </w:rPr>
            </w:pPr>
          </w:p>
        </w:tc>
      </w:tr>
      <w:tr w:rsidR="006D18C2" w:rsidRPr="00F42CEF" w14:paraId="44030A13" w14:textId="77777777" w:rsidTr="00947155">
        <w:tc>
          <w:tcPr>
            <w:tcW w:w="2267" w:type="dxa"/>
            <w:hideMark/>
          </w:tcPr>
          <w:p w14:paraId="1BF55114" w14:textId="77777777" w:rsidR="006D18C2" w:rsidRDefault="006D18C2" w:rsidP="00947155">
            <w:pPr>
              <w:rPr>
                <w:rFonts w:cs="Arial"/>
                <w:b/>
                <w:lang w:val="en-GB"/>
              </w:rPr>
            </w:pPr>
            <w:r>
              <w:rPr>
                <w:rFonts w:cs="Arial"/>
                <w:b/>
                <w:lang w:val="en-GB"/>
              </w:rPr>
              <w:t>Start-up:</w:t>
            </w:r>
          </w:p>
        </w:tc>
        <w:tc>
          <w:tcPr>
            <w:tcW w:w="7369" w:type="dxa"/>
            <w:hideMark/>
          </w:tcPr>
          <w:p w14:paraId="2D3421D7" w14:textId="77777777" w:rsidR="006D18C2" w:rsidRDefault="006D18C2" w:rsidP="00947155">
            <w:pPr>
              <w:suppressAutoHyphens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Will be invoiced separately from us or our representatives.</w:t>
            </w:r>
          </w:p>
        </w:tc>
      </w:tr>
      <w:tr w:rsidR="006D18C2" w:rsidRPr="00F42CEF" w14:paraId="60FF3925" w14:textId="77777777" w:rsidTr="00947155">
        <w:tc>
          <w:tcPr>
            <w:tcW w:w="2267" w:type="dxa"/>
          </w:tcPr>
          <w:p w14:paraId="43A653FE" w14:textId="77777777" w:rsidR="006D18C2" w:rsidRDefault="006D18C2" w:rsidP="00947155">
            <w:pPr>
              <w:rPr>
                <w:rFonts w:cs="Arial"/>
                <w:b/>
                <w:lang w:val="en-GB"/>
              </w:rPr>
            </w:pPr>
          </w:p>
        </w:tc>
        <w:tc>
          <w:tcPr>
            <w:tcW w:w="7369" w:type="dxa"/>
          </w:tcPr>
          <w:p w14:paraId="5EF10FFD" w14:textId="77777777" w:rsidR="006D18C2" w:rsidRDefault="006D18C2" w:rsidP="00947155">
            <w:pPr>
              <w:suppressAutoHyphens/>
              <w:rPr>
                <w:rFonts w:cs="Arial"/>
                <w:lang w:val="en-GB"/>
              </w:rPr>
            </w:pPr>
          </w:p>
        </w:tc>
      </w:tr>
      <w:tr w:rsidR="006D18C2" w:rsidRPr="00F42CEF" w14:paraId="27B953D7" w14:textId="77777777" w:rsidTr="00947155">
        <w:tc>
          <w:tcPr>
            <w:tcW w:w="2267" w:type="dxa"/>
            <w:hideMark/>
          </w:tcPr>
          <w:p w14:paraId="3A403149" w14:textId="77777777" w:rsidR="006D18C2" w:rsidRDefault="006D18C2" w:rsidP="00947155">
            <w:pPr>
              <w:rPr>
                <w:rFonts w:cs="Arial"/>
                <w:b/>
                <w:lang w:val="en-GB"/>
              </w:rPr>
            </w:pPr>
            <w:r>
              <w:rPr>
                <w:rFonts w:cs="Arial"/>
                <w:b/>
                <w:lang w:val="en-GB"/>
              </w:rPr>
              <w:t>Validity:</w:t>
            </w:r>
          </w:p>
        </w:tc>
        <w:tc>
          <w:tcPr>
            <w:tcW w:w="7369" w:type="dxa"/>
            <w:hideMark/>
          </w:tcPr>
          <w:p w14:paraId="4BAF8620" w14:textId="77777777" w:rsidR="006D18C2" w:rsidRDefault="006D18C2" w:rsidP="00947155">
            <w:pPr>
              <w:suppressAutoHyphens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This quotation is valid until end of </w:t>
            </w:r>
            <w:r>
              <w:rPr>
                <w:rFonts w:cs="Arial"/>
                <w:color w:val="FF0000"/>
                <w:lang w:val="en-GB"/>
              </w:rPr>
              <w:t>XXXX</w:t>
            </w:r>
            <w:r>
              <w:rPr>
                <w:rFonts w:cs="Arial"/>
                <w:lang w:val="en-GB"/>
              </w:rPr>
              <w:t>.</w:t>
            </w:r>
          </w:p>
        </w:tc>
      </w:tr>
      <w:tr w:rsidR="006D18C2" w:rsidRPr="00F42CEF" w14:paraId="559365F0" w14:textId="77777777" w:rsidTr="00947155">
        <w:tc>
          <w:tcPr>
            <w:tcW w:w="2267" w:type="dxa"/>
          </w:tcPr>
          <w:p w14:paraId="0BD22D42" w14:textId="77777777" w:rsidR="006D18C2" w:rsidRDefault="006D18C2" w:rsidP="00947155">
            <w:pPr>
              <w:rPr>
                <w:rFonts w:cs="Arial"/>
                <w:b/>
                <w:lang w:val="en-GB"/>
              </w:rPr>
            </w:pPr>
          </w:p>
        </w:tc>
        <w:tc>
          <w:tcPr>
            <w:tcW w:w="7369" w:type="dxa"/>
          </w:tcPr>
          <w:p w14:paraId="191F01C3" w14:textId="77777777" w:rsidR="006D18C2" w:rsidRDefault="006D18C2" w:rsidP="00947155">
            <w:pPr>
              <w:suppressAutoHyphens/>
              <w:rPr>
                <w:rFonts w:cs="Arial"/>
                <w:lang w:val="en-GB"/>
              </w:rPr>
            </w:pPr>
          </w:p>
        </w:tc>
      </w:tr>
      <w:tr w:rsidR="006D18C2" w:rsidRPr="00F42CEF" w14:paraId="38F79FA4" w14:textId="77777777" w:rsidTr="00947155">
        <w:tc>
          <w:tcPr>
            <w:tcW w:w="2267" w:type="dxa"/>
            <w:hideMark/>
          </w:tcPr>
          <w:p w14:paraId="12BA88B3" w14:textId="77777777" w:rsidR="006D18C2" w:rsidRDefault="006D18C2" w:rsidP="00947155">
            <w:pPr>
              <w:rPr>
                <w:rFonts w:cs="Arial"/>
                <w:b/>
              </w:rPr>
            </w:pPr>
            <w:r>
              <w:rPr>
                <w:rFonts w:cs="Arial"/>
                <w:b/>
                <w:lang w:val="en-GB"/>
              </w:rPr>
              <w:t>Property</w:t>
            </w:r>
            <w:r>
              <w:rPr>
                <w:rFonts w:cs="Arial"/>
                <w:b/>
              </w:rPr>
              <w:t xml:space="preserve"> reservation:</w:t>
            </w:r>
          </w:p>
        </w:tc>
        <w:tc>
          <w:tcPr>
            <w:tcW w:w="7369" w:type="dxa"/>
            <w:hideMark/>
          </w:tcPr>
          <w:p w14:paraId="191AECB5" w14:textId="77777777" w:rsidR="006D18C2" w:rsidRDefault="006D18C2" w:rsidP="00947155">
            <w:pPr>
              <w:suppressAutoHyphens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The goods remain our property without any restrictions, until fully paid.</w:t>
            </w:r>
          </w:p>
        </w:tc>
      </w:tr>
      <w:tr w:rsidR="006D18C2" w:rsidRPr="00F42CEF" w14:paraId="7ED2BC28" w14:textId="77777777" w:rsidTr="00947155">
        <w:tc>
          <w:tcPr>
            <w:tcW w:w="2267" w:type="dxa"/>
          </w:tcPr>
          <w:p w14:paraId="0EB41FC9" w14:textId="77777777" w:rsidR="006D18C2" w:rsidRDefault="006D18C2" w:rsidP="00947155">
            <w:pPr>
              <w:rPr>
                <w:rFonts w:cs="Arial"/>
                <w:b/>
                <w:lang w:val="en-GB"/>
              </w:rPr>
            </w:pPr>
          </w:p>
        </w:tc>
        <w:tc>
          <w:tcPr>
            <w:tcW w:w="7369" w:type="dxa"/>
          </w:tcPr>
          <w:p w14:paraId="2F342741" w14:textId="77777777" w:rsidR="006D18C2" w:rsidRDefault="006D18C2" w:rsidP="00947155">
            <w:pPr>
              <w:suppressAutoHyphens/>
              <w:rPr>
                <w:rFonts w:cs="Arial"/>
                <w:lang w:val="en-GB"/>
              </w:rPr>
            </w:pPr>
          </w:p>
        </w:tc>
      </w:tr>
      <w:tr w:rsidR="00177726" w:rsidRPr="00F42CEF" w14:paraId="0EEAC410" w14:textId="77777777" w:rsidTr="00947155">
        <w:tc>
          <w:tcPr>
            <w:tcW w:w="2267" w:type="dxa"/>
            <w:hideMark/>
          </w:tcPr>
          <w:p w14:paraId="758938AC" w14:textId="77777777" w:rsidR="00177726" w:rsidRPr="00177726" w:rsidRDefault="00177726" w:rsidP="00177726">
            <w:pPr>
              <w:rPr>
                <w:rFonts w:cs="Arial"/>
                <w:b/>
                <w:lang w:val="en-GB"/>
              </w:rPr>
            </w:pPr>
            <w:r w:rsidRPr="00177726">
              <w:rPr>
                <w:rFonts w:cs="Arial"/>
                <w:b/>
                <w:bCs/>
                <w:lang w:val="en-GB"/>
              </w:rPr>
              <w:t>Delivery terms:</w:t>
            </w:r>
          </w:p>
        </w:tc>
        <w:tc>
          <w:tcPr>
            <w:tcW w:w="7369" w:type="dxa"/>
            <w:hideMark/>
          </w:tcPr>
          <w:p w14:paraId="2C501F4A" w14:textId="77777777" w:rsidR="008905F8" w:rsidRPr="00E73015" w:rsidRDefault="008905F8" w:rsidP="008905F8">
            <w:pPr>
              <w:rPr>
                <w:rFonts w:cs="Arial"/>
                <w:sz w:val="16"/>
                <w:szCs w:val="16"/>
                <w:lang w:val="en-US"/>
              </w:rPr>
            </w:pPr>
            <w:proofErr w:type="gramStart"/>
            <w:r w:rsidRPr="00E73015">
              <w:rPr>
                <w:rFonts w:cs="Arial"/>
                <w:lang w:val="en-US"/>
              </w:rPr>
              <w:t>According</w:t>
            </w:r>
            <w:proofErr w:type="gramEnd"/>
            <w:r w:rsidRPr="00E73015">
              <w:rPr>
                <w:rFonts w:cs="Arial"/>
                <w:lang w:val="en-US"/>
              </w:rPr>
              <w:t xml:space="preserve"> the document “General Conditions of Contract for the supply of machinery and spare part” in its current version provided by the following link on our web page</w:t>
            </w:r>
          </w:p>
          <w:p w14:paraId="18CD16A7" w14:textId="77777777" w:rsidR="00177726" w:rsidRPr="006A1C9C" w:rsidRDefault="008905F8" w:rsidP="008905F8">
            <w:pPr>
              <w:jc w:val="both"/>
              <w:rPr>
                <w:rFonts w:ascii="Calibri" w:hAnsi="Calibri" w:cs="Calibri"/>
                <w:lang w:val="en-GB"/>
              </w:rPr>
            </w:pPr>
            <w:hyperlink r:id="rId10" w:history="1">
              <w:r w:rsidRPr="00E73015">
                <w:rPr>
                  <w:rStyle w:val="Hyperlink"/>
                  <w:rFonts w:cs="Arial"/>
                  <w:color w:val="auto"/>
                  <w:sz w:val="16"/>
                  <w:szCs w:val="16"/>
                  <w:lang w:val="en-US"/>
                </w:rPr>
                <w:t>https://www.wab-group.com/fileadmin/GC-WAB-AG.pdf</w:t>
              </w:r>
            </w:hyperlink>
          </w:p>
        </w:tc>
      </w:tr>
      <w:tr w:rsidR="006D18C2" w:rsidRPr="00F42CEF" w14:paraId="0F848C91" w14:textId="77777777" w:rsidTr="00947155">
        <w:tc>
          <w:tcPr>
            <w:tcW w:w="2267" w:type="dxa"/>
          </w:tcPr>
          <w:p w14:paraId="5F70408D" w14:textId="77777777" w:rsidR="006D18C2" w:rsidRDefault="006D18C2" w:rsidP="00947155">
            <w:pPr>
              <w:rPr>
                <w:rFonts w:cs="Arial"/>
                <w:b/>
                <w:lang w:val="en-GB"/>
              </w:rPr>
            </w:pPr>
          </w:p>
        </w:tc>
        <w:tc>
          <w:tcPr>
            <w:tcW w:w="7369" w:type="dxa"/>
          </w:tcPr>
          <w:p w14:paraId="7069378A" w14:textId="77777777" w:rsidR="006D18C2" w:rsidRDefault="006D18C2" w:rsidP="00947155">
            <w:pPr>
              <w:suppressAutoHyphens/>
              <w:rPr>
                <w:rFonts w:cs="Arial"/>
                <w:lang w:val="en-GB"/>
              </w:rPr>
            </w:pPr>
          </w:p>
        </w:tc>
      </w:tr>
      <w:tr w:rsidR="006D18C2" w:rsidRPr="00F42CEF" w14:paraId="5DBFD675" w14:textId="77777777" w:rsidTr="00947155">
        <w:tc>
          <w:tcPr>
            <w:tcW w:w="2267" w:type="dxa"/>
            <w:hideMark/>
          </w:tcPr>
          <w:p w14:paraId="6B114BA6" w14:textId="77777777" w:rsidR="006D18C2" w:rsidRDefault="006D18C2" w:rsidP="00947155">
            <w:pPr>
              <w:rPr>
                <w:rFonts w:cs="Arial"/>
                <w:b/>
                <w:lang w:val="en-GB"/>
              </w:rPr>
            </w:pPr>
            <w:r>
              <w:rPr>
                <w:rFonts w:cs="Arial"/>
                <w:b/>
                <w:lang w:val="en-GB"/>
              </w:rPr>
              <w:t>Origin:</w:t>
            </w:r>
          </w:p>
        </w:tc>
        <w:tc>
          <w:tcPr>
            <w:tcW w:w="7369" w:type="dxa"/>
            <w:hideMark/>
          </w:tcPr>
          <w:p w14:paraId="11900942" w14:textId="619BF63E" w:rsidR="006D18C2" w:rsidRDefault="006D18C2" w:rsidP="00947155">
            <w:pPr>
              <w:suppressAutoHyphens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The </w:t>
            </w:r>
            <w:proofErr w:type="gramStart"/>
            <w:r>
              <w:rPr>
                <w:rFonts w:cs="Arial"/>
                <w:lang w:val="en-GB"/>
              </w:rPr>
              <w:t>above mentioned</w:t>
            </w:r>
            <w:proofErr w:type="gramEnd"/>
            <w:r>
              <w:rPr>
                <w:rFonts w:cs="Arial"/>
                <w:lang w:val="en-GB"/>
              </w:rPr>
              <w:t xml:space="preserve"> goods are of Swiss origin </w:t>
            </w:r>
            <w:r w:rsidR="00E53855">
              <w:rPr>
                <w:rFonts w:cs="Arial"/>
                <w:lang w:val="en-GB"/>
              </w:rPr>
              <w:t>(HS-Code 8479.82).</w:t>
            </w:r>
          </w:p>
        </w:tc>
      </w:tr>
    </w:tbl>
    <w:p w14:paraId="23932A29" w14:textId="77777777" w:rsidR="006D18C2" w:rsidRDefault="006D18C2" w:rsidP="006D18C2">
      <w:pPr>
        <w:pStyle w:val="Fuzeile"/>
        <w:tabs>
          <w:tab w:val="left" w:pos="708"/>
        </w:tabs>
        <w:rPr>
          <w:rFonts w:cs="Arial"/>
          <w:lang w:val="en-GB"/>
        </w:rPr>
      </w:pPr>
    </w:p>
    <w:p w14:paraId="5FC530B3" w14:textId="77777777" w:rsidR="006D18C2" w:rsidRDefault="006D18C2" w:rsidP="006D18C2">
      <w:pPr>
        <w:pStyle w:val="Fuzeile"/>
        <w:tabs>
          <w:tab w:val="left" w:pos="708"/>
        </w:tabs>
        <w:rPr>
          <w:rFonts w:cs="Arial"/>
          <w:lang w:val="en-GB"/>
        </w:rPr>
      </w:pPr>
    </w:p>
    <w:p w14:paraId="2AEA19A5" w14:textId="77777777" w:rsidR="006D18C2" w:rsidRDefault="006D18C2" w:rsidP="006D18C2">
      <w:pPr>
        <w:pStyle w:val="Fuzeile"/>
        <w:tabs>
          <w:tab w:val="clear" w:pos="4536"/>
          <w:tab w:val="center" w:pos="6840"/>
        </w:tabs>
        <w:rPr>
          <w:rFonts w:cs="Arial"/>
        </w:rPr>
      </w:pPr>
      <w:r>
        <w:rPr>
          <w:rFonts w:cs="Arial"/>
        </w:rPr>
        <w:t>WILLY A. BACHOFEN AG</w:t>
      </w:r>
    </w:p>
    <w:p w14:paraId="71E6A7E1" w14:textId="77777777" w:rsidR="006D18C2" w:rsidRDefault="006D18C2" w:rsidP="006D18C2">
      <w:pPr>
        <w:rPr>
          <w:rFonts w:cs="Arial"/>
        </w:rPr>
      </w:pPr>
    </w:p>
    <w:p w14:paraId="38C353E1" w14:textId="77777777" w:rsidR="006D18C2" w:rsidRDefault="006D18C2" w:rsidP="006D18C2">
      <w:pPr>
        <w:rPr>
          <w:lang w:val="en-GB"/>
        </w:rPr>
      </w:pPr>
    </w:p>
    <w:p w14:paraId="3875C35E" w14:textId="77777777" w:rsidR="006D18C2" w:rsidRPr="00787447" w:rsidRDefault="006D18C2" w:rsidP="006D18C2">
      <w:pPr>
        <w:rPr>
          <w:lang w:val="en-GB"/>
        </w:rPr>
      </w:pPr>
    </w:p>
    <w:p w14:paraId="18D4C4D1" w14:textId="77777777" w:rsidR="006D18C2" w:rsidRDefault="006D18C2" w:rsidP="006D18C2">
      <w:pPr>
        <w:rPr>
          <w:lang w:val="en-GB"/>
        </w:rPr>
      </w:pPr>
    </w:p>
    <w:p w14:paraId="358F4D55" w14:textId="77777777" w:rsidR="006D18C2" w:rsidRPr="00787447" w:rsidRDefault="006D18C2" w:rsidP="006D18C2">
      <w:pPr>
        <w:rPr>
          <w:lang w:val="en-GB"/>
        </w:rPr>
      </w:pPr>
    </w:p>
    <w:tbl>
      <w:tblPr>
        <w:tblStyle w:val="Tabellenraster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0"/>
        <w:gridCol w:w="4791"/>
      </w:tblGrid>
      <w:tr w:rsidR="006D18C2" w:rsidRPr="00787447" w14:paraId="5802288C" w14:textId="77777777" w:rsidTr="00947155">
        <w:tc>
          <w:tcPr>
            <w:tcW w:w="4860" w:type="dxa"/>
          </w:tcPr>
          <w:p w14:paraId="559693B0" w14:textId="77777777" w:rsidR="006D18C2" w:rsidRDefault="006D18C2" w:rsidP="00947155">
            <w:pPr>
              <w:tabs>
                <w:tab w:val="left" w:pos="1474"/>
                <w:tab w:val="left" w:pos="5103"/>
                <w:tab w:val="left" w:pos="5897"/>
                <w:tab w:val="left" w:pos="7560"/>
              </w:tabs>
              <w:rPr>
                <w:lang w:val="en-GB"/>
              </w:rPr>
            </w:pPr>
          </w:p>
        </w:tc>
        <w:tc>
          <w:tcPr>
            <w:tcW w:w="4861" w:type="dxa"/>
          </w:tcPr>
          <w:p w14:paraId="0CACB0AA" w14:textId="77777777" w:rsidR="006D18C2" w:rsidRDefault="006D18C2" w:rsidP="00947155">
            <w:pPr>
              <w:tabs>
                <w:tab w:val="left" w:pos="1474"/>
                <w:tab w:val="left" w:pos="5103"/>
                <w:tab w:val="left" w:pos="5897"/>
                <w:tab w:val="left" w:pos="7560"/>
              </w:tabs>
              <w:rPr>
                <w:lang w:val="en-GB"/>
              </w:rPr>
            </w:pPr>
          </w:p>
        </w:tc>
      </w:tr>
      <w:tr w:rsidR="006D18C2" w:rsidRPr="00787447" w14:paraId="0F85FC65" w14:textId="77777777" w:rsidTr="00947155">
        <w:tc>
          <w:tcPr>
            <w:tcW w:w="4860" w:type="dxa"/>
          </w:tcPr>
          <w:p w14:paraId="65DA64F0" w14:textId="77777777" w:rsidR="006D18C2" w:rsidRDefault="006D18C2" w:rsidP="00947155">
            <w:pPr>
              <w:tabs>
                <w:tab w:val="left" w:pos="1474"/>
                <w:tab w:val="left" w:pos="5103"/>
                <w:tab w:val="left" w:pos="5897"/>
                <w:tab w:val="left" w:pos="7560"/>
              </w:tabs>
              <w:rPr>
                <w:lang w:val="en-GB"/>
              </w:rPr>
            </w:pPr>
          </w:p>
        </w:tc>
        <w:tc>
          <w:tcPr>
            <w:tcW w:w="4861" w:type="dxa"/>
          </w:tcPr>
          <w:p w14:paraId="065F427A" w14:textId="77777777" w:rsidR="006D18C2" w:rsidRDefault="006D18C2" w:rsidP="00947155">
            <w:pPr>
              <w:tabs>
                <w:tab w:val="left" w:pos="1474"/>
                <w:tab w:val="left" w:pos="5103"/>
                <w:tab w:val="left" w:pos="5897"/>
                <w:tab w:val="left" w:pos="7560"/>
              </w:tabs>
              <w:rPr>
                <w:lang w:val="en-GB"/>
              </w:rPr>
            </w:pPr>
          </w:p>
        </w:tc>
      </w:tr>
    </w:tbl>
    <w:p w14:paraId="22305967" w14:textId="77777777" w:rsidR="006A4E0D" w:rsidRPr="00403F98" w:rsidRDefault="006A4E0D" w:rsidP="00403F98"/>
    <w:sectPr w:rsidR="006A4E0D" w:rsidRPr="00403F98" w:rsidSect="002E3CA6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1701" w:right="1134" w:bottom="1134" w:left="1191" w:header="709" w:footer="709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4FA50" w14:textId="77777777" w:rsidR="00C07AE0" w:rsidRDefault="00C07AE0" w:rsidP="00474079">
      <w:r>
        <w:separator/>
      </w:r>
    </w:p>
  </w:endnote>
  <w:endnote w:type="continuationSeparator" w:id="0">
    <w:p w14:paraId="648D3FCB" w14:textId="77777777" w:rsidR="00C07AE0" w:rsidRDefault="00C07AE0" w:rsidP="00474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4E04B" w14:textId="0D6390A2" w:rsidR="00E12A2B" w:rsidRDefault="00E73015" w:rsidP="00E12A2B">
    <w:pPr>
      <w:pStyle w:val="Fuzeile"/>
      <w:jc w:val="right"/>
    </w:pPr>
    <w:r>
      <w:rPr>
        <w:noProof/>
        <w:lang w:eastAsia="de-CH"/>
      </w:rPr>
      <w:drawing>
        <wp:anchor distT="0" distB="0" distL="114300" distR="114300" simplePos="0" relativeHeight="251659264" behindDoc="0" locked="0" layoutInCell="1" allowOverlap="1" wp14:anchorId="16522612" wp14:editId="5A49FF5A">
          <wp:simplePos x="0" y="0"/>
          <wp:positionH relativeFrom="column">
            <wp:posOffset>6368669</wp:posOffset>
          </wp:positionH>
          <wp:positionV relativeFrom="paragraph">
            <wp:posOffset>-3797554</wp:posOffset>
          </wp:positionV>
          <wp:extent cx="215900" cy="3419475"/>
          <wp:effectExtent l="0" t="0" r="0" b="9525"/>
          <wp:wrapNone/>
          <wp:docPr id="10" name="Grafi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rafik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5900" cy="3419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12A2B">
      <w:fldChar w:fldCharType="begin"/>
    </w:r>
    <w:r w:rsidR="00E12A2B">
      <w:instrText xml:space="preserve"> PAGE   \* MERGEFORMAT </w:instrText>
    </w:r>
    <w:r w:rsidR="00E12A2B">
      <w:fldChar w:fldCharType="separate"/>
    </w:r>
    <w:r w:rsidR="00C55CDA">
      <w:rPr>
        <w:noProof/>
      </w:rPr>
      <w:t>7</w:t>
    </w:r>
    <w:r w:rsidR="00E12A2B">
      <w:fldChar w:fldCharType="end"/>
    </w:r>
    <w:r w:rsidR="00E12A2B">
      <w:t xml:space="preserve"> / </w:t>
    </w:r>
    <w:r w:rsidR="00310E3F">
      <w:rPr>
        <w:noProof/>
      </w:rPr>
      <w:fldChar w:fldCharType="begin"/>
    </w:r>
    <w:r w:rsidR="00310E3F">
      <w:rPr>
        <w:noProof/>
      </w:rPr>
      <w:instrText xml:space="preserve"> NUMPAGES  \* Arabic  \* MERGEFORMAT </w:instrText>
    </w:r>
    <w:r w:rsidR="00310E3F">
      <w:rPr>
        <w:noProof/>
      </w:rPr>
      <w:fldChar w:fldCharType="separate"/>
    </w:r>
    <w:r w:rsidR="00C55CDA">
      <w:rPr>
        <w:noProof/>
      </w:rPr>
      <w:t>8</w:t>
    </w:r>
    <w:r w:rsidR="00310E3F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663AD" w14:textId="27A85045" w:rsidR="003218C2" w:rsidRPr="00B939EF" w:rsidRDefault="00E73015">
    <w:pPr>
      <w:pStyle w:val="Fuzeile"/>
      <w:rPr>
        <w:sz w:val="10"/>
        <w:szCs w:val="10"/>
      </w:rPr>
    </w:pPr>
    <w:r>
      <w:rPr>
        <w:noProof/>
        <w:lang w:eastAsia="de-CH"/>
      </w:rPr>
      <w:drawing>
        <wp:anchor distT="0" distB="0" distL="114300" distR="114300" simplePos="0" relativeHeight="251658240" behindDoc="0" locked="0" layoutInCell="1" allowOverlap="1" wp14:anchorId="6F8C3708" wp14:editId="68259B6A">
          <wp:simplePos x="0" y="0"/>
          <wp:positionH relativeFrom="column">
            <wp:posOffset>6353734</wp:posOffset>
          </wp:positionH>
          <wp:positionV relativeFrom="paragraph">
            <wp:posOffset>-3841318</wp:posOffset>
          </wp:positionV>
          <wp:extent cx="215900" cy="3419475"/>
          <wp:effectExtent l="0" t="0" r="0" b="9525"/>
          <wp:wrapNone/>
          <wp:docPr id="8" name="Grafi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rafik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5900" cy="3419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F2BDE">
      <w:rPr>
        <w:noProof/>
        <w:lang w:eastAsia="de-CH"/>
      </w:rPr>
      <w:drawing>
        <wp:anchor distT="0" distB="0" distL="114300" distR="114300" simplePos="0" relativeHeight="251657216" behindDoc="1" locked="1" layoutInCell="1" allowOverlap="1" wp14:anchorId="0926EFEB" wp14:editId="77EF733B">
          <wp:simplePos x="0" y="0"/>
          <wp:positionH relativeFrom="page">
            <wp:posOffset>0</wp:posOffset>
          </wp:positionH>
          <wp:positionV relativeFrom="page">
            <wp:posOffset>10279380</wp:posOffset>
          </wp:positionV>
          <wp:extent cx="7592400" cy="414000"/>
          <wp:effectExtent l="0" t="0" r="0" b="0"/>
          <wp:wrapNone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_ch__Fuss_21.00x1.14_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400" cy="41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939EF">
      <w:rPr>
        <w:sz w:val="10"/>
        <w:szCs w:val="10"/>
      </w:rPr>
      <w:t>(</w:t>
    </w:r>
    <w:r w:rsidR="00343D07">
      <w:rPr>
        <w:sz w:val="10"/>
        <w:szCs w:val="10"/>
      </w:rPr>
      <w:t>1025</w:t>
    </w:r>
    <w:r w:rsidR="00B939EF">
      <w:rPr>
        <w:sz w:val="10"/>
        <w:szCs w:val="10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977EE" w14:textId="77777777" w:rsidR="00C07AE0" w:rsidRDefault="00C07AE0" w:rsidP="00474079">
      <w:r>
        <w:separator/>
      </w:r>
    </w:p>
  </w:footnote>
  <w:footnote w:type="continuationSeparator" w:id="0">
    <w:p w14:paraId="21AC580D" w14:textId="77777777" w:rsidR="00C07AE0" w:rsidRDefault="00C07AE0" w:rsidP="004740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6C199" w14:textId="77777777" w:rsidR="00474079" w:rsidRDefault="00F42CEF">
    <w:pPr>
      <w:pStyle w:val="Kopfzeile"/>
    </w:pPr>
    <w:r>
      <w:rPr>
        <w:noProof/>
        <w:lang w:val="de-DE" w:eastAsia="de-DE"/>
      </w:rPr>
      <w:pict w14:anchorId="6591E7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86148" o:spid="_x0000_s2062" type="#_x0000_t75" style="position:absolute;margin-left:0;margin-top:0;width:595.3pt;height:841.9pt;z-index:-251656192;mso-position-horizontal:center;mso-position-horizontal-relative:margin;mso-position-vertical:center;mso-position-vertical-relative:margin" o:allowincell="f">
          <v:imagedata r:id="rId1" o:title="Vorlage_ZweiteSeite_UID_201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CB5CF" w14:textId="77777777" w:rsidR="00ED7C8C" w:rsidRDefault="007B3E85" w:rsidP="00E12A2B">
    <w:pPr>
      <w:pStyle w:val="Kopfzeile"/>
      <w:tabs>
        <w:tab w:val="clear" w:pos="4536"/>
        <w:tab w:val="clear" w:pos="9072"/>
        <w:tab w:val="left" w:pos="1524"/>
      </w:tabs>
      <w:jc w:val="center"/>
    </w:pPr>
    <w:r>
      <w:rPr>
        <w:noProof/>
        <w:lang w:eastAsia="de-CH"/>
      </w:rPr>
      <w:drawing>
        <wp:anchor distT="0" distB="0" distL="114300" distR="114300" simplePos="0" relativeHeight="251655168" behindDoc="1" locked="1" layoutInCell="1" allowOverlap="1" wp14:anchorId="296964A6" wp14:editId="4B46F26B">
          <wp:simplePos x="0" y="0"/>
          <wp:positionH relativeFrom="page">
            <wp:posOffset>635</wp:posOffset>
          </wp:positionH>
          <wp:positionV relativeFrom="page">
            <wp:posOffset>0</wp:posOffset>
          </wp:positionV>
          <wp:extent cx="7560000" cy="1170000"/>
          <wp:effectExtent l="0" t="0" r="0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_Kopf_leer_21.00x3.25_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17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A4E0D">
      <w:t>Quotation</w:t>
    </w:r>
    <w:r w:rsidR="00E12A2B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3E8A5" w14:textId="77777777" w:rsidR="003218C2" w:rsidRDefault="007B3E85">
    <w:pPr>
      <w:pStyle w:val="Kopfzeile"/>
    </w:pPr>
    <w:r>
      <w:rPr>
        <w:noProof/>
        <w:lang w:eastAsia="de-CH"/>
      </w:rPr>
      <w:drawing>
        <wp:anchor distT="0" distB="0" distL="114300" distR="114300" simplePos="0" relativeHeight="251656192" behindDoc="1" locked="1" layoutInCell="1" allowOverlap="1" wp14:anchorId="71D07F5F" wp14:editId="66B3573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170000"/>
          <wp:effectExtent l="0" t="0" r="0" b="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_ch__Kopf_21.00x3.25_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17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77DA4"/>
    <w:multiLevelType w:val="hybridMultilevel"/>
    <w:tmpl w:val="98D0CFE0"/>
    <w:lvl w:ilvl="0" w:tplc="A726E936">
      <w:start w:val="1"/>
      <w:numFmt w:val="bullet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</w:rPr>
    </w:lvl>
    <w:lvl w:ilvl="1" w:tplc="08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F2C56"/>
    <w:multiLevelType w:val="hybridMultilevel"/>
    <w:tmpl w:val="20AE013C"/>
    <w:lvl w:ilvl="0" w:tplc="A726E936">
      <w:start w:val="1"/>
      <w:numFmt w:val="bullet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</w:rPr>
    </w:lvl>
    <w:lvl w:ilvl="1" w:tplc="08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E102ED"/>
    <w:multiLevelType w:val="hybridMultilevel"/>
    <w:tmpl w:val="2AF69F12"/>
    <w:lvl w:ilvl="0" w:tplc="A726E936">
      <w:start w:val="1"/>
      <w:numFmt w:val="bullet"/>
      <w:lvlText w:val=""/>
      <w:lvlJc w:val="left"/>
      <w:pPr>
        <w:tabs>
          <w:tab w:val="num" w:pos="340"/>
        </w:tabs>
        <w:ind w:left="340" w:hanging="227"/>
      </w:pPr>
      <w:rPr>
        <w:rFonts w:ascii="Wingdings" w:hAnsi="Wingdings" w:hint="default"/>
      </w:rPr>
    </w:lvl>
    <w:lvl w:ilvl="1" w:tplc="08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150148"/>
    <w:multiLevelType w:val="hybridMultilevel"/>
    <w:tmpl w:val="C316AEF4"/>
    <w:lvl w:ilvl="0" w:tplc="A726E936">
      <w:start w:val="1"/>
      <w:numFmt w:val="bullet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</w:rPr>
    </w:lvl>
    <w:lvl w:ilvl="1" w:tplc="08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512BCC"/>
    <w:multiLevelType w:val="hybridMultilevel"/>
    <w:tmpl w:val="F0302282"/>
    <w:lvl w:ilvl="0" w:tplc="A726E936">
      <w:start w:val="1"/>
      <w:numFmt w:val="bullet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</w:rPr>
    </w:lvl>
    <w:lvl w:ilvl="1" w:tplc="08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EE78A4"/>
    <w:multiLevelType w:val="hybridMultilevel"/>
    <w:tmpl w:val="10169A22"/>
    <w:lvl w:ilvl="0" w:tplc="A726E936">
      <w:start w:val="1"/>
      <w:numFmt w:val="bullet"/>
      <w:lvlText w:val=""/>
      <w:lvlJc w:val="left"/>
      <w:pPr>
        <w:tabs>
          <w:tab w:val="num" w:pos="340"/>
        </w:tabs>
        <w:ind w:left="340" w:hanging="227"/>
      </w:pPr>
      <w:rPr>
        <w:rFonts w:ascii="Wingdings" w:hAnsi="Wingdings" w:hint="default"/>
      </w:rPr>
    </w:lvl>
    <w:lvl w:ilvl="1" w:tplc="08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D0494"/>
    <w:multiLevelType w:val="hybridMultilevel"/>
    <w:tmpl w:val="983CE506"/>
    <w:lvl w:ilvl="0" w:tplc="A726E936">
      <w:start w:val="1"/>
      <w:numFmt w:val="bullet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</w:rPr>
    </w:lvl>
    <w:lvl w:ilvl="1" w:tplc="08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466E73"/>
    <w:multiLevelType w:val="hybridMultilevel"/>
    <w:tmpl w:val="16448A64"/>
    <w:lvl w:ilvl="0" w:tplc="A726E936">
      <w:start w:val="1"/>
      <w:numFmt w:val="bullet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</w:rPr>
    </w:lvl>
    <w:lvl w:ilvl="1" w:tplc="08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E84B93"/>
    <w:multiLevelType w:val="hybridMultilevel"/>
    <w:tmpl w:val="08B8C200"/>
    <w:lvl w:ilvl="0" w:tplc="A726E936">
      <w:start w:val="1"/>
      <w:numFmt w:val="bullet"/>
      <w:lvlText w:val=""/>
      <w:lvlJc w:val="left"/>
      <w:pPr>
        <w:tabs>
          <w:tab w:val="num" w:pos="340"/>
        </w:tabs>
        <w:ind w:left="340" w:hanging="227"/>
      </w:pPr>
      <w:rPr>
        <w:rFonts w:ascii="Wingdings" w:hAnsi="Wingdings" w:hint="default"/>
      </w:rPr>
    </w:lvl>
    <w:lvl w:ilvl="1" w:tplc="08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6C5DE9"/>
    <w:multiLevelType w:val="hybridMultilevel"/>
    <w:tmpl w:val="01706734"/>
    <w:lvl w:ilvl="0" w:tplc="A726E936">
      <w:start w:val="1"/>
      <w:numFmt w:val="bullet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</w:rPr>
    </w:lvl>
    <w:lvl w:ilvl="1" w:tplc="08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95786738">
    <w:abstractNumId w:val="9"/>
  </w:num>
  <w:num w:numId="2" w16cid:durableId="1708411672">
    <w:abstractNumId w:val="7"/>
  </w:num>
  <w:num w:numId="3" w16cid:durableId="1283148297">
    <w:abstractNumId w:val="3"/>
  </w:num>
  <w:num w:numId="4" w16cid:durableId="1758820132">
    <w:abstractNumId w:val="0"/>
  </w:num>
  <w:num w:numId="5" w16cid:durableId="1314332742">
    <w:abstractNumId w:val="1"/>
  </w:num>
  <w:num w:numId="6" w16cid:durableId="1204439470">
    <w:abstractNumId w:val="4"/>
  </w:num>
  <w:num w:numId="7" w16cid:durableId="149296977">
    <w:abstractNumId w:val="6"/>
  </w:num>
  <w:num w:numId="8" w16cid:durableId="460998185">
    <w:abstractNumId w:val="2"/>
  </w:num>
  <w:num w:numId="9" w16cid:durableId="1962803981">
    <w:abstractNumId w:val="5"/>
  </w:num>
  <w:num w:numId="10" w16cid:durableId="15232778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attachedTemplate r:id="rId1"/>
  <w:documentProtection w:edit="forms" w:enforcement="0"/>
  <w:defaultTabStop w:val="708"/>
  <w:hyphenationZone w:val="425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AE0"/>
    <w:rsid w:val="00011B8D"/>
    <w:rsid w:val="000330BB"/>
    <w:rsid w:val="00091AEF"/>
    <w:rsid w:val="000A62B0"/>
    <w:rsid w:val="000B2BA5"/>
    <w:rsid w:val="0012536F"/>
    <w:rsid w:val="0013692B"/>
    <w:rsid w:val="00136CAD"/>
    <w:rsid w:val="001417AE"/>
    <w:rsid w:val="00156B70"/>
    <w:rsid w:val="0016721F"/>
    <w:rsid w:val="00177726"/>
    <w:rsid w:val="00184115"/>
    <w:rsid w:val="001A0114"/>
    <w:rsid w:val="001F2BDE"/>
    <w:rsid w:val="00203FED"/>
    <w:rsid w:val="00204CCA"/>
    <w:rsid w:val="002A2EEC"/>
    <w:rsid w:val="002B7715"/>
    <w:rsid w:val="002C6F5F"/>
    <w:rsid w:val="002D0F5A"/>
    <w:rsid w:val="002E3CA6"/>
    <w:rsid w:val="00310E3F"/>
    <w:rsid w:val="00314F82"/>
    <w:rsid w:val="003218C2"/>
    <w:rsid w:val="003429F4"/>
    <w:rsid w:val="00343D07"/>
    <w:rsid w:val="00343FF1"/>
    <w:rsid w:val="00363303"/>
    <w:rsid w:val="003748AE"/>
    <w:rsid w:val="003A6E34"/>
    <w:rsid w:val="003F772E"/>
    <w:rsid w:val="00403F98"/>
    <w:rsid w:val="0041346F"/>
    <w:rsid w:val="00451458"/>
    <w:rsid w:val="00474079"/>
    <w:rsid w:val="004F3107"/>
    <w:rsid w:val="00557167"/>
    <w:rsid w:val="00576F6A"/>
    <w:rsid w:val="005B152B"/>
    <w:rsid w:val="005C4207"/>
    <w:rsid w:val="005D15B5"/>
    <w:rsid w:val="005D3D92"/>
    <w:rsid w:val="00641FFA"/>
    <w:rsid w:val="006A1C9C"/>
    <w:rsid w:val="006A4E0D"/>
    <w:rsid w:val="006B52A2"/>
    <w:rsid w:val="006C4238"/>
    <w:rsid w:val="006D18C2"/>
    <w:rsid w:val="00791478"/>
    <w:rsid w:val="00791650"/>
    <w:rsid w:val="007B0E67"/>
    <w:rsid w:val="007B3E85"/>
    <w:rsid w:val="007D535D"/>
    <w:rsid w:val="007D6761"/>
    <w:rsid w:val="0087589D"/>
    <w:rsid w:val="00882D14"/>
    <w:rsid w:val="008905F8"/>
    <w:rsid w:val="008F7A10"/>
    <w:rsid w:val="009120D5"/>
    <w:rsid w:val="00997B3B"/>
    <w:rsid w:val="009C1416"/>
    <w:rsid w:val="009F02B7"/>
    <w:rsid w:val="00A03C5E"/>
    <w:rsid w:val="00A053EE"/>
    <w:rsid w:val="00A1690A"/>
    <w:rsid w:val="00A70A6E"/>
    <w:rsid w:val="00AD68F1"/>
    <w:rsid w:val="00AF0D94"/>
    <w:rsid w:val="00B01362"/>
    <w:rsid w:val="00B036D8"/>
    <w:rsid w:val="00B317B7"/>
    <w:rsid w:val="00B939EF"/>
    <w:rsid w:val="00B9616F"/>
    <w:rsid w:val="00C07AE0"/>
    <w:rsid w:val="00C55CDA"/>
    <w:rsid w:val="00C87E30"/>
    <w:rsid w:val="00C9600C"/>
    <w:rsid w:val="00CD7076"/>
    <w:rsid w:val="00CE00BF"/>
    <w:rsid w:val="00CF38EB"/>
    <w:rsid w:val="00D458E5"/>
    <w:rsid w:val="00D476E6"/>
    <w:rsid w:val="00D72552"/>
    <w:rsid w:val="00D86182"/>
    <w:rsid w:val="00D86E27"/>
    <w:rsid w:val="00DD1057"/>
    <w:rsid w:val="00DE0CC6"/>
    <w:rsid w:val="00E12A2B"/>
    <w:rsid w:val="00E46327"/>
    <w:rsid w:val="00E53855"/>
    <w:rsid w:val="00E65F4E"/>
    <w:rsid w:val="00E73015"/>
    <w:rsid w:val="00ED7C8C"/>
    <w:rsid w:val="00F42CEF"/>
    <w:rsid w:val="00F7258F"/>
    <w:rsid w:val="00F84F56"/>
    <w:rsid w:val="00FA5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martTagType w:namespaceuri="urn:schemas-microsoft-com:office:smarttags" w:name="place"/>
  <w:smartTagType w:namespaceuri="urn:schemas-microsoft-com:office:smarttags" w:name="country-region"/>
  <w:shapeDefaults>
    <o:shapedefaults v:ext="edit" spidmax="2063"/>
    <o:shapelayout v:ext="edit">
      <o:idmap v:ext="edit" data="1"/>
    </o:shapelayout>
  </w:shapeDefaults>
  <w:decimalSymbol w:val="."/>
  <w:listSeparator w:val=";"/>
  <w14:docId w14:val="3BD2C57A"/>
  <w15:docId w15:val="{29E2EB40-CC39-4524-8A23-41A621EC3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qFormat/>
    <w:rsid w:val="006D18C2"/>
    <w:pPr>
      <w:keepNext/>
      <w:outlineLvl w:val="0"/>
    </w:pPr>
    <w:rPr>
      <w:rFonts w:eastAsia="MS Mincho" w:cs="Times New Roman"/>
      <w:b/>
      <w:i/>
      <w:color w:val="0000FF"/>
      <w:spacing w:val="20"/>
      <w:szCs w:val="20"/>
      <w:lang w:val="de-DE" w:eastAsia="ja-JP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E00B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E00BF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nhideWhenUsed/>
    <w:rsid w:val="0047407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474079"/>
  </w:style>
  <w:style w:type="paragraph" w:styleId="Fuzeile">
    <w:name w:val="footer"/>
    <w:basedOn w:val="Standard"/>
    <w:link w:val="FuzeileZchn"/>
    <w:unhideWhenUsed/>
    <w:rsid w:val="0047407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474079"/>
  </w:style>
  <w:style w:type="character" w:customStyle="1" w:styleId="berschrift1Zchn">
    <w:name w:val="Überschrift 1 Zchn"/>
    <w:basedOn w:val="Absatz-Standardschriftart"/>
    <w:link w:val="berschrift1"/>
    <w:rsid w:val="006D18C2"/>
    <w:rPr>
      <w:rFonts w:eastAsia="MS Mincho" w:cs="Times New Roman"/>
      <w:b/>
      <w:i/>
      <w:color w:val="0000FF"/>
      <w:spacing w:val="20"/>
      <w:szCs w:val="20"/>
      <w:lang w:val="de-DE" w:eastAsia="ja-JP"/>
    </w:rPr>
  </w:style>
  <w:style w:type="character" w:styleId="Hyperlink">
    <w:name w:val="Hyperlink"/>
    <w:uiPriority w:val="99"/>
    <w:unhideWhenUsed/>
    <w:rsid w:val="006D18C2"/>
    <w:rPr>
      <w:color w:val="0000FF"/>
      <w:u w:val="single"/>
    </w:rPr>
  </w:style>
  <w:style w:type="paragraph" w:styleId="Verzeichnis1">
    <w:name w:val="toc 1"/>
    <w:basedOn w:val="Standard"/>
    <w:next w:val="Standard"/>
    <w:autoRedefine/>
    <w:uiPriority w:val="39"/>
    <w:unhideWhenUsed/>
    <w:rsid w:val="006D18C2"/>
    <w:rPr>
      <w:rFonts w:eastAsia="MS Mincho" w:cs="Times New Roman"/>
      <w:bCs/>
      <w:color w:val="336699"/>
      <w:szCs w:val="20"/>
      <w:lang w:eastAsia="ja-JP"/>
    </w:rPr>
  </w:style>
  <w:style w:type="paragraph" w:customStyle="1" w:styleId="PunktEin1">
    <w:name w:val="Punkt_Ein1"/>
    <w:basedOn w:val="Standard"/>
    <w:rsid w:val="006D18C2"/>
    <w:pPr>
      <w:widowControl w:val="0"/>
      <w:autoSpaceDE w:val="0"/>
      <w:autoSpaceDN w:val="0"/>
      <w:ind w:left="567" w:hanging="283"/>
    </w:pPr>
    <w:rPr>
      <w:rFonts w:eastAsia="MS Mincho" w:cs="Times New Roman"/>
      <w:sz w:val="20"/>
      <w:szCs w:val="20"/>
      <w:lang w:val="de-DE" w:eastAsia="ja-JP"/>
    </w:rPr>
  </w:style>
  <w:style w:type="paragraph" w:customStyle="1" w:styleId="Zwischensumme">
    <w:name w:val="Zwischensumme"/>
    <w:basedOn w:val="Standard"/>
    <w:rsid w:val="006D18C2"/>
    <w:pPr>
      <w:widowControl w:val="0"/>
      <w:autoSpaceDE w:val="0"/>
      <w:autoSpaceDN w:val="0"/>
    </w:pPr>
    <w:rPr>
      <w:rFonts w:eastAsia="MS Mincho" w:cs="Times New Roman"/>
      <w:sz w:val="20"/>
      <w:szCs w:val="20"/>
      <w:lang w:val="de-DE" w:eastAsia="ja-JP"/>
    </w:rPr>
  </w:style>
  <w:style w:type="paragraph" w:customStyle="1" w:styleId="Bindestrich">
    <w:name w:val="Bindestrich"/>
    <w:basedOn w:val="Standard"/>
    <w:rsid w:val="006D18C2"/>
    <w:pPr>
      <w:widowControl w:val="0"/>
      <w:autoSpaceDE w:val="0"/>
      <w:autoSpaceDN w:val="0"/>
      <w:ind w:left="283" w:hanging="283"/>
    </w:pPr>
    <w:rPr>
      <w:rFonts w:eastAsia="MS Mincho" w:cs="Times New Roman"/>
      <w:sz w:val="20"/>
      <w:szCs w:val="20"/>
      <w:lang w:val="de-DE" w:eastAsia="ja-JP"/>
    </w:rPr>
  </w:style>
  <w:style w:type="table" w:styleId="Tabellenraster">
    <w:name w:val="Table Grid"/>
    <w:basedOn w:val="NormaleTabelle"/>
    <w:uiPriority w:val="59"/>
    <w:rsid w:val="006D18C2"/>
    <w:rPr>
      <w:rFonts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esuchterLink">
    <w:name w:val="FollowedHyperlink"/>
    <w:basedOn w:val="Absatz-Standardschriftart"/>
    <w:uiPriority w:val="99"/>
    <w:semiHidden/>
    <w:unhideWhenUsed/>
    <w:rsid w:val="008905F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7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www.wab-group.com/fileadmin/GC-WAB-AG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lvem\Desktop\Word-A4-Verkauf.docx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Word-A4-Verkauf.docx.dotx</Template>
  <TotalTime>0</TotalTime>
  <Pages>9</Pages>
  <Words>1681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Willy A. Bachofen AG</Company>
  <LinksUpToDate>false</LinksUpToDate>
  <CharactersWithSpaces>12248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Silve Madeleine</dc:creator>
  <cp:lastModifiedBy>Silve Madeleine</cp:lastModifiedBy>
  <cp:revision>11</cp:revision>
  <cp:lastPrinted>2025-10-20T12:37:00Z</cp:lastPrinted>
  <dcterms:created xsi:type="dcterms:W3CDTF">2025-10-20T12:37:00Z</dcterms:created>
  <dcterms:modified xsi:type="dcterms:W3CDTF">2025-11-04T13:40:00Z</dcterms:modified>
</cp:coreProperties>
</file>